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v:background id="_x0000_s1025" o:bwmode="white" fillcolor="#dceaf7 [351]">
      <v:fill r:id="rId8" o:title=" 5%" type="pattern"/>
    </v:background>
  </w:background>
  <w:body>
    <w:bookmarkStart w:id="0" w:name="_Hlk209344948" w:displacedByCustomXml="next"/>
    <w:bookmarkEnd w:id="0" w:displacedByCustomXml="next"/>
    <w:sdt>
      <w:sdtPr>
        <w:rPr>
          <w:rFonts w:eastAsiaTheme="minorHAnsi"/>
          <w:color w:val="156082" w:themeColor="accent1"/>
          <w:kern w:val="2"/>
          <w:lang w:val="en-NZ"/>
        </w:rPr>
        <w:id w:val="180104265"/>
        <w:docPartObj>
          <w:docPartGallery w:val="Cover Pages"/>
          <w:docPartUnique/>
        </w:docPartObj>
      </w:sdtPr>
      <w:sdtEndPr>
        <w:rPr>
          <w:color w:val="auto"/>
        </w:rPr>
      </w:sdtEndPr>
      <w:sdtContent>
        <w:p w14:paraId="773D6205" w14:textId="77777777" w:rsidR="00F457B8" w:rsidRDefault="00F457B8">
          <w:pPr>
            <w:pStyle w:val="NoSpacing"/>
            <w:spacing w:before="1540" w:after="240"/>
            <w:jc w:val="center"/>
            <w:rPr>
              <w:color w:val="156082" w:themeColor="accent1"/>
            </w:rPr>
          </w:pPr>
          <w:r>
            <w:rPr>
              <w:noProof/>
              <w:color w:val="156082" w:themeColor="accent1"/>
            </w:rPr>
            <w:drawing>
              <wp:inline distT="0" distB="0" distL="0" distR="0" wp14:anchorId="64A120D9" wp14:editId="14760EDC">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156082" w:themeColor="accent1"/>
              <w:sz w:val="56"/>
              <w:szCs w:val="56"/>
            </w:rPr>
            <w:alias w:val="Title"/>
            <w:tag w:val=""/>
            <w:id w:val="1735040861"/>
            <w:placeholder>
              <w:docPart w:val="D35E25AA3C7E47EE9C1C8B8CED3451A6"/>
            </w:placeholder>
            <w:dataBinding w:prefixMappings="xmlns:ns0='http://purl.org/dc/elements/1.1/' xmlns:ns1='http://schemas.openxmlformats.org/package/2006/metadata/core-properties' " w:xpath="/ns1:coreProperties[1]/ns0:title[1]" w:storeItemID="{6C3C8BC8-F283-45AE-878A-BAB7291924A1}"/>
            <w:text/>
          </w:sdtPr>
          <w:sdtEndPr/>
          <w:sdtContent>
            <w:p w14:paraId="08E64EEF" w14:textId="2496585F" w:rsidR="00F457B8" w:rsidRPr="001C7E64" w:rsidRDefault="00563B7A">
              <w:pPr>
                <w:pStyle w:val="NoSpacing"/>
                <w:pBdr>
                  <w:top w:val="single" w:sz="6" w:space="6" w:color="156082" w:themeColor="accent1"/>
                  <w:bottom w:val="single" w:sz="6" w:space="6" w:color="156082" w:themeColor="accent1"/>
                </w:pBdr>
                <w:spacing w:after="240"/>
                <w:jc w:val="center"/>
                <w:rPr>
                  <w:rFonts w:eastAsiaTheme="majorEastAsia" w:cstheme="majorBidi"/>
                  <w:caps/>
                  <w:color w:val="156082" w:themeColor="accent1"/>
                  <w:sz w:val="56"/>
                  <w:szCs w:val="56"/>
                </w:rPr>
              </w:pPr>
              <w:r>
                <w:rPr>
                  <w:rFonts w:eastAsiaTheme="majorEastAsia" w:cstheme="majorBidi"/>
                  <w:caps/>
                  <w:color w:val="156082" w:themeColor="accent1"/>
                  <w:sz w:val="56"/>
                  <w:szCs w:val="56"/>
                </w:rPr>
                <w:t>WEB701</w:t>
              </w:r>
              <w:r w:rsidR="001C7E64" w:rsidRPr="001C7E64">
                <w:rPr>
                  <w:rFonts w:eastAsiaTheme="majorEastAsia" w:cstheme="majorBidi"/>
                  <w:caps/>
                  <w:color w:val="156082" w:themeColor="accent1"/>
                  <w:sz w:val="56"/>
                  <w:szCs w:val="56"/>
                </w:rPr>
                <w:t xml:space="preserve"> assignment</w:t>
              </w:r>
            </w:p>
          </w:sdtContent>
        </w:sdt>
        <w:sdt>
          <w:sdtPr>
            <w:rPr>
              <w:color w:val="156082" w:themeColor="accent1"/>
              <w:sz w:val="28"/>
              <w:szCs w:val="28"/>
            </w:rPr>
            <w:alias w:val="Subtitle"/>
            <w:tag w:val=""/>
            <w:id w:val="328029620"/>
            <w:placeholder>
              <w:docPart w:val="33454E75F2104D708E7D6B782972C21D"/>
            </w:placeholder>
            <w:dataBinding w:prefixMappings="xmlns:ns0='http://purl.org/dc/elements/1.1/' xmlns:ns1='http://schemas.openxmlformats.org/package/2006/metadata/core-properties' " w:xpath="/ns1:coreProperties[1]/ns0:subject[1]" w:storeItemID="{6C3C8BC8-F283-45AE-878A-BAB7291924A1}"/>
            <w:text/>
          </w:sdtPr>
          <w:sdtEndPr/>
          <w:sdtContent>
            <w:p w14:paraId="066ED6B5" w14:textId="7501E32A" w:rsidR="00F457B8" w:rsidRPr="00AE680C" w:rsidRDefault="005353CB">
              <w:pPr>
                <w:pStyle w:val="NoSpacing"/>
                <w:jc w:val="center"/>
                <w:rPr>
                  <w:color w:val="156082" w:themeColor="accent1"/>
                  <w:sz w:val="28"/>
                  <w:szCs w:val="28"/>
                </w:rPr>
              </w:pPr>
              <w:r>
                <w:rPr>
                  <w:color w:val="156082" w:themeColor="accent1"/>
                  <w:sz w:val="28"/>
                  <w:szCs w:val="28"/>
                </w:rPr>
                <w:t>Emily</w:t>
              </w:r>
              <w:r w:rsidR="00AE680C" w:rsidRPr="00AE680C">
                <w:rPr>
                  <w:color w:val="156082" w:themeColor="accent1"/>
                  <w:sz w:val="28"/>
                  <w:szCs w:val="28"/>
                </w:rPr>
                <w:t xml:space="preserve"> Vartha</w:t>
              </w:r>
            </w:p>
          </w:sdtContent>
        </w:sdt>
        <w:p w14:paraId="652F93DA" w14:textId="77777777" w:rsidR="00F457B8" w:rsidRDefault="00F457B8">
          <w:pPr>
            <w:pStyle w:val="NoSpacing"/>
            <w:spacing w:before="480"/>
            <w:jc w:val="center"/>
            <w:rPr>
              <w:color w:val="156082" w:themeColor="accent1"/>
            </w:rPr>
          </w:pPr>
          <w:r>
            <w:rPr>
              <w:noProof/>
              <w:color w:val="156082" w:themeColor="accent1"/>
            </w:rPr>
            <w:drawing>
              <wp:inline distT="0" distB="0" distL="0" distR="0" wp14:anchorId="1024C23A" wp14:editId="6D3BD64D">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D47F194" w14:textId="77777777" w:rsidR="00F457B8" w:rsidRDefault="001F5730">
          <w:r>
            <w:rPr>
              <w:noProof/>
            </w:rPr>
            <mc:AlternateContent>
              <mc:Choice Requires="wps">
                <w:drawing>
                  <wp:anchor distT="0" distB="0" distL="114300" distR="114300" simplePos="0" relativeHeight="251659264" behindDoc="0" locked="0" layoutInCell="1" allowOverlap="1" wp14:anchorId="2B9940C2" wp14:editId="315624D3">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5731510" cy="270934"/>
                    <wp:effectExtent l="0" t="0" r="2540" b="15240"/>
                    <wp:wrapNone/>
                    <wp:docPr id="6363154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709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322C868" w14:textId="77777777" w:rsidR="00F457B8" w:rsidRDefault="001F5730">
                                    <w:pPr>
                                      <w:pStyle w:val="NoSpacing"/>
                                      <w:spacing w:after="40"/>
                                      <w:jc w:val="center"/>
                                      <w:rPr>
                                        <w:caps/>
                                        <w:color w:val="156082" w:themeColor="accent1"/>
                                        <w:sz w:val="28"/>
                                        <w:szCs w:val="28"/>
                                      </w:rPr>
                                    </w:pPr>
                                    <w:r w:rsidRPr="00D73458">
                                      <w:rPr>
                                        <w:caps/>
                                        <w:color w:val="156082" w:themeColor="accent1"/>
                                        <w:sz w:val="28"/>
                                        <w:szCs w:val="28"/>
                                      </w:rPr>
                                      <w:t>-/-/-</w:t>
                                    </w:r>
                                  </w:p>
                                </w:sdtContent>
                              </w:sdt>
                              <w:p w14:paraId="286F0CE8" w14:textId="77777777" w:rsidR="00F457B8" w:rsidRDefault="00F8184D">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F5730">
                                      <w:rPr>
                                        <w:caps/>
                                        <w:color w:val="156082" w:themeColor="accent1"/>
                                      </w:rPr>
                                      <w:t xml:space="preserve">     </w:t>
                                    </w:r>
                                  </w:sdtContent>
                                </w:sdt>
                              </w:p>
                              <w:p w14:paraId="474EF2ED" w14:textId="77777777" w:rsidR="00F457B8" w:rsidRDefault="00F8184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F5730">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B9940C2" id="_x0000_t202" coordsize="21600,21600" o:spt="202" path="m,l,21600r21600,l21600,xe">
                    <v:stroke joinstyle="miter"/>
                    <v:path gradientshapeok="t" o:connecttype="rect"/>
                  </v:shapetype>
                  <v:shape id="Text Box 1" o:spid="_x0000_s1026" type="#_x0000_t202" style="position:absolute;margin-left:400.1pt;margin-top:0;width:451.3pt;height:21.35pt;z-index:251659264;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322C868" w14:textId="77777777" w:rsidR="00F457B8" w:rsidRDefault="001F5730">
                              <w:pPr>
                                <w:pStyle w:val="NoSpacing"/>
                                <w:spacing w:after="40"/>
                                <w:jc w:val="center"/>
                                <w:rPr>
                                  <w:caps/>
                                  <w:color w:val="156082" w:themeColor="accent1"/>
                                  <w:sz w:val="28"/>
                                  <w:szCs w:val="28"/>
                                </w:rPr>
                              </w:pPr>
                              <w:r w:rsidRPr="00D73458">
                                <w:rPr>
                                  <w:caps/>
                                  <w:color w:val="156082" w:themeColor="accent1"/>
                                  <w:sz w:val="28"/>
                                  <w:szCs w:val="28"/>
                                </w:rPr>
                                <w:t>-/-/-</w:t>
                              </w:r>
                            </w:p>
                          </w:sdtContent>
                        </w:sdt>
                        <w:p w14:paraId="286F0CE8" w14:textId="77777777" w:rsidR="00F457B8" w:rsidRDefault="00F8184D">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F5730">
                                <w:rPr>
                                  <w:caps/>
                                  <w:color w:val="156082" w:themeColor="accent1"/>
                                </w:rPr>
                                <w:t xml:space="preserve">     </w:t>
                              </w:r>
                            </w:sdtContent>
                          </w:sdt>
                        </w:p>
                        <w:p w14:paraId="474EF2ED" w14:textId="77777777" w:rsidR="00F457B8" w:rsidRDefault="00F8184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F5730">
                                <w:rPr>
                                  <w:color w:val="156082" w:themeColor="accent1"/>
                                </w:rPr>
                                <w:t xml:space="preserve">     </w:t>
                              </w:r>
                            </w:sdtContent>
                          </w:sdt>
                        </w:p>
                      </w:txbxContent>
                    </v:textbox>
                    <w10:wrap anchorx="margin" anchory="page"/>
                  </v:shape>
                </w:pict>
              </mc:Fallback>
            </mc:AlternateContent>
          </w:r>
          <w:r w:rsidR="00F457B8">
            <w:br w:type="page"/>
          </w:r>
        </w:p>
      </w:sdtContent>
    </w:sdt>
    <w:sdt>
      <w:sdtPr>
        <w:rPr>
          <w:rFonts w:ascii="Bell MT" w:eastAsiaTheme="minorHAnsi" w:hAnsi="Bell MT" w:cstheme="minorBidi"/>
          <w:color w:val="auto"/>
          <w:kern w:val="2"/>
          <w:sz w:val="22"/>
          <w:szCs w:val="22"/>
          <w:lang w:val="en-NZ"/>
          <w14:ligatures w14:val="standardContextual"/>
        </w:rPr>
        <w:id w:val="-830680598"/>
        <w:docPartObj>
          <w:docPartGallery w:val="Table of Contents"/>
          <w:docPartUnique/>
        </w:docPartObj>
      </w:sdtPr>
      <w:sdtEndPr>
        <w:rPr>
          <w:b/>
          <w:bCs/>
          <w:noProof/>
        </w:rPr>
      </w:sdtEndPr>
      <w:sdtContent>
        <w:p w14:paraId="35D97A9B" w14:textId="2317E87C" w:rsidR="0096527E" w:rsidRDefault="0096527E">
          <w:pPr>
            <w:pStyle w:val="TOCHeading"/>
          </w:pPr>
          <w:r>
            <w:t>Contents</w:t>
          </w:r>
        </w:p>
        <w:p w14:paraId="173A3440" w14:textId="3C55E7FF" w:rsidR="002F0630" w:rsidRDefault="0096527E">
          <w:pPr>
            <w:pStyle w:val="TOC1"/>
            <w:tabs>
              <w:tab w:val="right" w:leader="dot" w:pos="9016"/>
            </w:tabs>
            <w:rPr>
              <w:rFonts w:asciiTheme="minorHAnsi" w:eastAsiaTheme="minorEastAsia" w:hAnsiTheme="minorHAnsi"/>
              <w:noProof/>
              <w:sz w:val="24"/>
              <w:szCs w:val="24"/>
              <w:lang w:eastAsia="en-NZ"/>
            </w:rPr>
          </w:pPr>
          <w:r>
            <w:fldChar w:fldCharType="begin"/>
          </w:r>
          <w:r>
            <w:instrText xml:space="preserve"> TOC \o "1-3" \h \z \u </w:instrText>
          </w:r>
          <w:r>
            <w:fldChar w:fldCharType="separate"/>
          </w:r>
          <w:hyperlink w:anchor="_Toc207637603" w:history="1">
            <w:r w:rsidR="002F0630" w:rsidRPr="005E7529">
              <w:rPr>
                <w:rStyle w:val="Hyperlink"/>
                <w:noProof/>
              </w:rPr>
              <w:t>Designing the Website:</w:t>
            </w:r>
            <w:r w:rsidR="002F0630">
              <w:rPr>
                <w:noProof/>
                <w:webHidden/>
              </w:rPr>
              <w:tab/>
            </w:r>
            <w:r w:rsidR="002F0630">
              <w:rPr>
                <w:noProof/>
                <w:webHidden/>
              </w:rPr>
              <w:fldChar w:fldCharType="begin"/>
            </w:r>
            <w:r w:rsidR="002F0630">
              <w:rPr>
                <w:noProof/>
                <w:webHidden/>
              </w:rPr>
              <w:instrText xml:space="preserve"> PAGEREF _Toc207637603 \h </w:instrText>
            </w:r>
            <w:r w:rsidR="002F0630">
              <w:rPr>
                <w:noProof/>
                <w:webHidden/>
              </w:rPr>
            </w:r>
            <w:r w:rsidR="002F0630">
              <w:rPr>
                <w:noProof/>
                <w:webHidden/>
              </w:rPr>
              <w:fldChar w:fldCharType="separate"/>
            </w:r>
            <w:r w:rsidR="002F0630">
              <w:rPr>
                <w:noProof/>
                <w:webHidden/>
              </w:rPr>
              <w:t>1</w:t>
            </w:r>
            <w:r w:rsidR="002F0630">
              <w:rPr>
                <w:noProof/>
                <w:webHidden/>
              </w:rPr>
              <w:fldChar w:fldCharType="end"/>
            </w:r>
          </w:hyperlink>
        </w:p>
        <w:p w14:paraId="2EF347C1" w14:textId="3698D704" w:rsidR="002F0630" w:rsidRDefault="002F0630">
          <w:pPr>
            <w:pStyle w:val="TOC2"/>
            <w:tabs>
              <w:tab w:val="right" w:leader="dot" w:pos="9016"/>
            </w:tabs>
            <w:rPr>
              <w:rFonts w:asciiTheme="minorHAnsi" w:eastAsiaTheme="minorEastAsia" w:hAnsiTheme="minorHAnsi"/>
              <w:noProof/>
              <w:sz w:val="24"/>
              <w:szCs w:val="24"/>
              <w:lang w:eastAsia="en-NZ"/>
            </w:rPr>
          </w:pPr>
          <w:hyperlink w:anchor="_Toc207637604" w:history="1">
            <w:r w:rsidRPr="005E7529">
              <w:rPr>
                <w:rStyle w:val="Hyperlink"/>
                <w:noProof/>
              </w:rPr>
              <w:t>Website Brief:</w:t>
            </w:r>
            <w:r>
              <w:rPr>
                <w:noProof/>
                <w:webHidden/>
              </w:rPr>
              <w:tab/>
            </w:r>
            <w:r>
              <w:rPr>
                <w:noProof/>
                <w:webHidden/>
              </w:rPr>
              <w:fldChar w:fldCharType="begin"/>
            </w:r>
            <w:r>
              <w:rPr>
                <w:noProof/>
                <w:webHidden/>
              </w:rPr>
              <w:instrText xml:space="preserve"> PAGEREF _Toc207637604 \h </w:instrText>
            </w:r>
            <w:r>
              <w:rPr>
                <w:noProof/>
                <w:webHidden/>
              </w:rPr>
            </w:r>
            <w:r>
              <w:rPr>
                <w:noProof/>
                <w:webHidden/>
              </w:rPr>
              <w:fldChar w:fldCharType="separate"/>
            </w:r>
            <w:r>
              <w:rPr>
                <w:noProof/>
                <w:webHidden/>
              </w:rPr>
              <w:t>1</w:t>
            </w:r>
            <w:r>
              <w:rPr>
                <w:noProof/>
                <w:webHidden/>
              </w:rPr>
              <w:fldChar w:fldCharType="end"/>
            </w:r>
          </w:hyperlink>
        </w:p>
        <w:p w14:paraId="46147C0C" w14:textId="0C1C012C" w:rsidR="002F0630" w:rsidRDefault="002F0630">
          <w:pPr>
            <w:pStyle w:val="TOC3"/>
            <w:tabs>
              <w:tab w:val="right" w:leader="dot" w:pos="9016"/>
            </w:tabs>
            <w:rPr>
              <w:rFonts w:asciiTheme="minorHAnsi" w:eastAsiaTheme="minorEastAsia" w:hAnsiTheme="minorHAnsi"/>
              <w:noProof/>
              <w:sz w:val="24"/>
              <w:szCs w:val="24"/>
              <w:lang w:eastAsia="en-NZ"/>
            </w:rPr>
          </w:pPr>
          <w:hyperlink w:anchor="_Toc207637605" w:history="1">
            <w:r w:rsidRPr="005E7529">
              <w:rPr>
                <w:rStyle w:val="Hyperlink"/>
                <w:noProof/>
              </w:rPr>
              <w:t>What are the website requirements? (using information architecture analysis)</w:t>
            </w:r>
            <w:r>
              <w:rPr>
                <w:noProof/>
                <w:webHidden/>
              </w:rPr>
              <w:tab/>
            </w:r>
            <w:r>
              <w:rPr>
                <w:noProof/>
                <w:webHidden/>
              </w:rPr>
              <w:fldChar w:fldCharType="begin"/>
            </w:r>
            <w:r>
              <w:rPr>
                <w:noProof/>
                <w:webHidden/>
              </w:rPr>
              <w:instrText xml:space="preserve"> PAGEREF _Toc207637605 \h </w:instrText>
            </w:r>
            <w:r>
              <w:rPr>
                <w:noProof/>
                <w:webHidden/>
              </w:rPr>
            </w:r>
            <w:r>
              <w:rPr>
                <w:noProof/>
                <w:webHidden/>
              </w:rPr>
              <w:fldChar w:fldCharType="separate"/>
            </w:r>
            <w:r>
              <w:rPr>
                <w:noProof/>
                <w:webHidden/>
              </w:rPr>
              <w:t>1</w:t>
            </w:r>
            <w:r>
              <w:rPr>
                <w:noProof/>
                <w:webHidden/>
              </w:rPr>
              <w:fldChar w:fldCharType="end"/>
            </w:r>
          </w:hyperlink>
        </w:p>
        <w:p w14:paraId="1AE7B666" w14:textId="3B41B0F2" w:rsidR="002F0630" w:rsidRDefault="002F0630">
          <w:pPr>
            <w:pStyle w:val="TOC3"/>
            <w:tabs>
              <w:tab w:val="right" w:leader="dot" w:pos="9016"/>
            </w:tabs>
            <w:rPr>
              <w:rFonts w:asciiTheme="minorHAnsi" w:eastAsiaTheme="minorEastAsia" w:hAnsiTheme="minorHAnsi"/>
              <w:noProof/>
              <w:sz w:val="24"/>
              <w:szCs w:val="24"/>
              <w:lang w:eastAsia="en-NZ"/>
            </w:rPr>
          </w:pPr>
          <w:hyperlink w:anchor="_Toc207637606" w:history="1">
            <w:r w:rsidRPr="005E7529">
              <w:rPr>
                <w:rStyle w:val="Hyperlink"/>
                <w:noProof/>
              </w:rPr>
              <w:t>Site Content:</w:t>
            </w:r>
            <w:r>
              <w:rPr>
                <w:noProof/>
                <w:webHidden/>
              </w:rPr>
              <w:tab/>
            </w:r>
            <w:r>
              <w:rPr>
                <w:noProof/>
                <w:webHidden/>
              </w:rPr>
              <w:fldChar w:fldCharType="begin"/>
            </w:r>
            <w:r>
              <w:rPr>
                <w:noProof/>
                <w:webHidden/>
              </w:rPr>
              <w:instrText xml:space="preserve"> PAGEREF _Toc207637606 \h </w:instrText>
            </w:r>
            <w:r>
              <w:rPr>
                <w:noProof/>
                <w:webHidden/>
              </w:rPr>
            </w:r>
            <w:r>
              <w:rPr>
                <w:noProof/>
                <w:webHidden/>
              </w:rPr>
              <w:fldChar w:fldCharType="separate"/>
            </w:r>
            <w:r>
              <w:rPr>
                <w:noProof/>
                <w:webHidden/>
              </w:rPr>
              <w:t>11</w:t>
            </w:r>
            <w:r>
              <w:rPr>
                <w:noProof/>
                <w:webHidden/>
              </w:rPr>
              <w:fldChar w:fldCharType="end"/>
            </w:r>
          </w:hyperlink>
        </w:p>
        <w:p w14:paraId="464D18F5" w14:textId="1BA758BA" w:rsidR="002F0630" w:rsidRDefault="002F0630">
          <w:pPr>
            <w:pStyle w:val="TOC3"/>
            <w:tabs>
              <w:tab w:val="right" w:leader="dot" w:pos="9016"/>
            </w:tabs>
            <w:rPr>
              <w:rFonts w:asciiTheme="minorHAnsi" w:eastAsiaTheme="minorEastAsia" w:hAnsiTheme="minorHAnsi"/>
              <w:noProof/>
              <w:sz w:val="24"/>
              <w:szCs w:val="24"/>
              <w:lang w:eastAsia="en-NZ"/>
            </w:rPr>
          </w:pPr>
          <w:hyperlink w:anchor="_Toc207637607" w:history="1">
            <w:r w:rsidRPr="005E7529">
              <w:rPr>
                <w:rStyle w:val="Hyperlink"/>
                <w:noProof/>
              </w:rPr>
              <w:t>Site Structure:</w:t>
            </w:r>
            <w:r>
              <w:rPr>
                <w:noProof/>
                <w:webHidden/>
              </w:rPr>
              <w:tab/>
            </w:r>
            <w:r>
              <w:rPr>
                <w:noProof/>
                <w:webHidden/>
              </w:rPr>
              <w:fldChar w:fldCharType="begin"/>
            </w:r>
            <w:r>
              <w:rPr>
                <w:noProof/>
                <w:webHidden/>
              </w:rPr>
              <w:instrText xml:space="preserve"> PAGEREF _Toc207637607 \h </w:instrText>
            </w:r>
            <w:r>
              <w:rPr>
                <w:noProof/>
                <w:webHidden/>
              </w:rPr>
            </w:r>
            <w:r>
              <w:rPr>
                <w:noProof/>
                <w:webHidden/>
              </w:rPr>
              <w:fldChar w:fldCharType="separate"/>
            </w:r>
            <w:r>
              <w:rPr>
                <w:noProof/>
                <w:webHidden/>
              </w:rPr>
              <w:t>12</w:t>
            </w:r>
            <w:r>
              <w:rPr>
                <w:noProof/>
                <w:webHidden/>
              </w:rPr>
              <w:fldChar w:fldCharType="end"/>
            </w:r>
          </w:hyperlink>
        </w:p>
        <w:p w14:paraId="16C347CC" w14:textId="6C6C9553" w:rsidR="002F0630" w:rsidRDefault="002F0630">
          <w:pPr>
            <w:pStyle w:val="TOC3"/>
            <w:tabs>
              <w:tab w:val="right" w:leader="dot" w:pos="9016"/>
            </w:tabs>
            <w:rPr>
              <w:rFonts w:asciiTheme="minorHAnsi" w:eastAsiaTheme="minorEastAsia" w:hAnsiTheme="minorHAnsi"/>
              <w:noProof/>
              <w:sz w:val="24"/>
              <w:szCs w:val="24"/>
              <w:lang w:eastAsia="en-NZ"/>
            </w:rPr>
          </w:pPr>
          <w:hyperlink w:anchor="_Toc207637608" w:history="1">
            <w:r w:rsidRPr="005E7529">
              <w:rPr>
                <w:rStyle w:val="Hyperlink"/>
                <w:noProof/>
              </w:rPr>
              <w:t>User Stories – Designing to Build:</w:t>
            </w:r>
            <w:r>
              <w:rPr>
                <w:noProof/>
                <w:webHidden/>
              </w:rPr>
              <w:tab/>
            </w:r>
            <w:r>
              <w:rPr>
                <w:noProof/>
                <w:webHidden/>
              </w:rPr>
              <w:fldChar w:fldCharType="begin"/>
            </w:r>
            <w:r>
              <w:rPr>
                <w:noProof/>
                <w:webHidden/>
              </w:rPr>
              <w:instrText xml:space="preserve"> PAGEREF _Toc207637608 \h </w:instrText>
            </w:r>
            <w:r>
              <w:rPr>
                <w:noProof/>
                <w:webHidden/>
              </w:rPr>
            </w:r>
            <w:r>
              <w:rPr>
                <w:noProof/>
                <w:webHidden/>
              </w:rPr>
              <w:fldChar w:fldCharType="separate"/>
            </w:r>
            <w:r>
              <w:rPr>
                <w:noProof/>
                <w:webHidden/>
              </w:rPr>
              <w:t>23</w:t>
            </w:r>
            <w:r>
              <w:rPr>
                <w:noProof/>
                <w:webHidden/>
              </w:rPr>
              <w:fldChar w:fldCharType="end"/>
            </w:r>
          </w:hyperlink>
        </w:p>
        <w:p w14:paraId="5CA619F3" w14:textId="304B6108" w:rsidR="002F0630" w:rsidRDefault="002F0630">
          <w:pPr>
            <w:pStyle w:val="TOC3"/>
            <w:tabs>
              <w:tab w:val="right" w:leader="dot" w:pos="9016"/>
            </w:tabs>
            <w:rPr>
              <w:rFonts w:asciiTheme="minorHAnsi" w:eastAsiaTheme="minorEastAsia" w:hAnsiTheme="minorHAnsi"/>
              <w:noProof/>
              <w:sz w:val="24"/>
              <w:szCs w:val="24"/>
              <w:lang w:eastAsia="en-NZ"/>
            </w:rPr>
          </w:pPr>
          <w:hyperlink w:anchor="_Toc207637609" w:history="1">
            <w:r w:rsidRPr="005E7529">
              <w:rPr>
                <w:rStyle w:val="Hyperlink"/>
                <w:noProof/>
              </w:rPr>
              <w:t>CRUD Analysis – API prototype:</w:t>
            </w:r>
            <w:r>
              <w:rPr>
                <w:noProof/>
                <w:webHidden/>
              </w:rPr>
              <w:tab/>
            </w:r>
            <w:r>
              <w:rPr>
                <w:noProof/>
                <w:webHidden/>
              </w:rPr>
              <w:fldChar w:fldCharType="begin"/>
            </w:r>
            <w:r>
              <w:rPr>
                <w:noProof/>
                <w:webHidden/>
              </w:rPr>
              <w:instrText xml:space="preserve"> PAGEREF _Toc207637609 \h </w:instrText>
            </w:r>
            <w:r>
              <w:rPr>
                <w:noProof/>
                <w:webHidden/>
              </w:rPr>
            </w:r>
            <w:r>
              <w:rPr>
                <w:noProof/>
                <w:webHidden/>
              </w:rPr>
              <w:fldChar w:fldCharType="separate"/>
            </w:r>
            <w:r>
              <w:rPr>
                <w:noProof/>
                <w:webHidden/>
              </w:rPr>
              <w:t>24</w:t>
            </w:r>
            <w:r>
              <w:rPr>
                <w:noProof/>
                <w:webHidden/>
              </w:rPr>
              <w:fldChar w:fldCharType="end"/>
            </w:r>
          </w:hyperlink>
        </w:p>
        <w:p w14:paraId="6B3E6BFF" w14:textId="731D757B" w:rsidR="002F0630" w:rsidRDefault="002F0630">
          <w:pPr>
            <w:pStyle w:val="TOC1"/>
            <w:tabs>
              <w:tab w:val="right" w:leader="dot" w:pos="9016"/>
            </w:tabs>
            <w:rPr>
              <w:rFonts w:asciiTheme="minorHAnsi" w:eastAsiaTheme="minorEastAsia" w:hAnsiTheme="minorHAnsi"/>
              <w:noProof/>
              <w:sz w:val="24"/>
              <w:szCs w:val="24"/>
              <w:lang w:eastAsia="en-NZ"/>
            </w:rPr>
          </w:pPr>
          <w:hyperlink w:anchor="_Toc207637610" w:history="1">
            <w:r w:rsidRPr="005E7529">
              <w:rPr>
                <w:rStyle w:val="Hyperlink"/>
                <w:noProof/>
              </w:rPr>
              <w:t>Evaluation (Milestone 2):</w:t>
            </w:r>
            <w:r>
              <w:rPr>
                <w:noProof/>
                <w:webHidden/>
              </w:rPr>
              <w:tab/>
            </w:r>
            <w:r>
              <w:rPr>
                <w:noProof/>
                <w:webHidden/>
              </w:rPr>
              <w:fldChar w:fldCharType="begin"/>
            </w:r>
            <w:r>
              <w:rPr>
                <w:noProof/>
                <w:webHidden/>
              </w:rPr>
              <w:instrText xml:space="preserve"> PAGEREF _Toc207637610 \h </w:instrText>
            </w:r>
            <w:r>
              <w:rPr>
                <w:noProof/>
                <w:webHidden/>
              </w:rPr>
            </w:r>
            <w:r>
              <w:rPr>
                <w:noProof/>
                <w:webHidden/>
              </w:rPr>
              <w:fldChar w:fldCharType="separate"/>
            </w:r>
            <w:r>
              <w:rPr>
                <w:noProof/>
                <w:webHidden/>
              </w:rPr>
              <w:t>25</w:t>
            </w:r>
            <w:r>
              <w:rPr>
                <w:noProof/>
                <w:webHidden/>
              </w:rPr>
              <w:fldChar w:fldCharType="end"/>
            </w:r>
          </w:hyperlink>
        </w:p>
        <w:p w14:paraId="54C204FB" w14:textId="0CF6C336" w:rsidR="002F0630" w:rsidRDefault="002F0630">
          <w:pPr>
            <w:pStyle w:val="TOC1"/>
            <w:tabs>
              <w:tab w:val="right" w:leader="dot" w:pos="9016"/>
            </w:tabs>
            <w:rPr>
              <w:rFonts w:asciiTheme="minorHAnsi" w:eastAsiaTheme="minorEastAsia" w:hAnsiTheme="minorHAnsi"/>
              <w:noProof/>
              <w:sz w:val="24"/>
              <w:szCs w:val="24"/>
              <w:lang w:eastAsia="en-NZ"/>
            </w:rPr>
          </w:pPr>
          <w:hyperlink w:anchor="_Toc207637611" w:history="1">
            <w:r w:rsidRPr="005E7529">
              <w:rPr>
                <w:rStyle w:val="Hyperlink"/>
                <w:noProof/>
              </w:rPr>
              <w:t>Development (Milestone 3):</w:t>
            </w:r>
            <w:r>
              <w:rPr>
                <w:noProof/>
                <w:webHidden/>
              </w:rPr>
              <w:tab/>
            </w:r>
            <w:r>
              <w:rPr>
                <w:noProof/>
                <w:webHidden/>
              </w:rPr>
              <w:fldChar w:fldCharType="begin"/>
            </w:r>
            <w:r>
              <w:rPr>
                <w:noProof/>
                <w:webHidden/>
              </w:rPr>
              <w:instrText xml:space="preserve"> PAGEREF _Toc207637611 \h </w:instrText>
            </w:r>
            <w:r>
              <w:rPr>
                <w:noProof/>
                <w:webHidden/>
              </w:rPr>
            </w:r>
            <w:r>
              <w:rPr>
                <w:noProof/>
                <w:webHidden/>
              </w:rPr>
              <w:fldChar w:fldCharType="separate"/>
            </w:r>
            <w:r>
              <w:rPr>
                <w:noProof/>
                <w:webHidden/>
              </w:rPr>
              <w:t>25</w:t>
            </w:r>
            <w:r>
              <w:rPr>
                <w:noProof/>
                <w:webHidden/>
              </w:rPr>
              <w:fldChar w:fldCharType="end"/>
            </w:r>
          </w:hyperlink>
        </w:p>
        <w:p w14:paraId="3245E807" w14:textId="6233D058" w:rsidR="002F0630" w:rsidRDefault="002F0630">
          <w:pPr>
            <w:pStyle w:val="TOC1"/>
            <w:tabs>
              <w:tab w:val="right" w:leader="dot" w:pos="9016"/>
            </w:tabs>
            <w:rPr>
              <w:rFonts w:asciiTheme="minorHAnsi" w:eastAsiaTheme="minorEastAsia" w:hAnsiTheme="minorHAnsi"/>
              <w:noProof/>
              <w:sz w:val="24"/>
              <w:szCs w:val="24"/>
              <w:lang w:eastAsia="en-NZ"/>
            </w:rPr>
          </w:pPr>
          <w:hyperlink w:anchor="_Toc207637612" w:history="1">
            <w:r w:rsidRPr="005E7529">
              <w:rPr>
                <w:rStyle w:val="Hyperlink"/>
                <w:noProof/>
              </w:rPr>
              <w:t>Summary and Conclusion:</w:t>
            </w:r>
            <w:r>
              <w:rPr>
                <w:noProof/>
                <w:webHidden/>
              </w:rPr>
              <w:tab/>
            </w:r>
            <w:r>
              <w:rPr>
                <w:noProof/>
                <w:webHidden/>
              </w:rPr>
              <w:fldChar w:fldCharType="begin"/>
            </w:r>
            <w:r>
              <w:rPr>
                <w:noProof/>
                <w:webHidden/>
              </w:rPr>
              <w:instrText xml:space="preserve"> PAGEREF _Toc207637612 \h </w:instrText>
            </w:r>
            <w:r>
              <w:rPr>
                <w:noProof/>
                <w:webHidden/>
              </w:rPr>
            </w:r>
            <w:r>
              <w:rPr>
                <w:noProof/>
                <w:webHidden/>
              </w:rPr>
              <w:fldChar w:fldCharType="separate"/>
            </w:r>
            <w:r>
              <w:rPr>
                <w:noProof/>
                <w:webHidden/>
              </w:rPr>
              <w:t>25</w:t>
            </w:r>
            <w:r>
              <w:rPr>
                <w:noProof/>
                <w:webHidden/>
              </w:rPr>
              <w:fldChar w:fldCharType="end"/>
            </w:r>
          </w:hyperlink>
        </w:p>
        <w:p w14:paraId="3EE31C06" w14:textId="5E29955E" w:rsidR="002F0630" w:rsidRDefault="002F0630">
          <w:pPr>
            <w:pStyle w:val="TOC1"/>
            <w:tabs>
              <w:tab w:val="right" w:leader="dot" w:pos="9016"/>
            </w:tabs>
            <w:rPr>
              <w:rFonts w:asciiTheme="minorHAnsi" w:eastAsiaTheme="minorEastAsia" w:hAnsiTheme="minorHAnsi"/>
              <w:noProof/>
              <w:sz w:val="24"/>
              <w:szCs w:val="24"/>
              <w:lang w:eastAsia="en-NZ"/>
            </w:rPr>
          </w:pPr>
          <w:hyperlink w:anchor="_Toc207637613" w:history="1">
            <w:r w:rsidRPr="005E7529">
              <w:rPr>
                <w:rStyle w:val="Hyperlink"/>
                <w:noProof/>
              </w:rPr>
              <w:t>References:</w:t>
            </w:r>
            <w:r>
              <w:rPr>
                <w:noProof/>
                <w:webHidden/>
              </w:rPr>
              <w:tab/>
            </w:r>
            <w:r>
              <w:rPr>
                <w:noProof/>
                <w:webHidden/>
              </w:rPr>
              <w:fldChar w:fldCharType="begin"/>
            </w:r>
            <w:r>
              <w:rPr>
                <w:noProof/>
                <w:webHidden/>
              </w:rPr>
              <w:instrText xml:space="preserve"> PAGEREF _Toc207637613 \h </w:instrText>
            </w:r>
            <w:r>
              <w:rPr>
                <w:noProof/>
                <w:webHidden/>
              </w:rPr>
            </w:r>
            <w:r>
              <w:rPr>
                <w:noProof/>
                <w:webHidden/>
              </w:rPr>
              <w:fldChar w:fldCharType="separate"/>
            </w:r>
            <w:r>
              <w:rPr>
                <w:noProof/>
                <w:webHidden/>
              </w:rPr>
              <w:t>25</w:t>
            </w:r>
            <w:r>
              <w:rPr>
                <w:noProof/>
                <w:webHidden/>
              </w:rPr>
              <w:fldChar w:fldCharType="end"/>
            </w:r>
          </w:hyperlink>
        </w:p>
        <w:p w14:paraId="73415DD4" w14:textId="29B6F6F6" w:rsidR="0096527E" w:rsidRDefault="0096527E">
          <w:r>
            <w:rPr>
              <w:b/>
              <w:bCs/>
              <w:noProof/>
            </w:rPr>
            <w:fldChar w:fldCharType="end"/>
          </w:r>
        </w:p>
      </w:sdtContent>
    </w:sdt>
    <w:p w14:paraId="52B1A266" w14:textId="4C5FC616" w:rsidR="002011EB" w:rsidRDefault="002011EB" w:rsidP="002011EB">
      <w:pPr>
        <w:pStyle w:val="Heading1"/>
      </w:pPr>
      <w:bookmarkStart w:id="1" w:name="_Toc207637603"/>
      <w:r>
        <w:t>Designing the Website:</w:t>
      </w:r>
      <w:bookmarkEnd w:id="1"/>
      <w:r w:rsidR="001C64C3">
        <w:t xml:space="preserve"> </w:t>
      </w:r>
    </w:p>
    <w:p w14:paraId="2007A3E3" w14:textId="4ECCA7F7" w:rsidR="002011EB" w:rsidRDefault="002011EB" w:rsidP="002011EB">
      <w:pPr>
        <w:pStyle w:val="Heading2"/>
      </w:pPr>
      <w:bookmarkStart w:id="2" w:name="_Toc207637604"/>
      <w:r>
        <w:t>Website Brief:</w:t>
      </w:r>
      <w:bookmarkEnd w:id="2"/>
    </w:p>
    <w:p w14:paraId="720AFA94" w14:textId="20DC53B3" w:rsidR="002011EB" w:rsidRPr="00320DE6" w:rsidRDefault="002011EB">
      <w:pPr>
        <w:rPr>
          <w:sz w:val="20"/>
          <w:szCs w:val="20"/>
        </w:rPr>
      </w:pPr>
      <w:r w:rsidRPr="00320DE6">
        <w:rPr>
          <w:sz w:val="20"/>
          <w:szCs w:val="20"/>
        </w:rPr>
        <w:t xml:space="preserve">The </w:t>
      </w:r>
      <w:r w:rsidR="00E15430">
        <w:rPr>
          <w:sz w:val="20"/>
          <w:szCs w:val="20"/>
        </w:rPr>
        <w:t>Late-Night Nosh</w:t>
      </w:r>
      <w:r w:rsidRPr="00320DE6">
        <w:rPr>
          <w:sz w:val="20"/>
          <w:szCs w:val="20"/>
        </w:rPr>
        <w:t xml:space="preserve"> </w:t>
      </w:r>
      <w:r w:rsidR="00FB0336">
        <w:rPr>
          <w:sz w:val="20"/>
          <w:szCs w:val="20"/>
        </w:rPr>
        <w:t>c</w:t>
      </w:r>
      <w:r w:rsidRPr="00320DE6">
        <w:rPr>
          <w:sz w:val="20"/>
          <w:szCs w:val="20"/>
        </w:rPr>
        <w:t>harity i</w:t>
      </w:r>
      <w:r w:rsidR="00D31066" w:rsidRPr="00320DE6">
        <w:rPr>
          <w:sz w:val="20"/>
          <w:szCs w:val="20"/>
        </w:rPr>
        <w:t xml:space="preserve">s a </w:t>
      </w:r>
      <w:r w:rsidR="00E15430">
        <w:rPr>
          <w:sz w:val="20"/>
          <w:szCs w:val="20"/>
        </w:rPr>
        <w:t>food</w:t>
      </w:r>
      <w:r w:rsidR="00FB0336">
        <w:rPr>
          <w:sz w:val="20"/>
          <w:szCs w:val="20"/>
        </w:rPr>
        <w:t>-rescue</w:t>
      </w:r>
      <w:r w:rsidR="00D31066" w:rsidRPr="00320DE6">
        <w:rPr>
          <w:sz w:val="20"/>
          <w:szCs w:val="20"/>
        </w:rPr>
        <w:t xml:space="preserve"> </w:t>
      </w:r>
      <w:r w:rsidR="00FB0336">
        <w:rPr>
          <w:sz w:val="20"/>
          <w:szCs w:val="20"/>
        </w:rPr>
        <w:t>service</w:t>
      </w:r>
      <w:r w:rsidR="00D31066" w:rsidRPr="00320DE6">
        <w:rPr>
          <w:sz w:val="20"/>
          <w:szCs w:val="20"/>
        </w:rPr>
        <w:t xml:space="preserve"> in the Nelson region</w:t>
      </w:r>
      <w:r w:rsidR="00CB6C08">
        <w:rPr>
          <w:sz w:val="20"/>
          <w:szCs w:val="20"/>
        </w:rPr>
        <w:t>. Local eateries</w:t>
      </w:r>
      <w:r w:rsidR="00A75DE3">
        <w:rPr>
          <w:sz w:val="20"/>
          <w:szCs w:val="20"/>
        </w:rPr>
        <w:t xml:space="preserve"> can donate </w:t>
      </w:r>
      <w:r w:rsidR="00CB6C08">
        <w:rPr>
          <w:sz w:val="20"/>
          <w:szCs w:val="20"/>
        </w:rPr>
        <w:t xml:space="preserve">surplus ‘ready-to-eat’ meals </w:t>
      </w:r>
      <w:r w:rsidR="00D31066" w:rsidRPr="00320DE6">
        <w:rPr>
          <w:sz w:val="20"/>
          <w:szCs w:val="20"/>
        </w:rPr>
        <w:t>to the local community</w:t>
      </w:r>
      <w:r w:rsidR="006540C6">
        <w:rPr>
          <w:sz w:val="20"/>
          <w:szCs w:val="20"/>
        </w:rPr>
        <w:t xml:space="preserve"> </w:t>
      </w:r>
      <w:r w:rsidR="00CB6C08">
        <w:rPr>
          <w:sz w:val="20"/>
          <w:szCs w:val="20"/>
        </w:rPr>
        <w:t xml:space="preserve">that would otherwise be </w:t>
      </w:r>
      <w:r w:rsidR="00A75DE3">
        <w:rPr>
          <w:sz w:val="20"/>
          <w:szCs w:val="20"/>
        </w:rPr>
        <w:t xml:space="preserve">scrapped. </w:t>
      </w:r>
    </w:p>
    <w:p w14:paraId="21F39945" w14:textId="426C0B52" w:rsidR="00D31066" w:rsidRPr="00320DE6" w:rsidRDefault="00D31066">
      <w:pPr>
        <w:rPr>
          <w:sz w:val="20"/>
          <w:szCs w:val="20"/>
        </w:rPr>
      </w:pPr>
      <w:r w:rsidRPr="00320DE6">
        <w:rPr>
          <w:sz w:val="20"/>
          <w:szCs w:val="20"/>
        </w:rPr>
        <w:t xml:space="preserve">We need a website for the Nelson region </w:t>
      </w:r>
      <w:r w:rsidR="00BC67D0">
        <w:rPr>
          <w:sz w:val="20"/>
          <w:szCs w:val="20"/>
        </w:rPr>
        <w:t>that allows verified donors list meals and lets beneficiaries (late-night shift workers, students, night-owls) reserve and collect them.</w:t>
      </w:r>
    </w:p>
    <w:p w14:paraId="32396C42" w14:textId="74C906D6" w:rsidR="00D31066" w:rsidRPr="00320DE6" w:rsidRDefault="00D31066">
      <w:pPr>
        <w:rPr>
          <w:sz w:val="20"/>
          <w:szCs w:val="20"/>
        </w:rPr>
      </w:pPr>
      <w:r w:rsidRPr="00320DE6">
        <w:rPr>
          <w:sz w:val="20"/>
          <w:szCs w:val="20"/>
        </w:rPr>
        <w:t xml:space="preserve">The purpose of the new website </w:t>
      </w:r>
      <w:r w:rsidR="00526368">
        <w:rPr>
          <w:sz w:val="20"/>
          <w:szCs w:val="20"/>
        </w:rPr>
        <w:t>i</w:t>
      </w:r>
      <w:r w:rsidRPr="00320DE6">
        <w:rPr>
          <w:sz w:val="20"/>
          <w:szCs w:val="20"/>
        </w:rPr>
        <w:t xml:space="preserve">s to help </w:t>
      </w:r>
      <w:r w:rsidR="00BC67D0">
        <w:rPr>
          <w:sz w:val="20"/>
          <w:szCs w:val="20"/>
        </w:rPr>
        <w:t xml:space="preserve">reduce </w:t>
      </w:r>
      <w:r w:rsidR="002C1BFE">
        <w:rPr>
          <w:sz w:val="20"/>
          <w:szCs w:val="20"/>
        </w:rPr>
        <w:t xml:space="preserve">food wastage and to feed people </w:t>
      </w:r>
      <w:r w:rsidR="00526368">
        <w:rPr>
          <w:sz w:val="20"/>
          <w:szCs w:val="20"/>
        </w:rPr>
        <w:t>t</w:t>
      </w:r>
      <w:r w:rsidR="00CB61F1">
        <w:rPr>
          <w:sz w:val="20"/>
          <w:szCs w:val="20"/>
        </w:rPr>
        <w:t>hat might also be working outside of normal food-bank hours.</w:t>
      </w:r>
      <w:r w:rsidRPr="00320DE6">
        <w:rPr>
          <w:sz w:val="20"/>
          <w:szCs w:val="20"/>
        </w:rPr>
        <w:t xml:space="preserve"> Like a </w:t>
      </w:r>
      <w:r w:rsidR="00863EC7">
        <w:rPr>
          <w:sz w:val="20"/>
          <w:szCs w:val="20"/>
        </w:rPr>
        <w:t>foodbank,</w:t>
      </w:r>
      <w:r w:rsidR="00CB61F1">
        <w:rPr>
          <w:sz w:val="20"/>
          <w:szCs w:val="20"/>
        </w:rPr>
        <w:t xml:space="preserve"> members</w:t>
      </w:r>
      <w:r w:rsidRPr="00320DE6">
        <w:rPr>
          <w:sz w:val="20"/>
          <w:szCs w:val="20"/>
        </w:rPr>
        <w:t xml:space="preserve"> register and describe the service or products they are providing, the number of the offerings</w:t>
      </w:r>
      <w:r w:rsidR="00473264">
        <w:rPr>
          <w:sz w:val="20"/>
          <w:szCs w:val="20"/>
        </w:rPr>
        <w:t xml:space="preserve"> and the pickup window</w:t>
      </w:r>
      <w:r w:rsidRPr="00320DE6">
        <w:rPr>
          <w:sz w:val="20"/>
          <w:szCs w:val="20"/>
        </w:rPr>
        <w:t>.</w:t>
      </w:r>
    </w:p>
    <w:p w14:paraId="13FA869E" w14:textId="5049BD48" w:rsidR="00D31066" w:rsidRPr="00320DE6" w:rsidRDefault="00D31066">
      <w:pPr>
        <w:rPr>
          <w:sz w:val="20"/>
          <w:szCs w:val="20"/>
        </w:rPr>
      </w:pPr>
      <w:r w:rsidRPr="00320DE6">
        <w:rPr>
          <w:sz w:val="20"/>
          <w:szCs w:val="20"/>
        </w:rPr>
        <w:t xml:space="preserve">The website lets members of the community (beneficiaries) access the service, by providing tokens that can be ‘spent’ in the service. To achieve our goal, we would like to have an online token function on our website that let a beneficiary access a limited number of tokens, for example the system needs a mechanism that verifies that a member of the community is accessing the service and that the token belongs to a particular community member. The website needs some homepage text about general information of our products and services </w:t>
      </w:r>
      <w:r w:rsidR="00B74212" w:rsidRPr="00320DE6">
        <w:rPr>
          <w:sz w:val="20"/>
          <w:szCs w:val="20"/>
        </w:rPr>
        <w:t>such as</w:t>
      </w:r>
      <w:r w:rsidRPr="00320DE6">
        <w:rPr>
          <w:sz w:val="20"/>
          <w:szCs w:val="20"/>
        </w:rPr>
        <w:t xml:space="preserve"> types, characteristics, quality factor, usage and benefit.</w:t>
      </w:r>
    </w:p>
    <w:p w14:paraId="1BED0CAE" w14:textId="26608211" w:rsidR="00D31066" w:rsidRPr="00E410A6" w:rsidRDefault="00D31066">
      <w:pPr>
        <w:rPr>
          <w:sz w:val="20"/>
          <w:szCs w:val="20"/>
          <w:u w:val="single"/>
        </w:rPr>
      </w:pPr>
      <w:r w:rsidRPr="00E410A6">
        <w:rPr>
          <w:sz w:val="20"/>
          <w:szCs w:val="20"/>
          <w:u w:val="single"/>
        </w:rPr>
        <w:t>We require the following features on the website:</w:t>
      </w:r>
    </w:p>
    <w:p w14:paraId="17A0B59A" w14:textId="27B9B54B" w:rsidR="00D31066" w:rsidRPr="00320DE6" w:rsidRDefault="00D31066" w:rsidP="00D31066">
      <w:pPr>
        <w:pStyle w:val="ListParagraph"/>
        <w:numPr>
          <w:ilvl w:val="0"/>
          <w:numId w:val="1"/>
        </w:numPr>
        <w:rPr>
          <w:sz w:val="20"/>
          <w:szCs w:val="20"/>
        </w:rPr>
      </w:pPr>
      <w:r w:rsidRPr="00320DE6">
        <w:rPr>
          <w:sz w:val="20"/>
          <w:szCs w:val="20"/>
        </w:rPr>
        <w:t>Charity members and beneficiaries can register, login</w:t>
      </w:r>
      <w:r w:rsidR="003D7A6D" w:rsidRPr="00320DE6">
        <w:rPr>
          <w:sz w:val="20"/>
          <w:szCs w:val="20"/>
        </w:rPr>
        <w:t xml:space="preserve"> and administer their own accounts</w:t>
      </w:r>
    </w:p>
    <w:p w14:paraId="5991395B" w14:textId="7A69F555" w:rsidR="003D7A6D" w:rsidRPr="00320DE6" w:rsidRDefault="003D7A6D" w:rsidP="00D31066">
      <w:pPr>
        <w:pStyle w:val="ListParagraph"/>
        <w:numPr>
          <w:ilvl w:val="0"/>
          <w:numId w:val="1"/>
        </w:numPr>
        <w:rPr>
          <w:sz w:val="20"/>
          <w:szCs w:val="20"/>
        </w:rPr>
      </w:pPr>
      <w:r w:rsidRPr="00320DE6">
        <w:rPr>
          <w:sz w:val="20"/>
          <w:szCs w:val="20"/>
        </w:rPr>
        <w:t>Members use the website to register their products and services, and beneficiaries use the system to acquire tokens</w:t>
      </w:r>
    </w:p>
    <w:p w14:paraId="643CE365" w14:textId="4F0F2F95" w:rsidR="003D7A6D" w:rsidRPr="00320DE6" w:rsidRDefault="003D7A6D" w:rsidP="00D31066">
      <w:pPr>
        <w:pStyle w:val="ListParagraph"/>
        <w:numPr>
          <w:ilvl w:val="0"/>
          <w:numId w:val="1"/>
        </w:numPr>
        <w:rPr>
          <w:sz w:val="20"/>
          <w:szCs w:val="20"/>
        </w:rPr>
      </w:pPr>
      <w:r w:rsidRPr="00320DE6">
        <w:rPr>
          <w:sz w:val="20"/>
          <w:szCs w:val="20"/>
        </w:rPr>
        <w:t>Interactive elements that engage the website user</w:t>
      </w:r>
    </w:p>
    <w:p w14:paraId="0826C8B4" w14:textId="74864239" w:rsidR="003D7A6D" w:rsidRPr="00320DE6" w:rsidRDefault="003D7A6D" w:rsidP="00D31066">
      <w:pPr>
        <w:pStyle w:val="ListParagraph"/>
        <w:numPr>
          <w:ilvl w:val="0"/>
          <w:numId w:val="1"/>
        </w:numPr>
        <w:rPr>
          <w:sz w:val="20"/>
          <w:szCs w:val="20"/>
        </w:rPr>
      </w:pPr>
      <w:r w:rsidRPr="00320DE6">
        <w:rPr>
          <w:sz w:val="20"/>
          <w:szCs w:val="20"/>
        </w:rPr>
        <w:t>The system provides an interface that members can use to accept a token in a transaction</w:t>
      </w:r>
    </w:p>
    <w:p w14:paraId="7F4F28A1" w14:textId="17AF24CC" w:rsidR="003D7A6D" w:rsidRDefault="003D7A6D" w:rsidP="00332E3E">
      <w:pPr>
        <w:pStyle w:val="Heading3"/>
      </w:pPr>
      <w:bookmarkStart w:id="3" w:name="_Toc207637605"/>
      <w:r>
        <w:t>What are the website requirements? (using information architecture analysis)</w:t>
      </w:r>
      <w:bookmarkEnd w:id="3"/>
    </w:p>
    <w:p w14:paraId="5368D64B" w14:textId="48922E51" w:rsidR="00332E3E" w:rsidRDefault="00332E3E" w:rsidP="00332E3E">
      <w:pPr>
        <w:pStyle w:val="Heading4"/>
      </w:pPr>
      <w:r>
        <w:t>Site goals</w:t>
      </w:r>
      <w:r w:rsidR="003621F7">
        <w:t>:</w:t>
      </w:r>
    </w:p>
    <w:p w14:paraId="753843F9" w14:textId="62A9DD10" w:rsidR="00B74212" w:rsidRDefault="00B74212" w:rsidP="003621F7">
      <w:pPr>
        <w:rPr>
          <w:sz w:val="20"/>
          <w:szCs w:val="20"/>
        </w:rPr>
      </w:pPr>
      <w:r>
        <w:rPr>
          <w:sz w:val="20"/>
          <w:szCs w:val="20"/>
        </w:rPr>
        <w:t xml:space="preserve">The </w:t>
      </w:r>
      <w:r w:rsidRPr="00C433E3">
        <w:rPr>
          <w:b/>
          <w:bCs/>
          <w:sz w:val="20"/>
          <w:szCs w:val="20"/>
        </w:rPr>
        <w:t>mission</w:t>
      </w:r>
      <w:r>
        <w:rPr>
          <w:sz w:val="20"/>
          <w:szCs w:val="20"/>
        </w:rPr>
        <w:t xml:space="preserve"> of this website is to rescue surplus food that don’t sell and deliver it </w:t>
      </w:r>
      <w:r w:rsidR="00B73DB1">
        <w:rPr>
          <w:sz w:val="20"/>
          <w:szCs w:val="20"/>
        </w:rPr>
        <w:t xml:space="preserve">to </w:t>
      </w:r>
      <w:r>
        <w:rPr>
          <w:sz w:val="20"/>
          <w:szCs w:val="20"/>
        </w:rPr>
        <w:t xml:space="preserve">those who need </w:t>
      </w:r>
      <w:r w:rsidR="00631D00">
        <w:rPr>
          <w:sz w:val="20"/>
          <w:szCs w:val="20"/>
        </w:rPr>
        <w:t>food at a potentially late-night hour, for when other stores aren’t open</w:t>
      </w:r>
      <w:r w:rsidR="00791BA9">
        <w:rPr>
          <w:sz w:val="20"/>
          <w:szCs w:val="20"/>
        </w:rPr>
        <w:t xml:space="preserve">. The night-shift focus matters as daytime food banks might not typically cover the 9pm-6am window, and cafes still bin unsold meals and snacks after closing. The late-night nosh would bridge </w:t>
      </w:r>
      <w:r w:rsidR="004A186E">
        <w:rPr>
          <w:sz w:val="20"/>
          <w:szCs w:val="20"/>
        </w:rPr>
        <w:t>this</w:t>
      </w:r>
      <w:r w:rsidR="00791BA9">
        <w:rPr>
          <w:sz w:val="20"/>
          <w:szCs w:val="20"/>
        </w:rPr>
        <w:t xml:space="preserve"> gap as it would rescue perfectly fine and fresh food and handing it to those who are working, awake and hungry when other services aren’t available</w:t>
      </w:r>
    </w:p>
    <w:p w14:paraId="4559212F" w14:textId="49028964" w:rsidR="00885183" w:rsidRDefault="00885183" w:rsidP="003621F7">
      <w:pPr>
        <w:rPr>
          <w:sz w:val="20"/>
          <w:szCs w:val="20"/>
        </w:rPr>
      </w:pPr>
      <w:r>
        <w:rPr>
          <w:sz w:val="20"/>
          <w:szCs w:val="20"/>
        </w:rPr>
        <w:lastRenderedPageBreak/>
        <w:t xml:space="preserve">The </w:t>
      </w:r>
      <w:r w:rsidRPr="00C433E3">
        <w:rPr>
          <w:b/>
          <w:bCs/>
          <w:sz w:val="20"/>
          <w:szCs w:val="20"/>
        </w:rPr>
        <w:t>short term</w:t>
      </w:r>
      <w:r>
        <w:rPr>
          <w:sz w:val="20"/>
          <w:szCs w:val="20"/>
        </w:rPr>
        <w:t xml:space="preserve"> goals is to launch the MVP</w:t>
      </w:r>
      <w:r w:rsidR="0020105D">
        <w:rPr>
          <w:sz w:val="20"/>
          <w:szCs w:val="20"/>
        </w:rPr>
        <w:t xml:space="preserve"> (minimum viable product)</w:t>
      </w:r>
      <w:r>
        <w:rPr>
          <w:sz w:val="20"/>
          <w:szCs w:val="20"/>
        </w:rPr>
        <w:t xml:space="preserve">, </w:t>
      </w:r>
      <w:r w:rsidR="00823065">
        <w:rPr>
          <w:sz w:val="20"/>
          <w:szCs w:val="20"/>
        </w:rPr>
        <w:t>let in 5 donor venues and have at least 100 beneficiaries.</w:t>
      </w:r>
      <w:r w:rsidR="00823065">
        <w:rPr>
          <w:sz w:val="20"/>
          <w:szCs w:val="20"/>
        </w:rPr>
        <w:br/>
        <w:t xml:space="preserve">For the </w:t>
      </w:r>
      <w:r w:rsidR="00823065" w:rsidRPr="00C433E3">
        <w:rPr>
          <w:b/>
          <w:bCs/>
          <w:sz w:val="20"/>
          <w:szCs w:val="20"/>
        </w:rPr>
        <w:t>long term</w:t>
      </w:r>
      <w:r w:rsidR="00823065">
        <w:rPr>
          <w:sz w:val="20"/>
          <w:szCs w:val="20"/>
        </w:rPr>
        <w:t>, the goal would be to</w:t>
      </w:r>
      <w:r w:rsidR="00886CD2">
        <w:rPr>
          <w:sz w:val="20"/>
          <w:szCs w:val="20"/>
        </w:rPr>
        <w:t xml:space="preserve"> reduce</w:t>
      </w:r>
      <w:r w:rsidR="00823065">
        <w:rPr>
          <w:sz w:val="20"/>
          <w:szCs w:val="20"/>
        </w:rPr>
        <w:t xml:space="preserve"> 2 tonnes of food wastage a year, expand to the entire Tasman district and integrate council composting statistics.</w:t>
      </w:r>
    </w:p>
    <w:p w14:paraId="2FC043DE" w14:textId="5CDD7D41" w:rsidR="009123A0" w:rsidRPr="00C433E3" w:rsidRDefault="009123A0" w:rsidP="003621F7">
      <w:pPr>
        <w:rPr>
          <w:sz w:val="20"/>
          <w:szCs w:val="20"/>
          <w:u w:val="single"/>
        </w:rPr>
      </w:pPr>
      <w:r w:rsidRPr="00C433E3">
        <w:rPr>
          <w:sz w:val="20"/>
          <w:szCs w:val="20"/>
          <w:u w:val="single"/>
        </w:rPr>
        <w:t>The intended audience includes:</w:t>
      </w:r>
    </w:p>
    <w:p w14:paraId="7F82AD15" w14:textId="1E964AD4" w:rsidR="009123A0" w:rsidRDefault="009123A0" w:rsidP="009123A0">
      <w:pPr>
        <w:pStyle w:val="ListParagraph"/>
        <w:numPr>
          <w:ilvl w:val="0"/>
          <w:numId w:val="2"/>
        </w:numPr>
        <w:rPr>
          <w:sz w:val="20"/>
          <w:szCs w:val="20"/>
        </w:rPr>
      </w:pPr>
      <w:r w:rsidRPr="00854F3B">
        <w:rPr>
          <w:b/>
          <w:bCs/>
          <w:sz w:val="20"/>
          <w:szCs w:val="20"/>
        </w:rPr>
        <w:t>Donor Members</w:t>
      </w:r>
      <w:r w:rsidR="00854F3B">
        <w:rPr>
          <w:sz w:val="20"/>
          <w:szCs w:val="20"/>
        </w:rPr>
        <w:t xml:space="preserve"> -</w:t>
      </w:r>
      <w:r>
        <w:rPr>
          <w:sz w:val="20"/>
          <w:szCs w:val="20"/>
        </w:rPr>
        <w:t xml:space="preserve"> cafes, bakeries, restaurants, airport</w:t>
      </w:r>
      <w:r w:rsidR="00C433E3">
        <w:rPr>
          <w:sz w:val="20"/>
          <w:szCs w:val="20"/>
        </w:rPr>
        <w:t xml:space="preserve">-eateries, </w:t>
      </w:r>
      <w:r>
        <w:rPr>
          <w:sz w:val="20"/>
          <w:szCs w:val="20"/>
        </w:rPr>
        <w:t>petrol-station kitchens etc.</w:t>
      </w:r>
    </w:p>
    <w:p w14:paraId="7D0F441F" w14:textId="77F46522" w:rsidR="00C433E3" w:rsidRDefault="00C433E3" w:rsidP="009123A0">
      <w:pPr>
        <w:pStyle w:val="ListParagraph"/>
        <w:numPr>
          <w:ilvl w:val="0"/>
          <w:numId w:val="2"/>
        </w:numPr>
        <w:rPr>
          <w:sz w:val="20"/>
          <w:szCs w:val="20"/>
        </w:rPr>
      </w:pPr>
      <w:r w:rsidRPr="00854F3B">
        <w:rPr>
          <w:b/>
          <w:bCs/>
          <w:sz w:val="20"/>
          <w:szCs w:val="20"/>
        </w:rPr>
        <w:t>Beneficiaries</w:t>
      </w:r>
      <w:r w:rsidR="00854F3B">
        <w:rPr>
          <w:sz w:val="20"/>
          <w:szCs w:val="20"/>
        </w:rPr>
        <w:t xml:space="preserve"> -</w:t>
      </w:r>
      <w:r>
        <w:rPr>
          <w:sz w:val="20"/>
          <w:szCs w:val="20"/>
        </w:rPr>
        <w:t xml:space="preserve"> hospital staff, night-shift workers, police officers, students, night-owls, homeless people</w:t>
      </w:r>
      <w:r w:rsidR="004A186E">
        <w:rPr>
          <w:sz w:val="20"/>
          <w:szCs w:val="20"/>
        </w:rPr>
        <w:t>, low-income families</w:t>
      </w:r>
    </w:p>
    <w:p w14:paraId="775AF318" w14:textId="62469451" w:rsidR="00C433E3" w:rsidRPr="00C433E3" w:rsidRDefault="00C433E3" w:rsidP="00C433E3">
      <w:pPr>
        <w:rPr>
          <w:sz w:val="20"/>
          <w:szCs w:val="20"/>
        </w:rPr>
      </w:pPr>
      <w:r>
        <w:rPr>
          <w:sz w:val="20"/>
          <w:szCs w:val="20"/>
        </w:rPr>
        <w:t xml:space="preserve">The reason to believe that the </w:t>
      </w:r>
      <w:r w:rsidRPr="00C433E3">
        <w:rPr>
          <w:b/>
          <w:bCs/>
          <w:sz w:val="20"/>
          <w:szCs w:val="20"/>
        </w:rPr>
        <w:t>audience would want to come</w:t>
      </w:r>
      <w:r>
        <w:rPr>
          <w:sz w:val="20"/>
          <w:szCs w:val="20"/>
        </w:rPr>
        <w:t xml:space="preserve"> is that the donors would list meals quickly and beneficiaries can secure food when most stores are closed.</w:t>
      </w:r>
    </w:p>
    <w:p w14:paraId="4EF467B3" w14:textId="67B4686D" w:rsidR="003621F7" w:rsidRDefault="003621F7" w:rsidP="003621F7">
      <w:pPr>
        <w:pStyle w:val="Heading4"/>
      </w:pPr>
      <w:r>
        <w:t>Define the User Experience</w:t>
      </w:r>
    </w:p>
    <w:p w14:paraId="41E3C651" w14:textId="38507E59" w:rsidR="004A186E" w:rsidRPr="007B5E63" w:rsidRDefault="00C433E3" w:rsidP="003621F7">
      <w:pPr>
        <w:rPr>
          <w:sz w:val="20"/>
          <w:szCs w:val="20"/>
        </w:rPr>
      </w:pPr>
      <w:r>
        <w:rPr>
          <w:sz w:val="20"/>
          <w:szCs w:val="20"/>
        </w:rPr>
        <w:t>“A one-tap, midnight-friendly marketplace that feels safe, quick and rewarding”</w:t>
      </w:r>
    </w:p>
    <w:p w14:paraId="3E798CEA" w14:textId="4CCDF019" w:rsidR="00066777" w:rsidRPr="009D3765" w:rsidRDefault="003621F7" w:rsidP="003621F7">
      <w:pPr>
        <w:rPr>
          <w:sz w:val="20"/>
          <w:szCs w:val="20"/>
          <w:u w:val="single"/>
        </w:rPr>
      </w:pPr>
      <w:r w:rsidRPr="009D3765">
        <w:rPr>
          <w:sz w:val="20"/>
          <w:szCs w:val="20"/>
          <w:u w:val="single"/>
        </w:rPr>
        <w:t>The audience:</w:t>
      </w:r>
    </w:p>
    <w:p w14:paraId="5066635C" w14:textId="77777777" w:rsidR="009D3765" w:rsidRPr="009D3765" w:rsidRDefault="00066777" w:rsidP="003621F7">
      <w:pPr>
        <w:rPr>
          <w:b/>
          <w:bCs/>
          <w:sz w:val="20"/>
          <w:szCs w:val="20"/>
        </w:rPr>
      </w:pPr>
      <w:r w:rsidRPr="009D3765">
        <w:rPr>
          <w:b/>
          <w:bCs/>
          <w:sz w:val="20"/>
          <w:szCs w:val="20"/>
        </w:rPr>
        <w:t>Donor Members:</w:t>
      </w:r>
    </w:p>
    <w:tbl>
      <w:tblPr>
        <w:tblStyle w:val="TableGrid"/>
        <w:tblW w:w="0" w:type="auto"/>
        <w:tblLook w:val="04A0" w:firstRow="1" w:lastRow="0" w:firstColumn="1" w:lastColumn="0" w:noHBand="0" w:noVBand="1"/>
      </w:tblPr>
      <w:tblGrid>
        <w:gridCol w:w="2547"/>
        <w:gridCol w:w="6379"/>
      </w:tblGrid>
      <w:tr w:rsidR="005A6324" w:rsidRPr="000D2B7D" w14:paraId="5175E111" w14:textId="77777777" w:rsidTr="005A6324">
        <w:tc>
          <w:tcPr>
            <w:tcW w:w="2547" w:type="dxa"/>
            <w:shd w:val="clear" w:color="auto" w:fill="DAE9F7" w:themeFill="text2" w:themeFillTint="1A"/>
          </w:tcPr>
          <w:p w14:paraId="02FEA73A" w14:textId="77777777" w:rsidR="005A6324" w:rsidRPr="000D2B7D" w:rsidRDefault="005A6324" w:rsidP="00C67DF0">
            <w:pPr>
              <w:rPr>
                <w:sz w:val="16"/>
                <w:szCs w:val="16"/>
              </w:rPr>
            </w:pPr>
            <w:r w:rsidRPr="000D2B7D">
              <w:rPr>
                <w:sz w:val="16"/>
                <w:szCs w:val="16"/>
              </w:rPr>
              <w:t>Segment</w:t>
            </w:r>
          </w:p>
        </w:tc>
        <w:tc>
          <w:tcPr>
            <w:tcW w:w="6379" w:type="dxa"/>
            <w:shd w:val="clear" w:color="auto" w:fill="DAE9F7" w:themeFill="text2" w:themeFillTint="1A"/>
          </w:tcPr>
          <w:p w14:paraId="7E6217A3" w14:textId="77777777" w:rsidR="005A6324" w:rsidRPr="000D2B7D" w:rsidRDefault="005A6324" w:rsidP="00C67DF0">
            <w:pPr>
              <w:rPr>
                <w:sz w:val="16"/>
                <w:szCs w:val="16"/>
              </w:rPr>
            </w:pPr>
            <w:r w:rsidRPr="000D2B7D">
              <w:rPr>
                <w:sz w:val="16"/>
                <w:szCs w:val="16"/>
              </w:rPr>
              <w:t>Why they need it</w:t>
            </w:r>
          </w:p>
        </w:tc>
      </w:tr>
      <w:tr w:rsidR="005A6324" w:rsidRPr="000D2B7D" w14:paraId="3A087B40" w14:textId="77777777" w:rsidTr="005A6324">
        <w:tc>
          <w:tcPr>
            <w:tcW w:w="2547" w:type="dxa"/>
          </w:tcPr>
          <w:p w14:paraId="32481767" w14:textId="304C1982" w:rsidR="005A6324" w:rsidRPr="000D2B7D" w:rsidRDefault="005A6324" w:rsidP="00C67DF0">
            <w:pPr>
              <w:rPr>
                <w:sz w:val="16"/>
                <w:szCs w:val="16"/>
              </w:rPr>
            </w:pPr>
            <w:r w:rsidRPr="000D2B7D">
              <w:rPr>
                <w:sz w:val="16"/>
                <w:szCs w:val="16"/>
              </w:rPr>
              <w:t>Cafes/Bistro</w:t>
            </w:r>
          </w:p>
        </w:tc>
        <w:tc>
          <w:tcPr>
            <w:tcW w:w="6379" w:type="dxa"/>
          </w:tcPr>
          <w:p w14:paraId="12B6962C" w14:textId="09D61B4C" w:rsidR="005A6324" w:rsidRPr="000D2B7D" w:rsidRDefault="005A6324" w:rsidP="00C67DF0">
            <w:pPr>
              <w:rPr>
                <w:sz w:val="16"/>
                <w:szCs w:val="16"/>
              </w:rPr>
            </w:pPr>
            <w:r w:rsidRPr="000D2B7D">
              <w:rPr>
                <w:sz w:val="16"/>
                <w:szCs w:val="16"/>
              </w:rPr>
              <w:t>Leftover cabinet food and takeaway meals would need to be tossed after a while</w:t>
            </w:r>
            <w:r w:rsidRPr="000D2B7D">
              <w:rPr>
                <w:sz w:val="16"/>
                <w:szCs w:val="16"/>
              </w:rPr>
              <w:br/>
              <w:t>Making listings would free cabinet space and a live feed would let them off-load excess pies or cakes before the food-safety cut-off</w:t>
            </w:r>
          </w:p>
        </w:tc>
      </w:tr>
      <w:tr w:rsidR="005A6324" w:rsidRPr="000D2B7D" w14:paraId="2EA251D4" w14:textId="77777777" w:rsidTr="005A6324">
        <w:tc>
          <w:tcPr>
            <w:tcW w:w="2547" w:type="dxa"/>
          </w:tcPr>
          <w:p w14:paraId="726D1AC5" w14:textId="1905C5EF" w:rsidR="005A6324" w:rsidRPr="000D2B7D" w:rsidRDefault="005A6324" w:rsidP="00C67DF0">
            <w:pPr>
              <w:rPr>
                <w:sz w:val="16"/>
                <w:szCs w:val="16"/>
              </w:rPr>
            </w:pPr>
            <w:r w:rsidRPr="000D2B7D">
              <w:rPr>
                <w:sz w:val="16"/>
                <w:szCs w:val="16"/>
              </w:rPr>
              <w:t>Bakeries</w:t>
            </w:r>
          </w:p>
        </w:tc>
        <w:tc>
          <w:tcPr>
            <w:tcW w:w="6379" w:type="dxa"/>
          </w:tcPr>
          <w:p w14:paraId="5EA8E436" w14:textId="2537CB88" w:rsidR="005A6324" w:rsidRPr="000D2B7D" w:rsidRDefault="005A6324" w:rsidP="00C67DF0">
            <w:pPr>
              <w:rPr>
                <w:sz w:val="16"/>
                <w:szCs w:val="16"/>
              </w:rPr>
            </w:pPr>
            <w:r w:rsidRPr="000D2B7D">
              <w:rPr>
                <w:sz w:val="16"/>
                <w:szCs w:val="16"/>
              </w:rPr>
              <w:t>Daily racks of pastries unsold; waste-disposal fees and the thought of having to bin lots of food.</w:t>
            </w:r>
            <w:r w:rsidRPr="000D2B7D">
              <w:rPr>
                <w:sz w:val="16"/>
                <w:szCs w:val="16"/>
              </w:rPr>
              <w:br/>
              <w:t>Making listings would clear stock and builds goodwill</w:t>
            </w:r>
          </w:p>
        </w:tc>
      </w:tr>
      <w:tr w:rsidR="005A6324" w:rsidRPr="000D2B7D" w14:paraId="7DA0E80E" w14:textId="77777777" w:rsidTr="005A6324">
        <w:tc>
          <w:tcPr>
            <w:tcW w:w="2547" w:type="dxa"/>
          </w:tcPr>
          <w:p w14:paraId="242A094F" w14:textId="52B581A3" w:rsidR="005A6324" w:rsidRPr="000D2B7D" w:rsidRDefault="005A6324" w:rsidP="00C67DF0">
            <w:pPr>
              <w:rPr>
                <w:sz w:val="16"/>
                <w:szCs w:val="16"/>
              </w:rPr>
            </w:pPr>
            <w:r w:rsidRPr="000D2B7D">
              <w:rPr>
                <w:sz w:val="16"/>
                <w:szCs w:val="16"/>
              </w:rPr>
              <w:t>Event caterers</w:t>
            </w:r>
          </w:p>
        </w:tc>
        <w:tc>
          <w:tcPr>
            <w:tcW w:w="6379" w:type="dxa"/>
          </w:tcPr>
          <w:p w14:paraId="7BB3E6A0" w14:textId="65577B8F" w:rsidR="005A6324" w:rsidRPr="000D2B7D" w:rsidRDefault="005A6324" w:rsidP="00C67DF0">
            <w:pPr>
              <w:rPr>
                <w:sz w:val="16"/>
                <w:szCs w:val="16"/>
              </w:rPr>
            </w:pPr>
            <w:r w:rsidRPr="000D2B7D">
              <w:rPr>
                <w:sz w:val="16"/>
                <w:szCs w:val="16"/>
              </w:rPr>
              <w:t>Sport events, weddings, conferences could end up having 10-20 trays of untouched food due to an overestimated guess of how much people would eat; Late-night Nosh’s network can collect and redistribute these snacks after-hours instead of it going back to landfill</w:t>
            </w:r>
          </w:p>
        </w:tc>
      </w:tr>
      <w:tr w:rsidR="005A6324" w:rsidRPr="000D2B7D" w14:paraId="36A46F23" w14:textId="77777777" w:rsidTr="005A6324">
        <w:tc>
          <w:tcPr>
            <w:tcW w:w="2547" w:type="dxa"/>
          </w:tcPr>
          <w:p w14:paraId="20F35ED1" w14:textId="5EBDFEFA" w:rsidR="005A6324" w:rsidRPr="000D2B7D" w:rsidRDefault="005A6324" w:rsidP="00C67DF0">
            <w:pPr>
              <w:rPr>
                <w:sz w:val="16"/>
                <w:szCs w:val="16"/>
              </w:rPr>
            </w:pPr>
            <w:r w:rsidRPr="000D2B7D">
              <w:rPr>
                <w:sz w:val="16"/>
                <w:szCs w:val="16"/>
              </w:rPr>
              <w:t>Food trucks (event nights)</w:t>
            </w:r>
          </w:p>
        </w:tc>
        <w:tc>
          <w:tcPr>
            <w:tcW w:w="6379" w:type="dxa"/>
          </w:tcPr>
          <w:p w14:paraId="338949F9" w14:textId="283B5A4B" w:rsidR="005A6324" w:rsidRPr="000D2B7D" w:rsidRDefault="005A6324" w:rsidP="00C67DF0">
            <w:pPr>
              <w:rPr>
                <w:sz w:val="16"/>
                <w:szCs w:val="16"/>
              </w:rPr>
            </w:pPr>
            <w:r w:rsidRPr="000D2B7D">
              <w:rPr>
                <w:sz w:val="16"/>
                <w:szCs w:val="16"/>
              </w:rPr>
              <w:t>Over-catered batches after a small event or market site; posting to Nosh avoids having to take food home or trashing them; would additionally help earn a social-media buzz too for popularity.</w:t>
            </w:r>
          </w:p>
        </w:tc>
      </w:tr>
      <w:tr w:rsidR="005A6324" w:rsidRPr="000D2B7D" w14:paraId="71113452" w14:textId="77777777" w:rsidTr="005A6324">
        <w:tc>
          <w:tcPr>
            <w:tcW w:w="2547" w:type="dxa"/>
          </w:tcPr>
          <w:p w14:paraId="5D485F57" w14:textId="04C8A267" w:rsidR="005A6324" w:rsidRPr="000D2B7D" w:rsidRDefault="005A6324" w:rsidP="00C67DF0">
            <w:pPr>
              <w:rPr>
                <w:sz w:val="16"/>
                <w:szCs w:val="16"/>
              </w:rPr>
            </w:pPr>
            <w:r w:rsidRPr="000D2B7D">
              <w:rPr>
                <w:sz w:val="16"/>
                <w:szCs w:val="16"/>
              </w:rPr>
              <w:t>Supermarket deli counters and bakery section</w:t>
            </w:r>
          </w:p>
        </w:tc>
        <w:tc>
          <w:tcPr>
            <w:tcW w:w="6379" w:type="dxa"/>
          </w:tcPr>
          <w:p w14:paraId="119E98F2" w14:textId="77777777" w:rsidR="005A6324" w:rsidRPr="000D2B7D" w:rsidRDefault="005A6324" w:rsidP="00C67DF0">
            <w:pPr>
              <w:rPr>
                <w:sz w:val="16"/>
                <w:szCs w:val="16"/>
              </w:rPr>
            </w:pPr>
            <w:r w:rsidRPr="000D2B7D">
              <w:rPr>
                <w:sz w:val="16"/>
                <w:szCs w:val="16"/>
              </w:rPr>
              <w:t>The end-of-day roast chickens and sausage rolls, including all the deli meats would need to be trashed</w:t>
            </w:r>
          </w:p>
          <w:p w14:paraId="3C7E6D57" w14:textId="46B18824" w:rsidR="005A6324" w:rsidRPr="000D2B7D" w:rsidRDefault="005A6324" w:rsidP="00C67DF0">
            <w:pPr>
              <w:rPr>
                <w:sz w:val="16"/>
                <w:szCs w:val="16"/>
              </w:rPr>
            </w:pPr>
            <w:r w:rsidRPr="000D2B7D">
              <w:rPr>
                <w:sz w:val="16"/>
                <w:szCs w:val="16"/>
              </w:rPr>
              <w:t xml:space="preserve">This organization would help keep their stock levels down and </w:t>
            </w:r>
            <w:r w:rsidR="00F819AF" w:rsidRPr="000D2B7D">
              <w:rPr>
                <w:sz w:val="16"/>
                <w:szCs w:val="16"/>
              </w:rPr>
              <w:t>all of</w:t>
            </w:r>
            <w:r w:rsidRPr="000D2B7D">
              <w:rPr>
                <w:sz w:val="16"/>
                <w:szCs w:val="16"/>
              </w:rPr>
              <w:t xml:space="preserve"> them to design analytics on the kg of food diverted etc.</w:t>
            </w:r>
          </w:p>
        </w:tc>
      </w:tr>
      <w:tr w:rsidR="005A6324" w:rsidRPr="000D2B7D" w14:paraId="22256F58" w14:textId="77777777" w:rsidTr="005A6324">
        <w:tc>
          <w:tcPr>
            <w:tcW w:w="2547" w:type="dxa"/>
          </w:tcPr>
          <w:p w14:paraId="56AC4FAF" w14:textId="143E43F0" w:rsidR="005A6324" w:rsidRPr="000D2B7D" w:rsidRDefault="005A6324" w:rsidP="00C67DF0">
            <w:pPr>
              <w:rPr>
                <w:sz w:val="16"/>
                <w:szCs w:val="16"/>
              </w:rPr>
            </w:pPr>
            <w:r w:rsidRPr="000D2B7D">
              <w:rPr>
                <w:sz w:val="16"/>
                <w:szCs w:val="16"/>
              </w:rPr>
              <w:t>Campus cafes and student organizations</w:t>
            </w:r>
          </w:p>
        </w:tc>
        <w:tc>
          <w:tcPr>
            <w:tcW w:w="6379" w:type="dxa"/>
          </w:tcPr>
          <w:p w14:paraId="2B79D088" w14:textId="3FD6DC1F" w:rsidR="005A6324" w:rsidRPr="000D2B7D" w:rsidRDefault="005A6324" w:rsidP="00C67DF0">
            <w:pPr>
              <w:rPr>
                <w:sz w:val="16"/>
                <w:szCs w:val="16"/>
              </w:rPr>
            </w:pPr>
            <w:r w:rsidRPr="000D2B7D">
              <w:rPr>
                <w:sz w:val="16"/>
                <w:szCs w:val="16"/>
              </w:rPr>
              <w:t>Term-time peaks and lowers; donating to Late-night Nosh would help strengthen student-wellbeing campaigns, helps with the lessened use of dumpsters</w:t>
            </w:r>
          </w:p>
        </w:tc>
      </w:tr>
    </w:tbl>
    <w:p w14:paraId="021D2256" w14:textId="24966D3E" w:rsidR="00066777" w:rsidRPr="009D3765" w:rsidRDefault="007B34D6" w:rsidP="003621F7">
      <w:pPr>
        <w:rPr>
          <w:b/>
          <w:bCs/>
          <w:sz w:val="20"/>
          <w:szCs w:val="20"/>
        </w:rPr>
      </w:pPr>
      <w:r w:rsidRPr="000D2B7D">
        <w:rPr>
          <w:b/>
          <w:bCs/>
          <w:sz w:val="16"/>
          <w:szCs w:val="16"/>
        </w:rPr>
        <w:br/>
      </w:r>
      <w:r w:rsidRPr="000D2B7D">
        <w:rPr>
          <w:sz w:val="16"/>
          <w:szCs w:val="16"/>
        </w:rPr>
        <w:t xml:space="preserve">Common reasons for why the donors would need it is the fact that </w:t>
      </w:r>
      <w:r w:rsidR="00F80BC6" w:rsidRPr="000D2B7D">
        <w:rPr>
          <w:sz w:val="16"/>
          <w:szCs w:val="16"/>
        </w:rPr>
        <w:t>they would all contribute to the reduction of food wastage, which will mean fewer compost fees.</w:t>
      </w:r>
      <w:r w:rsidR="005A6324" w:rsidRPr="000D2B7D">
        <w:rPr>
          <w:sz w:val="16"/>
          <w:szCs w:val="16"/>
        </w:rPr>
        <w:t xml:space="preserve"> As well as this, the real-time impact would provide a counter which would show how many meals were donated, which also helps with reputation to the companies donating. This would also boost staff morale as they’d feel better handing leftovers to those who need it, rather th</w:t>
      </w:r>
      <w:r w:rsidR="00F819AF">
        <w:rPr>
          <w:sz w:val="16"/>
          <w:szCs w:val="16"/>
        </w:rPr>
        <w:t>a</w:t>
      </w:r>
      <w:r w:rsidR="005A6324" w:rsidRPr="000D2B7D">
        <w:rPr>
          <w:sz w:val="16"/>
          <w:szCs w:val="16"/>
        </w:rPr>
        <w:t>n sending all the food to landfills.</w:t>
      </w:r>
      <w:r w:rsidR="005A6324" w:rsidRPr="000D2B7D">
        <w:rPr>
          <w:sz w:val="20"/>
          <w:szCs w:val="20"/>
        </w:rPr>
        <w:t xml:space="preserve"> </w:t>
      </w:r>
      <w:r>
        <w:rPr>
          <w:b/>
          <w:bCs/>
          <w:sz w:val="20"/>
          <w:szCs w:val="20"/>
        </w:rPr>
        <w:br/>
      </w:r>
      <w:r w:rsidR="00066777">
        <w:rPr>
          <w:b/>
          <w:bCs/>
          <w:sz w:val="20"/>
          <w:szCs w:val="20"/>
        </w:rPr>
        <w:br/>
      </w:r>
      <w:r w:rsidR="00066777" w:rsidRPr="009D3765">
        <w:rPr>
          <w:b/>
          <w:bCs/>
          <w:sz w:val="20"/>
          <w:szCs w:val="20"/>
        </w:rPr>
        <w:t>Beneficiaries:</w:t>
      </w:r>
    </w:p>
    <w:tbl>
      <w:tblPr>
        <w:tblStyle w:val="TableGrid"/>
        <w:tblW w:w="0" w:type="auto"/>
        <w:tblLook w:val="04A0" w:firstRow="1" w:lastRow="0" w:firstColumn="1" w:lastColumn="0" w:noHBand="0" w:noVBand="1"/>
      </w:tblPr>
      <w:tblGrid>
        <w:gridCol w:w="3005"/>
        <w:gridCol w:w="3005"/>
        <w:gridCol w:w="3006"/>
      </w:tblGrid>
      <w:tr w:rsidR="00C232FA" w14:paraId="4860BA7E" w14:textId="77777777" w:rsidTr="00410671">
        <w:tc>
          <w:tcPr>
            <w:tcW w:w="3005" w:type="dxa"/>
            <w:shd w:val="clear" w:color="auto" w:fill="DAE9F7" w:themeFill="text2" w:themeFillTint="1A"/>
          </w:tcPr>
          <w:p w14:paraId="5FA378B4" w14:textId="6AB04CA4" w:rsidR="00C232FA" w:rsidRPr="000D2B7D" w:rsidRDefault="00C232FA" w:rsidP="003621F7">
            <w:pPr>
              <w:rPr>
                <w:sz w:val="16"/>
                <w:szCs w:val="16"/>
              </w:rPr>
            </w:pPr>
            <w:r w:rsidRPr="000D2B7D">
              <w:rPr>
                <w:sz w:val="16"/>
                <w:szCs w:val="16"/>
              </w:rPr>
              <w:t>Segment</w:t>
            </w:r>
          </w:p>
        </w:tc>
        <w:tc>
          <w:tcPr>
            <w:tcW w:w="3005" w:type="dxa"/>
            <w:shd w:val="clear" w:color="auto" w:fill="DAE9F7" w:themeFill="text2" w:themeFillTint="1A"/>
          </w:tcPr>
          <w:p w14:paraId="1D5A85C2" w14:textId="6E61A8CB" w:rsidR="00C232FA" w:rsidRPr="000D2B7D" w:rsidRDefault="00C232FA" w:rsidP="003621F7">
            <w:pPr>
              <w:rPr>
                <w:sz w:val="16"/>
                <w:szCs w:val="16"/>
              </w:rPr>
            </w:pPr>
            <w:r w:rsidRPr="000D2B7D">
              <w:rPr>
                <w:sz w:val="16"/>
                <w:szCs w:val="16"/>
              </w:rPr>
              <w:t>Why they need it</w:t>
            </w:r>
          </w:p>
        </w:tc>
        <w:tc>
          <w:tcPr>
            <w:tcW w:w="3006" w:type="dxa"/>
            <w:shd w:val="clear" w:color="auto" w:fill="DAE9F7" w:themeFill="text2" w:themeFillTint="1A"/>
          </w:tcPr>
          <w:p w14:paraId="34CA1A53" w14:textId="44098F3B" w:rsidR="00C232FA" w:rsidRPr="000D2B7D" w:rsidRDefault="005556E9" w:rsidP="003621F7">
            <w:pPr>
              <w:rPr>
                <w:sz w:val="16"/>
                <w:szCs w:val="16"/>
              </w:rPr>
            </w:pPr>
            <w:r w:rsidRPr="000D2B7D">
              <w:rPr>
                <w:sz w:val="16"/>
                <w:szCs w:val="16"/>
              </w:rPr>
              <w:t>H</w:t>
            </w:r>
            <w:r w:rsidR="00C232FA" w:rsidRPr="000D2B7D">
              <w:rPr>
                <w:sz w:val="16"/>
                <w:szCs w:val="16"/>
              </w:rPr>
              <w:t>ours</w:t>
            </w:r>
            <w:r w:rsidRPr="000D2B7D">
              <w:rPr>
                <w:sz w:val="16"/>
                <w:szCs w:val="16"/>
              </w:rPr>
              <w:t xml:space="preserve"> </w:t>
            </w:r>
          </w:p>
        </w:tc>
      </w:tr>
      <w:tr w:rsidR="00C232FA" w14:paraId="6D2027AF" w14:textId="77777777">
        <w:tc>
          <w:tcPr>
            <w:tcW w:w="3005" w:type="dxa"/>
          </w:tcPr>
          <w:p w14:paraId="41DF5388" w14:textId="431E8D6A" w:rsidR="00C232FA" w:rsidRPr="000D2B7D" w:rsidRDefault="005556E9" w:rsidP="003621F7">
            <w:pPr>
              <w:rPr>
                <w:sz w:val="16"/>
                <w:szCs w:val="16"/>
              </w:rPr>
            </w:pPr>
            <w:r w:rsidRPr="000D2B7D">
              <w:rPr>
                <w:sz w:val="16"/>
                <w:szCs w:val="16"/>
              </w:rPr>
              <w:t>Hospital/Hospice Care</w:t>
            </w:r>
          </w:p>
        </w:tc>
        <w:tc>
          <w:tcPr>
            <w:tcW w:w="3005" w:type="dxa"/>
          </w:tcPr>
          <w:p w14:paraId="2F94677E" w14:textId="27938E5C" w:rsidR="00C232FA" w:rsidRPr="000D2B7D" w:rsidRDefault="005556E9" w:rsidP="003621F7">
            <w:pPr>
              <w:rPr>
                <w:sz w:val="16"/>
                <w:szCs w:val="16"/>
              </w:rPr>
            </w:pPr>
            <w:r w:rsidRPr="000D2B7D">
              <w:rPr>
                <w:sz w:val="16"/>
                <w:szCs w:val="16"/>
              </w:rPr>
              <w:t xml:space="preserve">Some workers finish late, all the cafeterias would be </w:t>
            </w:r>
            <w:r w:rsidR="009F34B5" w:rsidRPr="000D2B7D">
              <w:rPr>
                <w:sz w:val="16"/>
                <w:szCs w:val="16"/>
              </w:rPr>
              <w:t>closed,</w:t>
            </w:r>
            <w:r w:rsidRPr="000D2B7D">
              <w:rPr>
                <w:sz w:val="16"/>
                <w:szCs w:val="16"/>
              </w:rPr>
              <w:t xml:space="preserve"> and they’d want a quick bite after a long shift</w:t>
            </w:r>
          </w:p>
        </w:tc>
        <w:tc>
          <w:tcPr>
            <w:tcW w:w="3006" w:type="dxa"/>
          </w:tcPr>
          <w:p w14:paraId="6B531381" w14:textId="710C0001" w:rsidR="00C232FA" w:rsidRPr="000D2B7D" w:rsidRDefault="004B56BA" w:rsidP="003621F7">
            <w:pPr>
              <w:rPr>
                <w:sz w:val="16"/>
                <w:szCs w:val="16"/>
              </w:rPr>
            </w:pPr>
            <w:r w:rsidRPr="000D2B7D">
              <w:rPr>
                <w:sz w:val="16"/>
                <w:szCs w:val="16"/>
              </w:rPr>
              <w:t>9pm – 7am</w:t>
            </w:r>
          </w:p>
        </w:tc>
      </w:tr>
      <w:tr w:rsidR="00C232FA" w14:paraId="391E154E" w14:textId="77777777">
        <w:tc>
          <w:tcPr>
            <w:tcW w:w="3005" w:type="dxa"/>
          </w:tcPr>
          <w:p w14:paraId="059F4D1A" w14:textId="19A3048F" w:rsidR="00C232FA" w:rsidRPr="000D2B7D" w:rsidRDefault="004B56BA" w:rsidP="003621F7">
            <w:pPr>
              <w:rPr>
                <w:sz w:val="16"/>
                <w:szCs w:val="16"/>
              </w:rPr>
            </w:pPr>
            <w:r w:rsidRPr="000D2B7D">
              <w:rPr>
                <w:sz w:val="16"/>
                <w:szCs w:val="16"/>
              </w:rPr>
              <w:t xml:space="preserve">Warehouse </w:t>
            </w:r>
          </w:p>
        </w:tc>
        <w:tc>
          <w:tcPr>
            <w:tcW w:w="3005" w:type="dxa"/>
          </w:tcPr>
          <w:p w14:paraId="4B5DA0E8" w14:textId="73087F1D" w:rsidR="00C232FA" w:rsidRPr="000D2B7D" w:rsidRDefault="004B56BA" w:rsidP="003621F7">
            <w:pPr>
              <w:rPr>
                <w:sz w:val="16"/>
                <w:szCs w:val="16"/>
              </w:rPr>
            </w:pPr>
            <w:r w:rsidRPr="000D2B7D">
              <w:rPr>
                <w:sz w:val="16"/>
                <w:szCs w:val="16"/>
              </w:rPr>
              <w:t>Night pack or courier runs – no quick spots to get to and vending machines wouldn’t have enough</w:t>
            </w:r>
          </w:p>
        </w:tc>
        <w:tc>
          <w:tcPr>
            <w:tcW w:w="3006" w:type="dxa"/>
          </w:tcPr>
          <w:p w14:paraId="61F2C28A" w14:textId="3666133E" w:rsidR="00C232FA" w:rsidRPr="000D2B7D" w:rsidRDefault="004B56BA" w:rsidP="003621F7">
            <w:pPr>
              <w:rPr>
                <w:sz w:val="16"/>
                <w:szCs w:val="16"/>
              </w:rPr>
            </w:pPr>
            <w:r w:rsidRPr="000D2B7D">
              <w:rPr>
                <w:sz w:val="16"/>
                <w:szCs w:val="16"/>
              </w:rPr>
              <w:t>8pm – 6am</w:t>
            </w:r>
          </w:p>
        </w:tc>
      </w:tr>
      <w:tr w:rsidR="00C232FA" w14:paraId="16582730" w14:textId="77777777">
        <w:tc>
          <w:tcPr>
            <w:tcW w:w="3005" w:type="dxa"/>
          </w:tcPr>
          <w:p w14:paraId="52241DC3" w14:textId="70A6E52E" w:rsidR="00C232FA" w:rsidRPr="000D2B7D" w:rsidRDefault="004B56BA" w:rsidP="003621F7">
            <w:pPr>
              <w:rPr>
                <w:sz w:val="16"/>
                <w:szCs w:val="16"/>
              </w:rPr>
            </w:pPr>
            <w:r w:rsidRPr="000D2B7D">
              <w:rPr>
                <w:sz w:val="16"/>
                <w:szCs w:val="16"/>
              </w:rPr>
              <w:t>Emergency &amp; Security</w:t>
            </w:r>
          </w:p>
        </w:tc>
        <w:tc>
          <w:tcPr>
            <w:tcW w:w="3005" w:type="dxa"/>
          </w:tcPr>
          <w:p w14:paraId="4E96A62B" w14:textId="1B66489C" w:rsidR="00C232FA" w:rsidRPr="000D2B7D" w:rsidRDefault="004B56BA" w:rsidP="003621F7">
            <w:pPr>
              <w:rPr>
                <w:sz w:val="16"/>
                <w:szCs w:val="16"/>
              </w:rPr>
            </w:pPr>
            <w:r w:rsidRPr="000D2B7D">
              <w:rPr>
                <w:sz w:val="16"/>
                <w:szCs w:val="16"/>
              </w:rPr>
              <w:t>Police, S</w:t>
            </w:r>
            <w:r w:rsidR="00E41AEE">
              <w:rPr>
                <w:sz w:val="16"/>
                <w:szCs w:val="16"/>
              </w:rPr>
              <w:t>t</w:t>
            </w:r>
            <w:r w:rsidRPr="000D2B7D">
              <w:rPr>
                <w:sz w:val="16"/>
                <w:szCs w:val="16"/>
              </w:rPr>
              <w:t xml:space="preserve"> John, Security guards on call, no time to cook</w:t>
            </w:r>
            <w:r w:rsidR="00BA2249" w:rsidRPr="000D2B7D">
              <w:rPr>
                <w:sz w:val="16"/>
                <w:szCs w:val="16"/>
              </w:rPr>
              <w:t xml:space="preserve"> and they might have to stay up late</w:t>
            </w:r>
          </w:p>
        </w:tc>
        <w:tc>
          <w:tcPr>
            <w:tcW w:w="3006" w:type="dxa"/>
          </w:tcPr>
          <w:p w14:paraId="0471A1C8" w14:textId="0D088596" w:rsidR="00C232FA" w:rsidRPr="000D2B7D" w:rsidRDefault="00BA2249" w:rsidP="003621F7">
            <w:pPr>
              <w:rPr>
                <w:sz w:val="16"/>
                <w:szCs w:val="16"/>
              </w:rPr>
            </w:pPr>
            <w:r w:rsidRPr="000D2B7D">
              <w:rPr>
                <w:sz w:val="16"/>
                <w:szCs w:val="16"/>
              </w:rPr>
              <w:t>Rotating nights</w:t>
            </w:r>
          </w:p>
        </w:tc>
      </w:tr>
      <w:tr w:rsidR="00C232FA" w14:paraId="0FC4B1DD" w14:textId="77777777">
        <w:tc>
          <w:tcPr>
            <w:tcW w:w="3005" w:type="dxa"/>
          </w:tcPr>
          <w:p w14:paraId="4EE41263" w14:textId="2639F153" w:rsidR="00C232FA" w:rsidRPr="000D2B7D" w:rsidRDefault="00BA2249" w:rsidP="003621F7">
            <w:pPr>
              <w:rPr>
                <w:sz w:val="16"/>
                <w:szCs w:val="16"/>
              </w:rPr>
            </w:pPr>
            <w:r w:rsidRPr="000D2B7D">
              <w:rPr>
                <w:sz w:val="16"/>
                <w:szCs w:val="16"/>
              </w:rPr>
              <w:t>Tertiary students doing all-nighters</w:t>
            </w:r>
          </w:p>
        </w:tc>
        <w:tc>
          <w:tcPr>
            <w:tcW w:w="3005" w:type="dxa"/>
          </w:tcPr>
          <w:p w14:paraId="1EA2316A" w14:textId="44DAB908" w:rsidR="00C232FA" w:rsidRPr="000D2B7D" w:rsidRDefault="00BA2249" w:rsidP="003621F7">
            <w:pPr>
              <w:rPr>
                <w:sz w:val="16"/>
                <w:szCs w:val="16"/>
              </w:rPr>
            </w:pPr>
            <w:r w:rsidRPr="000D2B7D">
              <w:rPr>
                <w:sz w:val="16"/>
                <w:szCs w:val="16"/>
              </w:rPr>
              <w:t>Limited budgets, campus cafes shut, small stores closed</w:t>
            </w:r>
          </w:p>
        </w:tc>
        <w:tc>
          <w:tcPr>
            <w:tcW w:w="3006" w:type="dxa"/>
          </w:tcPr>
          <w:p w14:paraId="4F4E73FE" w14:textId="6179AAF4" w:rsidR="00C232FA" w:rsidRPr="000D2B7D" w:rsidRDefault="004C3AEA" w:rsidP="003621F7">
            <w:pPr>
              <w:rPr>
                <w:sz w:val="16"/>
                <w:szCs w:val="16"/>
              </w:rPr>
            </w:pPr>
            <w:r w:rsidRPr="000D2B7D">
              <w:rPr>
                <w:sz w:val="16"/>
                <w:szCs w:val="16"/>
              </w:rPr>
              <w:t>9pm-3am</w:t>
            </w:r>
          </w:p>
        </w:tc>
      </w:tr>
      <w:tr w:rsidR="004C3AEA" w14:paraId="211AEE39" w14:textId="77777777">
        <w:tc>
          <w:tcPr>
            <w:tcW w:w="3005" w:type="dxa"/>
          </w:tcPr>
          <w:p w14:paraId="76452383" w14:textId="2F465B5C" w:rsidR="004C3AEA" w:rsidRPr="000D2B7D" w:rsidRDefault="00482178" w:rsidP="003621F7">
            <w:pPr>
              <w:rPr>
                <w:sz w:val="16"/>
                <w:szCs w:val="16"/>
              </w:rPr>
            </w:pPr>
            <w:r w:rsidRPr="000D2B7D">
              <w:rPr>
                <w:sz w:val="16"/>
                <w:szCs w:val="16"/>
              </w:rPr>
              <w:t>Late night gym rats</w:t>
            </w:r>
          </w:p>
        </w:tc>
        <w:tc>
          <w:tcPr>
            <w:tcW w:w="3005" w:type="dxa"/>
          </w:tcPr>
          <w:p w14:paraId="55704E73" w14:textId="792772B4" w:rsidR="004C3AEA" w:rsidRPr="000D2B7D" w:rsidRDefault="00482178" w:rsidP="003621F7">
            <w:pPr>
              <w:rPr>
                <w:sz w:val="16"/>
                <w:szCs w:val="16"/>
              </w:rPr>
            </w:pPr>
            <w:r w:rsidRPr="000D2B7D">
              <w:rPr>
                <w:sz w:val="16"/>
                <w:szCs w:val="16"/>
              </w:rPr>
              <w:t>People who go to the gym at very late night/early morning who needs a quick pick-me-up, vending machines in-gym aren’t enough</w:t>
            </w:r>
            <w:r w:rsidR="00F40C5F" w:rsidRPr="000D2B7D">
              <w:rPr>
                <w:sz w:val="16"/>
                <w:szCs w:val="16"/>
              </w:rPr>
              <w:t>, stores are all shut</w:t>
            </w:r>
          </w:p>
        </w:tc>
        <w:tc>
          <w:tcPr>
            <w:tcW w:w="3006" w:type="dxa"/>
          </w:tcPr>
          <w:p w14:paraId="507E8757" w14:textId="24D3B52A" w:rsidR="004C3AEA" w:rsidRPr="000D2B7D" w:rsidRDefault="00E6726D" w:rsidP="003621F7">
            <w:pPr>
              <w:rPr>
                <w:sz w:val="16"/>
                <w:szCs w:val="16"/>
              </w:rPr>
            </w:pPr>
            <w:r w:rsidRPr="000D2B7D">
              <w:rPr>
                <w:sz w:val="16"/>
                <w:szCs w:val="16"/>
              </w:rPr>
              <w:t>Few h</w:t>
            </w:r>
            <w:r w:rsidR="00F40C5F" w:rsidRPr="000D2B7D">
              <w:rPr>
                <w:sz w:val="16"/>
                <w:szCs w:val="16"/>
              </w:rPr>
              <w:t>ours between 9pm-6am</w:t>
            </w:r>
          </w:p>
        </w:tc>
      </w:tr>
      <w:tr w:rsidR="00902C36" w14:paraId="5F618CB9" w14:textId="77777777" w:rsidTr="00D407F4">
        <w:tc>
          <w:tcPr>
            <w:tcW w:w="3005" w:type="dxa"/>
          </w:tcPr>
          <w:p w14:paraId="45A368DF" w14:textId="0FEC8DB1" w:rsidR="00902C36" w:rsidRPr="000D2B7D" w:rsidRDefault="00902C36" w:rsidP="003621F7">
            <w:pPr>
              <w:rPr>
                <w:sz w:val="16"/>
                <w:szCs w:val="16"/>
              </w:rPr>
            </w:pPr>
            <w:r w:rsidRPr="000D2B7D">
              <w:rPr>
                <w:sz w:val="16"/>
                <w:szCs w:val="16"/>
              </w:rPr>
              <w:t>Homeless or couch-surfers</w:t>
            </w:r>
          </w:p>
        </w:tc>
        <w:tc>
          <w:tcPr>
            <w:tcW w:w="6011" w:type="dxa"/>
            <w:gridSpan w:val="2"/>
          </w:tcPr>
          <w:p w14:paraId="424B5751" w14:textId="67A145C6" w:rsidR="00902C36" w:rsidRPr="000D2B7D" w:rsidRDefault="00902C36" w:rsidP="003621F7">
            <w:pPr>
              <w:rPr>
                <w:sz w:val="16"/>
                <w:szCs w:val="16"/>
              </w:rPr>
            </w:pPr>
            <w:r w:rsidRPr="000D2B7D">
              <w:rPr>
                <w:sz w:val="16"/>
                <w:szCs w:val="16"/>
              </w:rPr>
              <w:t>Might feel safer collecting food at night</w:t>
            </w:r>
          </w:p>
        </w:tc>
      </w:tr>
      <w:tr w:rsidR="00902C36" w14:paraId="76A1E6C2" w14:textId="77777777" w:rsidTr="008048A4">
        <w:tc>
          <w:tcPr>
            <w:tcW w:w="3005" w:type="dxa"/>
          </w:tcPr>
          <w:p w14:paraId="13DA398A" w14:textId="10434351" w:rsidR="00902C36" w:rsidRPr="000D2B7D" w:rsidRDefault="00902C36" w:rsidP="003621F7">
            <w:pPr>
              <w:rPr>
                <w:sz w:val="16"/>
                <w:szCs w:val="16"/>
              </w:rPr>
            </w:pPr>
            <w:r w:rsidRPr="000D2B7D">
              <w:rPr>
                <w:sz w:val="16"/>
                <w:szCs w:val="16"/>
              </w:rPr>
              <w:t>Low-income families where a parent might work double-shifts or evening shifts</w:t>
            </w:r>
          </w:p>
        </w:tc>
        <w:tc>
          <w:tcPr>
            <w:tcW w:w="6011" w:type="dxa"/>
            <w:gridSpan w:val="2"/>
          </w:tcPr>
          <w:p w14:paraId="231EFB78" w14:textId="798811D2" w:rsidR="00902C36" w:rsidRPr="000D2B7D" w:rsidRDefault="00902C36" w:rsidP="003621F7">
            <w:pPr>
              <w:rPr>
                <w:sz w:val="16"/>
                <w:szCs w:val="16"/>
              </w:rPr>
            </w:pPr>
            <w:r w:rsidRPr="000D2B7D">
              <w:rPr>
                <w:sz w:val="16"/>
                <w:szCs w:val="16"/>
              </w:rPr>
              <w:t>No time to cook and need something quick for their family</w:t>
            </w:r>
          </w:p>
        </w:tc>
      </w:tr>
      <w:tr w:rsidR="00902C36" w14:paraId="753D0DDC" w14:textId="77777777" w:rsidTr="008048A4">
        <w:tc>
          <w:tcPr>
            <w:tcW w:w="3005" w:type="dxa"/>
          </w:tcPr>
          <w:p w14:paraId="3C00A113" w14:textId="61AC23AE" w:rsidR="00902C36" w:rsidRPr="000D2B7D" w:rsidRDefault="00902C36" w:rsidP="003621F7">
            <w:pPr>
              <w:rPr>
                <w:sz w:val="16"/>
                <w:szCs w:val="16"/>
              </w:rPr>
            </w:pPr>
            <w:r w:rsidRPr="000D2B7D">
              <w:rPr>
                <w:sz w:val="16"/>
                <w:szCs w:val="16"/>
              </w:rPr>
              <w:t>Travellers stuck overnight</w:t>
            </w:r>
          </w:p>
        </w:tc>
        <w:tc>
          <w:tcPr>
            <w:tcW w:w="6011" w:type="dxa"/>
            <w:gridSpan w:val="2"/>
          </w:tcPr>
          <w:p w14:paraId="7F30265F" w14:textId="0E231432" w:rsidR="00902C36" w:rsidRPr="000D2B7D" w:rsidRDefault="00902C36" w:rsidP="003621F7">
            <w:pPr>
              <w:rPr>
                <w:sz w:val="16"/>
                <w:szCs w:val="16"/>
              </w:rPr>
            </w:pPr>
            <w:r w:rsidRPr="000D2B7D">
              <w:rPr>
                <w:sz w:val="16"/>
                <w:szCs w:val="16"/>
              </w:rPr>
              <w:t xml:space="preserve">Flight, bus or ferry got delayed and have to stay an extra night on a </w:t>
            </w:r>
            <w:r w:rsidR="00A06AC0" w:rsidRPr="000D2B7D">
              <w:rPr>
                <w:sz w:val="16"/>
                <w:szCs w:val="16"/>
              </w:rPr>
              <w:t>tighter</w:t>
            </w:r>
            <w:r w:rsidRPr="000D2B7D">
              <w:rPr>
                <w:sz w:val="16"/>
                <w:szCs w:val="16"/>
              </w:rPr>
              <w:t xml:space="preserve"> budget as they hadn’t anticipated having to stay another night</w:t>
            </w:r>
          </w:p>
        </w:tc>
      </w:tr>
    </w:tbl>
    <w:p w14:paraId="68FF43B4" w14:textId="77777777" w:rsidR="00C232FA" w:rsidRDefault="00C232FA" w:rsidP="003621F7">
      <w:pPr>
        <w:rPr>
          <w:sz w:val="20"/>
          <w:szCs w:val="20"/>
        </w:rPr>
      </w:pPr>
    </w:p>
    <w:p w14:paraId="63671BA9" w14:textId="49BED453" w:rsidR="00106504" w:rsidRPr="00165B5D" w:rsidRDefault="00106504" w:rsidP="003621F7">
      <w:pPr>
        <w:rPr>
          <w:sz w:val="20"/>
          <w:szCs w:val="20"/>
          <w:u w:val="single"/>
        </w:rPr>
      </w:pPr>
      <w:r w:rsidRPr="00165B5D">
        <w:rPr>
          <w:sz w:val="20"/>
          <w:szCs w:val="20"/>
          <w:u w:val="single"/>
        </w:rPr>
        <w:lastRenderedPageBreak/>
        <w:t>Based on this audience, I will need to include these sections in my website:</w:t>
      </w:r>
    </w:p>
    <w:p w14:paraId="290CA0E5" w14:textId="297FE22C" w:rsidR="00106504" w:rsidRPr="00165B5D" w:rsidRDefault="00106504" w:rsidP="00106504">
      <w:pPr>
        <w:pStyle w:val="ListParagraph"/>
        <w:numPr>
          <w:ilvl w:val="0"/>
          <w:numId w:val="10"/>
        </w:numPr>
        <w:rPr>
          <w:b/>
          <w:bCs/>
          <w:sz w:val="20"/>
          <w:szCs w:val="20"/>
        </w:rPr>
      </w:pPr>
      <w:r w:rsidRPr="00165B5D">
        <w:rPr>
          <w:b/>
          <w:bCs/>
          <w:sz w:val="20"/>
          <w:szCs w:val="20"/>
        </w:rPr>
        <w:t>Donor Dashboard:</w:t>
      </w:r>
    </w:p>
    <w:p w14:paraId="7147CF31" w14:textId="235D82FD" w:rsidR="00106504" w:rsidRDefault="00106504" w:rsidP="00106504">
      <w:pPr>
        <w:rPr>
          <w:sz w:val="20"/>
          <w:szCs w:val="20"/>
        </w:rPr>
      </w:pPr>
      <w:r>
        <w:rPr>
          <w:sz w:val="20"/>
          <w:szCs w:val="20"/>
        </w:rPr>
        <w:t xml:space="preserve">A spot where </w:t>
      </w:r>
      <w:r w:rsidR="0041522B">
        <w:rPr>
          <w:sz w:val="20"/>
          <w:szCs w:val="20"/>
        </w:rPr>
        <w:t>cuisine owners can list their products that need to be gone</w:t>
      </w:r>
    </w:p>
    <w:p w14:paraId="4BD2BB65" w14:textId="4688520D" w:rsidR="0041522B" w:rsidRPr="00165B5D" w:rsidRDefault="0041522B" w:rsidP="0041522B">
      <w:pPr>
        <w:pStyle w:val="ListParagraph"/>
        <w:numPr>
          <w:ilvl w:val="0"/>
          <w:numId w:val="10"/>
        </w:numPr>
        <w:rPr>
          <w:b/>
          <w:bCs/>
          <w:sz w:val="20"/>
          <w:szCs w:val="20"/>
        </w:rPr>
      </w:pPr>
      <w:r w:rsidRPr="00165B5D">
        <w:rPr>
          <w:b/>
          <w:bCs/>
          <w:sz w:val="20"/>
          <w:szCs w:val="20"/>
        </w:rPr>
        <w:t>Beneficiary Dashboard:</w:t>
      </w:r>
    </w:p>
    <w:p w14:paraId="2C8027A2" w14:textId="2932C985" w:rsidR="00165B5D" w:rsidRDefault="0041522B" w:rsidP="0041522B">
      <w:pPr>
        <w:rPr>
          <w:sz w:val="20"/>
          <w:szCs w:val="20"/>
        </w:rPr>
      </w:pPr>
      <w:r>
        <w:rPr>
          <w:sz w:val="20"/>
          <w:szCs w:val="20"/>
        </w:rPr>
        <w:t xml:space="preserve">A spot where </w:t>
      </w:r>
      <w:r w:rsidR="00165B5D">
        <w:rPr>
          <w:sz w:val="20"/>
          <w:szCs w:val="20"/>
        </w:rPr>
        <w:t>purchasing customers</w:t>
      </w:r>
      <w:r>
        <w:rPr>
          <w:sz w:val="20"/>
          <w:szCs w:val="20"/>
        </w:rPr>
        <w:t xml:space="preserve"> can find food quickly and conveniently – ability to see token price and the distance away from them</w:t>
      </w:r>
    </w:p>
    <w:p w14:paraId="17F1B357" w14:textId="47DE1257" w:rsidR="00165B5D" w:rsidRPr="00165B5D" w:rsidRDefault="00165B5D" w:rsidP="00165B5D">
      <w:pPr>
        <w:pStyle w:val="ListParagraph"/>
        <w:numPr>
          <w:ilvl w:val="0"/>
          <w:numId w:val="10"/>
        </w:numPr>
        <w:rPr>
          <w:b/>
          <w:bCs/>
          <w:sz w:val="20"/>
          <w:szCs w:val="20"/>
        </w:rPr>
      </w:pPr>
      <w:r w:rsidRPr="00165B5D">
        <w:rPr>
          <w:b/>
          <w:bCs/>
          <w:sz w:val="20"/>
          <w:szCs w:val="20"/>
        </w:rPr>
        <w:t>Profile Board:</w:t>
      </w:r>
    </w:p>
    <w:p w14:paraId="18BB2D27" w14:textId="3D1E4386" w:rsidR="00165B5D" w:rsidRDefault="00165B5D" w:rsidP="00165B5D">
      <w:pPr>
        <w:rPr>
          <w:sz w:val="20"/>
          <w:szCs w:val="20"/>
        </w:rPr>
      </w:pPr>
      <w:r>
        <w:rPr>
          <w:sz w:val="20"/>
          <w:szCs w:val="20"/>
        </w:rPr>
        <w:t>A spot where users (both donors and beneficiaries) can see their details and statistics (how many tokens they have etc.)</w:t>
      </w:r>
    </w:p>
    <w:p w14:paraId="3FAE7639" w14:textId="01244E3C" w:rsidR="00165B5D" w:rsidRPr="00165B5D" w:rsidRDefault="00165B5D" w:rsidP="00165B5D">
      <w:pPr>
        <w:pStyle w:val="ListParagraph"/>
        <w:numPr>
          <w:ilvl w:val="0"/>
          <w:numId w:val="10"/>
        </w:numPr>
        <w:rPr>
          <w:b/>
          <w:bCs/>
          <w:sz w:val="20"/>
          <w:szCs w:val="20"/>
        </w:rPr>
      </w:pPr>
      <w:r w:rsidRPr="00165B5D">
        <w:rPr>
          <w:b/>
          <w:bCs/>
          <w:sz w:val="20"/>
          <w:szCs w:val="20"/>
        </w:rPr>
        <w:t>Login/Register page:</w:t>
      </w:r>
    </w:p>
    <w:p w14:paraId="1163E270" w14:textId="722373F0" w:rsidR="00165B5D" w:rsidRDefault="00165B5D" w:rsidP="00165B5D">
      <w:pPr>
        <w:pBdr>
          <w:bottom w:val="single" w:sz="6" w:space="1" w:color="auto"/>
        </w:pBdr>
        <w:rPr>
          <w:sz w:val="20"/>
          <w:szCs w:val="20"/>
        </w:rPr>
      </w:pPr>
      <w:r>
        <w:rPr>
          <w:sz w:val="20"/>
          <w:szCs w:val="20"/>
        </w:rPr>
        <w:t>A spot where users can login or register into the system, so they have a personalized and saved profile</w:t>
      </w:r>
    </w:p>
    <w:p w14:paraId="45F87F26" w14:textId="77777777" w:rsidR="00165B5D" w:rsidRPr="00165B5D" w:rsidRDefault="00165B5D" w:rsidP="00165B5D">
      <w:pPr>
        <w:rPr>
          <w:sz w:val="20"/>
          <w:szCs w:val="20"/>
        </w:rPr>
      </w:pPr>
    </w:p>
    <w:p w14:paraId="0D93274E" w14:textId="3801F058" w:rsidR="003621F7" w:rsidRPr="00320DE6" w:rsidRDefault="00320DE6" w:rsidP="003621F7">
      <w:pPr>
        <w:rPr>
          <w:b/>
          <w:bCs/>
          <w:sz w:val="20"/>
          <w:szCs w:val="20"/>
        </w:rPr>
      </w:pPr>
      <w:r w:rsidRPr="00320DE6">
        <w:rPr>
          <w:b/>
          <w:bCs/>
          <w:sz w:val="20"/>
          <w:szCs w:val="20"/>
        </w:rPr>
        <w:t>Scenarios and personas:</w:t>
      </w:r>
    </w:p>
    <w:tbl>
      <w:tblPr>
        <w:tblStyle w:val="TableGrid"/>
        <w:tblW w:w="0" w:type="auto"/>
        <w:tblLook w:val="04A0" w:firstRow="1" w:lastRow="0" w:firstColumn="1" w:lastColumn="0" w:noHBand="0" w:noVBand="1"/>
      </w:tblPr>
      <w:tblGrid>
        <w:gridCol w:w="2405"/>
        <w:gridCol w:w="6611"/>
      </w:tblGrid>
      <w:tr w:rsidR="007B5E63" w:rsidRPr="00320DE6" w14:paraId="3C87CF30" w14:textId="77777777" w:rsidTr="007B5E63">
        <w:tc>
          <w:tcPr>
            <w:tcW w:w="2405" w:type="dxa"/>
            <w:shd w:val="clear" w:color="auto" w:fill="DAE9F7" w:themeFill="text2" w:themeFillTint="1A"/>
          </w:tcPr>
          <w:p w14:paraId="37A6E26A" w14:textId="41D19B0B" w:rsidR="007B5E63" w:rsidRPr="00711038" w:rsidRDefault="007B5E63" w:rsidP="007B5E63">
            <w:pPr>
              <w:rPr>
                <w:sz w:val="18"/>
                <w:szCs w:val="18"/>
              </w:rPr>
            </w:pPr>
            <w:r w:rsidRPr="00711038">
              <w:rPr>
                <w:sz w:val="18"/>
                <w:szCs w:val="18"/>
              </w:rPr>
              <w:t>Persona</w:t>
            </w:r>
          </w:p>
        </w:tc>
        <w:tc>
          <w:tcPr>
            <w:tcW w:w="6611" w:type="dxa"/>
            <w:shd w:val="clear" w:color="auto" w:fill="DAE9F7" w:themeFill="text2" w:themeFillTint="1A"/>
          </w:tcPr>
          <w:p w14:paraId="1848D108" w14:textId="269AACF2" w:rsidR="007B5E63" w:rsidRPr="00711038" w:rsidRDefault="007B5E63" w:rsidP="007B5E63">
            <w:pPr>
              <w:rPr>
                <w:sz w:val="18"/>
                <w:szCs w:val="18"/>
              </w:rPr>
            </w:pPr>
            <w:r w:rsidRPr="00711038">
              <w:rPr>
                <w:sz w:val="18"/>
                <w:szCs w:val="18"/>
              </w:rPr>
              <w:t>Scenario</w:t>
            </w:r>
          </w:p>
        </w:tc>
      </w:tr>
      <w:tr w:rsidR="003520B8" w:rsidRPr="00320DE6" w14:paraId="2703D8F0" w14:textId="77777777" w:rsidTr="007B5E63">
        <w:tc>
          <w:tcPr>
            <w:tcW w:w="2405" w:type="dxa"/>
          </w:tcPr>
          <w:p w14:paraId="26FE152B" w14:textId="013B1F09" w:rsidR="003520B8" w:rsidRPr="00711038" w:rsidRDefault="009F4368" w:rsidP="007B5E63">
            <w:pPr>
              <w:rPr>
                <w:sz w:val="18"/>
                <w:szCs w:val="18"/>
              </w:rPr>
            </w:pPr>
            <w:r w:rsidRPr="00711038">
              <w:rPr>
                <w:sz w:val="18"/>
                <w:szCs w:val="18"/>
              </w:rPr>
              <w:t>Ja</w:t>
            </w:r>
            <w:r w:rsidR="00137308" w:rsidRPr="00711038">
              <w:rPr>
                <w:sz w:val="18"/>
                <w:szCs w:val="18"/>
              </w:rPr>
              <w:t xml:space="preserve">ne (27) </w:t>
            </w:r>
          </w:p>
        </w:tc>
        <w:tc>
          <w:tcPr>
            <w:tcW w:w="6611" w:type="dxa"/>
          </w:tcPr>
          <w:p w14:paraId="2F2A3040" w14:textId="4A4390C3" w:rsidR="005A7499" w:rsidRPr="00711038" w:rsidRDefault="003520B8" w:rsidP="007B5E63">
            <w:pPr>
              <w:rPr>
                <w:sz w:val="18"/>
                <w:szCs w:val="18"/>
              </w:rPr>
            </w:pPr>
            <w:r w:rsidRPr="00711038">
              <w:rPr>
                <w:sz w:val="18"/>
                <w:szCs w:val="18"/>
              </w:rPr>
              <w:t>Jane finishes work late at 10pm and doesn’t have a car. She’s getting tired of the fact her cafeteri</w:t>
            </w:r>
            <w:r w:rsidR="005A7499" w:rsidRPr="00711038">
              <w:rPr>
                <w:sz w:val="18"/>
                <w:szCs w:val="18"/>
              </w:rPr>
              <w:t xml:space="preserve">a is closed by the time she can finally </w:t>
            </w:r>
            <w:r w:rsidR="00366562" w:rsidRPr="00711038">
              <w:rPr>
                <w:sz w:val="18"/>
                <w:szCs w:val="18"/>
              </w:rPr>
              <w:t>eat,</w:t>
            </w:r>
            <w:r w:rsidR="005A7499" w:rsidRPr="00711038">
              <w:rPr>
                <w:sz w:val="18"/>
                <w:szCs w:val="18"/>
              </w:rPr>
              <w:t xml:space="preserve"> and she has had enough of eating instant noodles and nut bars. She</w:t>
            </w:r>
            <w:r w:rsidR="00A656A7" w:rsidRPr="00711038">
              <w:rPr>
                <w:sz w:val="18"/>
                <w:szCs w:val="18"/>
              </w:rPr>
              <w:t xml:space="preserve"> checks how many tokens she has: 3 tokens left</w:t>
            </w:r>
            <w:r w:rsidR="00D96ECB" w:rsidRPr="00711038">
              <w:rPr>
                <w:sz w:val="18"/>
                <w:szCs w:val="18"/>
              </w:rPr>
              <w:t xml:space="preserve"> and then </w:t>
            </w:r>
            <w:r w:rsidR="005A7499" w:rsidRPr="00711038">
              <w:rPr>
                <w:sz w:val="18"/>
                <w:szCs w:val="18"/>
              </w:rPr>
              <w:t>filters whether</w:t>
            </w:r>
            <w:r w:rsidR="00132526" w:rsidRPr="00711038">
              <w:rPr>
                <w:sz w:val="18"/>
                <w:szCs w:val="18"/>
              </w:rPr>
              <w:t xml:space="preserve"> theres any listings that are ‘&lt;</w:t>
            </w:r>
            <w:r w:rsidR="00D96ECB" w:rsidRPr="00711038">
              <w:rPr>
                <w:sz w:val="18"/>
                <w:szCs w:val="18"/>
              </w:rPr>
              <w:t>1</w:t>
            </w:r>
            <w:r w:rsidR="00132526" w:rsidRPr="00711038">
              <w:rPr>
                <w:sz w:val="18"/>
                <w:szCs w:val="18"/>
              </w:rPr>
              <w:t>km’</w:t>
            </w:r>
            <w:r w:rsidR="0035406A" w:rsidRPr="00711038">
              <w:rPr>
                <w:sz w:val="18"/>
                <w:szCs w:val="18"/>
              </w:rPr>
              <w:t xml:space="preserve"> and spots ‘Thai Pumpkin Soup + Ciabatta – 1 Token </w:t>
            </w:r>
            <w:r w:rsidR="00746DD2" w:rsidRPr="00711038">
              <w:rPr>
                <w:sz w:val="18"/>
                <w:szCs w:val="18"/>
              </w:rPr>
              <w:t>~</w:t>
            </w:r>
            <w:r w:rsidR="00D43D7B" w:rsidRPr="00711038">
              <w:rPr>
                <w:sz w:val="18"/>
                <w:szCs w:val="18"/>
              </w:rPr>
              <w:t xml:space="preserve"> </w:t>
            </w:r>
            <w:r w:rsidR="00366562" w:rsidRPr="00711038">
              <w:rPr>
                <w:sz w:val="18"/>
                <w:szCs w:val="18"/>
              </w:rPr>
              <w:t>Pick up</w:t>
            </w:r>
            <w:r w:rsidR="00D43D7B" w:rsidRPr="00711038">
              <w:rPr>
                <w:sz w:val="18"/>
                <w:szCs w:val="18"/>
              </w:rPr>
              <w:t xml:space="preserve"> till 10:30pm’</w:t>
            </w:r>
          </w:p>
          <w:p w14:paraId="4493F2EB" w14:textId="77777777" w:rsidR="00794016" w:rsidRPr="00711038" w:rsidRDefault="00794016" w:rsidP="007B5E63">
            <w:pPr>
              <w:rPr>
                <w:sz w:val="18"/>
                <w:szCs w:val="18"/>
              </w:rPr>
            </w:pPr>
            <w:r w:rsidRPr="00711038">
              <w:rPr>
                <w:sz w:val="18"/>
                <w:szCs w:val="18"/>
              </w:rPr>
              <w:t xml:space="preserve">She reserves it, with the balance dropping down to 2 </w:t>
            </w:r>
            <w:r w:rsidR="00C606D9" w:rsidRPr="00711038">
              <w:rPr>
                <w:sz w:val="18"/>
                <w:szCs w:val="18"/>
              </w:rPr>
              <w:t>tokens.</w:t>
            </w:r>
          </w:p>
          <w:p w14:paraId="7C7EC977" w14:textId="1301E2FE" w:rsidR="00856BD3" w:rsidRPr="00711038" w:rsidRDefault="00C606D9" w:rsidP="007B5E63">
            <w:pPr>
              <w:rPr>
                <w:sz w:val="18"/>
                <w:szCs w:val="18"/>
              </w:rPr>
            </w:pPr>
            <w:r w:rsidRPr="00711038">
              <w:rPr>
                <w:sz w:val="18"/>
                <w:szCs w:val="18"/>
              </w:rPr>
              <w:t>The café is a 6 minute walk, so Jane arrives with plenty of time to spare; the barista scans her QR cod</w:t>
            </w:r>
            <w:r w:rsidR="00856BD3" w:rsidRPr="00711038">
              <w:rPr>
                <w:sz w:val="18"/>
                <w:szCs w:val="18"/>
              </w:rPr>
              <w:t>e – she earns a badge for a ‘5 day streak’.</w:t>
            </w:r>
          </w:p>
        </w:tc>
      </w:tr>
      <w:tr w:rsidR="000D0006" w:rsidRPr="00320DE6" w14:paraId="33DC77A2" w14:textId="77777777" w:rsidTr="007B5E63">
        <w:tc>
          <w:tcPr>
            <w:tcW w:w="2405" w:type="dxa"/>
          </w:tcPr>
          <w:p w14:paraId="1A07BA84" w14:textId="5C3ADBEE" w:rsidR="000D0006" w:rsidRPr="00711038" w:rsidRDefault="00137308" w:rsidP="007B5E63">
            <w:pPr>
              <w:rPr>
                <w:sz w:val="18"/>
                <w:szCs w:val="18"/>
              </w:rPr>
            </w:pPr>
            <w:r w:rsidRPr="00711038">
              <w:rPr>
                <w:sz w:val="18"/>
                <w:szCs w:val="18"/>
              </w:rPr>
              <w:t>Neil (45) 2</w:t>
            </w:r>
            <w:r w:rsidR="00631C64" w:rsidRPr="00711038">
              <w:rPr>
                <w:sz w:val="18"/>
                <w:szCs w:val="18"/>
              </w:rPr>
              <w:t>4-hr petrol station</w:t>
            </w:r>
            <w:r w:rsidRPr="00711038">
              <w:rPr>
                <w:sz w:val="18"/>
                <w:szCs w:val="18"/>
              </w:rPr>
              <w:t xml:space="preserve"> worker</w:t>
            </w:r>
          </w:p>
        </w:tc>
        <w:tc>
          <w:tcPr>
            <w:tcW w:w="6611" w:type="dxa"/>
          </w:tcPr>
          <w:p w14:paraId="5F0F8553" w14:textId="0D54CB69" w:rsidR="000D0006" w:rsidRPr="00711038" w:rsidRDefault="00DA0DA1" w:rsidP="007B5E63">
            <w:pPr>
              <w:rPr>
                <w:sz w:val="18"/>
                <w:szCs w:val="18"/>
              </w:rPr>
            </w:pPr>
            <w:r w:rsidRPr="00711038">
              <w:rPr>
                <w:sz w:val="18"/>
                <w:szCs w:val="18"/>
              </w:rPr>
              <w:t>At 11pm, [Name] has to clear the hot cabinet. Since the</w:t>
            </w:r>
            <w:r w:rsidR="001F5EA0" w:rsidRPr="00711038">
              <w:rPr>
                <w:sz w:val="18"/>
                <w:szCs w:val="18"/>
              </w:rPr>
              <w:t xml:space="preserve"> products</w:t>
            </w:r>
            <w:r w:rsidRPr="00711038">
              <w:rPr>
                <w:sz w:val="18"/>
                <w:szCs w:val="18"/>
              </w:rPr>
              <w:t xml:space="preserve"> have been in-store for a whil</w:t>
            </w:r>
            <w:r w:rsidR="001F5EA0" w:rsidRPr="00711038">
              <w:rPr>
                <w:sz w:val="18"/>
                <w:szCs w:val="18"/>
              </w:rPr>
              <w:t>e, he lists ‘6 sausage rolls’, each costing ½ token.</w:t>
            </w:r>
          </w:p>
          <w:p w14:paraId="46CD0163" w14:textId="77777777" w:rsidR="00631C64" w:rsidRPr="00711038" w:rsidRDefault="001F5EA0" w:rsidP="007B5E63">
            <w:pPr>
              <w:rPr>
                <w:sz w:val="18"/>
                <w:szCs w:val="18"/>
              </w:rPr>
            </w:pPr>
            <w:r w:rsidRPr="00711038">
              <w:rPr>
                <w:sz w:val="18"/>
                <w:szCs w:val="18"/>
              </w:rPr>
              <w:t xml:space="preserve">A beneficiary reserves all 6, costing </w:t>
            </w:r>
            <w:r w:rsidR="00631C64" w:rsidRPr="00711038">
              <w:rPr>
                <w:sz w:val="18"/>
                <w:szCs w:val="18"/>
              </w:rPr>
              <w:t>them 3 tokens.</w:t>
            </w:r>
          </w:p>
          <w:p w14:paraId="358B161F" w14:textId="20D9F5DE" w:rsidR="001F5EA0" w:rsidRPr="00711038" w:rsidRDefault="00631C64" w:rsidP="007B5E63">
            <w:pPr>
              <w:rPr>
                <w:sz w:val="18"/>
                <w:szCs w:val="18"/>
              </w:rPr>
            </w:pPr>
            <w:r w:rsidRPr="00711038">
              <w:rPr>
                <w:sz w:val="18"/>
                <w:szCs w:val="18"/>
              </w:rPr>
              <w:t>When the beneficiary arrives, he scans the QR; the system removes three tokens and marks the listing as ‘Sold out/Picked-up’</w:t>
            </w:r>
            <w:r w:rsidR="001F5EA0" w:rsidRPr="00711038">
              <w:rPr>
                <w:sz w:val="18"/>
                <w:szCs w:val="18"/>
              </w:rPr>
              <w:t xml:space="preserve"> </w:t>
            </w:r>
          </w:p>
        </w:tc>
      </w:tr>
      <w:tr w:rsidR="00D15CD6" w14:paraId="1A0D3717" w14:textId="77777777" w:rsidTr="007B5E63">
        <w:tc>
          <w:tcPr>
            <w:tcW w:w="2405" w:type="dxa"/>
          </w:tcPr>
          <w:p w14:paraId="3610A2BA" w14:textId="190DD71A" w:rsidR="00D15CD6" w:rsidRPr="00711038" w:rsidRDefault="00D15CD6" w:rsidP="007B5E63">
            <w:pPr>
              <w:rPr>
                <w:sz w:val="18"/>
                <w:szCs w:val="18"/>
              </w:rPr>
            </w:pPr>
            <w:r w:rsidRPr="00711038">
              <w:rPr>
                <w:sz w:val="18"/>
                <w:szCs w:val="18"/>
              </w:rPr>
              <w:t>Claudia (21)</w:t>
            </w:r>
            <w:r w:rsidR="00F25E09" w:rsidRPr="00711038">
              <w:rPr>
                <w:sz w:val="18"/>
                <w:szCs w:val="18"/>
              </w:rPr>
              <w:t xml:space="preserve"> – Student</w:t>
            </w:r>
          </w:p>
        </w:tc>
        <w:tc>
          <w:tcPr>
            <w:tcW w:w="6611" w:type="dxa"/>
          </w:tcPr>
          <w:p w14:paraId="527C0BD6" w14:textId="6EBD45E4" w:rsidR="00D15CD6" w:rsidRPr="00711038" w:rsidRDefault="00F25E09" w:rsidP="007B5E63">
            <w:pPr>
              <w:rPr>
                <w:sz w:val="18"/>
                <w:szCs w:val="18"/>
              </w:rPr>
            </w:pPr>
            <w:r w:rsidRPr="00711038">
              <w:rPr>
                <w:sz w:val="18"/>
                <w:szCs w:val="18"/>
              </w:rPr>
              <w:t xml:space="preserve">At 11pm, Claudia’s coding assignment is due at </w:t>
            </w:r>
            <w:r w:rsidR="00366562" w:rsidRPr="00711038">
              <w:rPr>
                <w:sz w:val="18"/>
                <w:szCs w:val="18"/>
              </w:rPr>
              <w:t>midnight,</w:t>
            </w:r>
            <w:r w:rsidRPr="00711038">
              <w:rPr>
                <w:sz w:val="18"/>
                <w:szCs w:val="18"/>
              </w:rPr>
              <w:t xml:space="preserve"> and she hasn’t had anything to eat</w:t>
            </w:r>
            <w:r w:rsidR="00923D46" w:rsidRPr="00711038">
              <w:rPr>
                <w:sz w:val="18"/>
                <w:szCs w:val="18"/>
              </w:rPr>
              <w:t xml:space="preserve">. Since she lives on her own in the halls, she has to either make food herself or buy something instead. She checks her e-wallet </w:t>
            </w:r>
            <w:r w:rsidR="00366562" w:rsidRPr="00711038">
              <w:rPr>
                <w:sz w:val="18"/>
                <w:szCs w:val="18"/>
              </w:rPr>
              <w:t>balance,</w:t>
            </w:r>
            <w:r w:rsidR="00923D46" w:rsidRPr="00711038">
              <w:rPr>
                <w:sz w:val="18"/>
                <w:szCs w:val="18"/>
              </w:rPr>
              <w:t xml:space="preserve"> and it shows 5 tokens.</w:t>
            </w:r>
            <w:r w:rsidR="000029F2" w:rsidRPr="00711038">
              <w:rPr>
                <w:sz w:val="18"/>
                <w:szCs w:val="18"/>
              </w:rPr>
              <w:br/>
              <w:t xml:space="preserve">She applies the ‘Campus radius &lt; 2km’ filter and </w:t>
            </w:r>
            <w:r w:rsidR="00090D3E" w:rsidRPr="00711038">
              <w:rPr>
                <w:sz w:val="18"/>
                <w:szCs w:val="18"/>
              </w:rPr>
              <w:t>adds the filter of ‘Vegetarian dishes’</w:t>
            </w:r>
            <w:r w:rsidR="00090D3E" w:rsidRPr="00711038">
              <w:rPr>
                <w:sz w:val="18"/>
                <w:szCs w:val="18"/>
              </w:rPr>
              <w:br/>
              <w:t>She finds ‘Vege Pad-Thai Cup – 1 token’</w:t>
            </w:r>
          </w:p>
          <w:p w14:paraId="064E5A1F" w14:textId="77777777" w:rsidR="00425656" w:rsidRPr="00711038" w:rsidRDefault="00425656" w:rsidP="007B5E63">
            <w:pPr>
              <w:rPr>
                <w:sz w:val="18"/>
                <w:szCs w:val="18"/>
              </w:rPr>
            </w:pPr>
            <w:r w:rsidRPr="00711038">
              <w:rPr>
                <w:sz w:val="18"/>
                <w:szCs w:val="18"/>
              </w:rPr>
              <w:t>She reserves it and her balance updates, with the bright QR code flashing on-scree</w:t>
            </w:r>
            <w:r w:rsidR="00337CAE" w:rsidRPr="00711038">
              <w:rPr>
                <w:sz w:val="18"/>
                <w:szCs w:val="18"/>
              </w:rPr>
              <w:t>n.</w:t>
            </w:r>
          </w:p>
          <w:p w14:paraId="02334E49" w14:textId="520CECD1" w:rsidR="00337CAE" w:rsidRPr="00711038" w:rsidRDefault="005C7C89" w:rsidP="007B5E63">
            <w:pPr>
              <w:rPr>
                <w:sz w:val="18"/>
                <w:szCs w:val="18"/>
              </w:rPr>
            </w:pPr>
            <w:r w:rsidRPr="00711038">
              <w:rPr>
                <w:sz w:val="18"/>
                <w:szCs w:val="18"/>
              </w:rPr>
              <w:t>After taking</w:t>
            </w:r>
            <w:r w:rsidR="00337CAE" w:rsidRPr="00711038">
              <w:rPr>
                <w:sz w:val="18"/>
                <w:szCs w:val="18"/>
              </w:rPr>
              <w:t xml:space="preserve"> a 5-minute </w:t>
            </w:r>
            <w:r w:rsidRPr="00711038">
              <w:rPr>
                <w:sz w:val="18"/>
                <w:szCs w:val="18"/>
              </w:rPr>
              <w:t>walk over, Claudia collects her food.</w:t>
            </w:r>
          </w:p>
          <w:p w14:paraId="373F7F8E" w14:textId="71470676" w:rsidR="005C7C89" w:rsidRPr="00711038" w:rsidRDefault="00FA71E4" w:rsidP="007B5E63">
            <w:pPr>
              <w:rPr>
                <w:sz w:val="18"/>
                <w:szCs w:val="18"/>
              </w:rPr>
            </w:pPr>
            <w:r w:rsidRPr="00711038">
              <w:rPr>
                <w:sz w:val="18"/>
                <w:szCs w:val="18"/>
              </w:rPr>
              <w:t>Claudia still holds 4 tokens for the rest of the week and saves her 20 minutes of cooking, which allows her to stay being a night-owl to finish her assignment instead of binging instant noodles</w:t>
            </w:r>
          </w:p>
        </w:tc>
      </w:tr>
      <w:tr w:rsidR="0004521C" w14:paraId="2CE31E87" w14:textId="77777777" w:rsidTr="007B5E63">
        <w:tc>
          <w:tcPr>
            <w:tcW w:w="2405" w:type="dxa"/>
          </w:tcPr>
          <w:p w14:paraId="6F042142" w14:textId="66BA7189" w:rsidR="0004521C" w:rsidRPr="00711038" w:rsidRDefault="00711038" w:rsidP="007B5E63">
            <w:pPr>
              <w:rPr>
                <w:sz w:val="18"/>
                <w:szCs w:val="18"/>
              </w:rPr>
            </w:pPr>
            <w:r w:rsidRPr="00711038">
              <w:rPr>
                <w:sz w:val="18"/>
                <w:szCs w:val="18"/>
              </w:rPr>
              <w:t>May (25) – Gym Enthusiast</w:t>
            </w:r>
          </w:p>
        </w:tc>
        <w:tc>
          <w:tcPr>
            <w:tcW w:w="6611" w:type="dxa"/>
          </w:tcPr>
          <w:p w14:paraId="1E818392" w14:textId="77777777" w:rsidR="00877BEB" w:rsidRPr="00711038" w:rsidRDefault="00633B18" w:rsidP="007B5E63">
            <w:pPr>
              <w:rPr>
                <w:sz w:val="18"/>
                <w:szCs w:val="18"/>
              </w:rPr>
            </w:pPr>
            <w:r w:rsidRPr="00711038">
              <w:rPr>
                <w:sz w:val="18"/>
                <w:szCs w:val="18"/>
              </w:rPr>
              <w:t>May is a gym-rat who prefers her workouts late at night, to skip the busy queues</w:t>
            </w:r>
            <w:r w:rsidR="00B944B2" w:rsidRPr="00711038">
              <w:rPr>
                <w:sz w:val="18"/>
                <w:szCs w:val="18"/>
              </w:rPr>
              <w:t xml:space="preserve">. She does sometimes make the time to cook her own food-prep meals, yet she was too busy </w:t>
            </w:r>
            <w:r w:rsidR="00877BEB" w:rsidRPr="00711038">
              <w:rPr>
                <w:sz w:val="18"/>
                <w:szCs w:val="18"/>
              </w:rPr>
              <w:t>to make something for herself this day.</w:t>
            </w:r>
          </w:p>
          <w:p w14:paraId="503C861A" w14:textId="366D69D3" w:rsidR="0004521C" w:rsidRPr="00711038" w:rsidRDefault="0004521C" w:rsidP="007B5E63">
            <w:pPr>
              <w:rPr>
                <w:sz w:val="18"/>
                <w:szCs w:val="18"/>
              </w:rPr>
            </w:pPr>
            <w:r w:rsidRPr="00711038">
              <w:rPr>
                <w:sz w:val="18"/>
                <w:szCs w:val="18"/>
              </w:rPr>
              <w:t>After finishing her late-night workout at 11:45pm, May opens the ‘Wallet -&gt; Token Balance: 5’</w:t>
            </w:r>
          </w:p>
          <w:p w14:paraId="311B56DF" w14:textId="77777777" w:rsidR="0004521C" w:rsidRPr="00711038" w:rsidRDefault="0004521C" w:rsidP="007B5E63">
            <w:pPr>
              <w:rPr>
                <w:sz w:val="18"/>
                <w:szCs w:val="18"/>
              </w:rPr>
            </w:pPr>
            <w:r w:rsidRPr="00711038">
              <w:rPr>
                <w:sz w:val="18"/>
                <w:szCs w:val="18"/>
              </w:rPr>
              <w:t>She filters through the listings saying ‘High protein, &lt;5 km”</w:t>
            </w:r>
          </w:p>
          <w:p w14:paraId="5E517DC1" w14:textId="77777777" w:rsidR="00EC1A34" w:rsidRPr="00711038" w:rsidRDefault="0004521C" w:rsidP="007B5E63">
            <w:pPr>
              <w:rPr>
                <w:sz w:val="18"/>
                <w:szCs w:val="18"/>
              </w:rPr>
            </w:pPr>
            <w:r w:rsidRPr="00711038">
              <w:rPr>
                <w:sz w:val="18"/>
                <w:szCs w:val="18"/>
              </w:rPr>
              <w:t xml:space="preserve">The feed comes up with ‘New meal nearby -  Crispy Chicken Wrap’, so she spends 1 token to reserve </w:t>
            </w:r>
            <w:r w:rsidR="00EC1A34" w:rsidRPr="00711038">
              <w:rPr>
                <w:sz w:val="18"/>
                <w:szCs w:val="18"/>
              </w:rPr>
              <w:t>and the QR reader brings up a confetti animation, with an updated balance of 4 tokens, which would reset in 4 more days.</w:t>
            </w:r>
          </w:p>
          <w:p w14:paraId="0C7CDAD0" w14:textId="487C7BB3" w:rsidR="00EC1A34" w:rsidRPr="00711038" w:rsidRDefault="00EC1A34" w:rsidP="007B5E63">
            <w:pPr>
              <w:rPr>
                <w:sz w:val="18"/>
                <w:szCs w:val="18"/>
              </w:rPr>
            </w:pPr>
            <w:r w:rsidRPr="00711038">
              <w:rPr>
                <w:sz w:val="18"/>
                <w:szCs w:val="18"/>
              </w:rPr>
              <w:t>She collects her meal, feeling satisfied she would still have enough tokens for the weekend</w:t>
            </w:r>
            <w:r w:rsidR="00633B18" w:rsidRPr="00711038">
              <w:rPr>
                <w:sz w:val="18"/>
                <w:szCs w:val="18"/>
              </w:rPr>
              <w:t xml:space="preserve"> and shares her pickup to her Instagram store via. the in-app share button, which earns her a badge.</w:t>
            </w:r>
          </w:p>
        </w:tc>
      </w:tr>
      <w:tr w:rsidR="007B5E63" w14:paraId="7A9400E7" w14:textId="77777777" w:rsidTr="007B5E63">
        <w:tc>
          <w:tcPr>
            <w:tcW w:w="2405" w:type="dxa"/>
          </w:tcPr>
          <w:p w14:paraId="32E1EEC1" w14:textId="24B2FB60" w:rsidR="007B5E63" w:rsidRPr="00711038" w:rsidRDefault="007B5E63" w:rsidP="007B5E63">
            <w:pPr>
              <w:rPr>
                <w:sz w:val="18"/>
                <w:szCs w:val="18"/>
              </w:rPr>
            </w:pPr>
            <w:r w:rsidRPr="00711038">
              <w:rPr>
                <w:sz w:val="18"/>
                <w:szCs w:val="18"/>
              </w:rPr>
              <w:t>John (43) – Baker (Don</w:t>
            </w:r>
            <w:r w:rsidR="00AD609C" w:rsidRPr="00711038">
              <w:rPr>
                <w:sz w:val="18"/>
                <w:szCs w:val="18"/>
              </w:rPr>
              <w:t>o</w:t>
            </w:r>
            <w:r w:rsidRPr="00711038">
              <w:rPr>
                <w:sz w:val="18"/>
                <w:szCs w:val="18"/>
              </w:rPr>
              <w:t>r)</w:t>
            </w:r>
          </w:p>
        </w:tc>
        <w:tc>
          <w:tcPr>
            <w:tcW w:w="6611" w:type="dxa"/>
          </w:tcPr>
          <w:p w14:paraId="20912062" w14:textId="6FB669C0" w:rsidR="007B5E63" w:rsidRPr="00711038" w:rsidRDefault="007B5E63" w:rsidP="007B5E63">
            <w:pPr>
              <w:rPr>
                <w:sz w:val="18"/>
                <w:szCs w:val="18"/>
              </w:rPr>
            </w:pPr>
            <w:r w:rsidRPr="00711038">
              <w:rPr>
                <w:sz w:val="18"/>
                <w:szCs w:val="18"/>
              </w:rPr>
              <w:t>His job pulls night shift till 2am and his pain point is the fact he hates having to bin unsold focaccia, croissants, danishes and breadsticks. His goal would be to list leftovers in less than a minute to know his food doesn’t have to go to waste.</w:t>
            </w:r>
          </w:p>
        </w:tc>
      </w:tr>
      <w:tr w:rsidR="000A6FA7" w14:paraId="3A28DF41" w14:textId="77777777" w:rsidTr="007B5E63">
        <w:tc>
          <w:tcPr>
            <w:tcW w:w="2405" w:type="dxa"/>
          </w:tcPr>
          <w:p w14:paraId="028AD8D4" w14:textId="6A87B7A6" w:rsidR="000A6FA7" w:rsidRPr="00711038" w:rsidRDefault="00414590" w:rsidP="007B5E63">
            <w:pPr>
              <w:rPr>
                <w:sz w:val="18"/>
                <w:szCs w:val="18"/>
              </w:rPr>
            </w:pPr>
            <w:r w:rsidRPr="00711038">
              <w:rPr>
                <w:sz w:val="18"/>
                <w:szCs w:val="18"/>
              </w:rPr>
              <w:t>Sarah (35) – Call-Centre Parent</w:t>
            </w:r>
          </w:p>
        </w:tc>
        <w:tc>
          <w:tcPr>
            <w:tcW w:w="6611" w:type="dxa"/>
          </w:tcPr>
          <w:p w14:paraId="0AE24CA0" w14:textId="49DCDB31" w:rsidR="000A6FA7" w:rsidRPr="00711038" w:rsidRDefault="00414590" w:rsidP="007B5E63">
            <w:pPr>
              <w:rPr>
                <w:sz w:val="18"/>
                <w:szCs w:val="18"/>
              </w:rPr>
            </w:pPr>
            <w:r w:rsidRPr="00711038">
              <w:rPr>
                <w:sz w:val="18"/>
                <w:szCs w:val="18"/>
              </w:rPr>
              <w:t>Sarah ends her double shift, and she</w:t>
            </w:r>
            <w:r w:rsidR="00AB1C20" w:rsidRPr="00711038">
              <w:rPr>
                <w:sz w:val="18"/>
                <w:szCs w:val="18"/>
              </w:rPr>
              <w:t>’</w:t>
            </w:r>
            <w:r w:rsidRPr="00711038">
              <w:rPr>
                <w:sz w:val="18"/>
                <w:szCs w:val="18"/>
              </w:rPr>
              <w:t>s exhausted at 9:15pm</w:t>
            </w:r>
            <w:r w:rsidR="003B0708" w:rsidRPr="00711038">
              <w:rPr>
                <w:sz w:val="18"/>
                <w:szCs w:val="18"/>
              </w:rPr>
              <w:t>. She checks how many tokens</w:t>
            </w:r>
            <w:r w:rsidR="008E23EE" w:rsidRPr="00711038">
              <w:rPr>
                <w:sz w:val="18"/>
                <w:szCs w:val="18"/>
              </w:rPr>
              <w:t xml:space="preserve"> she </w:t>
            </w:r>
            <w:r w:rsidR="00366562" w:rsidRPr="00711038">
              <w:rPr>
                <w:sz w:val="18"/>
                <w:szCs w:val="18"/>
              </w:rPr>
              <w:t>has,</w:t>
            </w:r>
            <w:r w:rsidR="008E23EE" w:rsidRPr="00711038">
              <w:rPr>
                <w:sz w:val="18"/>
                <w:szCs w:val="18"/>
              </w:rPr>
              <w:t xml:space="preserve"> and she realises she has two left.</w:t>
            </w:r>
            <w:r w:rsidR="008E23EE" w:rsidRPr="00711038">
              <w:rPr>
                <w:sz w:val="18"/>
                <w:szCs w:val="18"/>
              </w:rPr>
              <w:br/>
              <w:t>She finds two kid-friendly ‘mac-n-cheese’ cups at a nearby bistro, which had cost 1</w:t>
            </w:r>
            <w:r w:rsidR="004714B0" w:rsidRPr="00711038">
              <w:rPr>
                <w:sz w:val="18"/>
                <w:szCs w:val="18"/>
              </w:rPr>
              <w:t xml:space="preserve"> token each</w:t>
            </w:r>
          </w:p>
          <w:p w14:paraId="23ACE062" w14:textId="00FA38E9" w:rsidR="004714B0" w:rsidRPr="00711038" w:rsidRDefault="004714B0" w:rsidP="007B5E63">
            <w:pPr>
              <w:rPr>
                <w:sz w:val="18"/>
                <w:szCs w:val="18"/>
              </w:rPr>
            </w:pPr>
            <w:r w:rsidRPr="00711038">
              <w:rPr>
                <w:sz w:val="18"/>
                <w:szCs w:val="18"/>
              </w:rPr>
              <w:lastRenderedPageBreak/>
              <w:t xml:space="preserve">When she arrives, she realises one of the cups were already taken by </w:t>
            </w:r>
            <w:r w:rsidR="00366562" w:rsidRPr="00711038">
              <w:rPr>
                <w:sz w:val="18"/>
                <w:szCs w:val="18"/>
              </w:rPr>
              <w:t>accident,</w:t>
            </w:r>
            <w:r w:rsidR="00830BCD" w:rsidRPr="00711038">
              <w:rPr>
                <w:sz w:val="18"/>
                <w:szCs w:val="18"/>
              </w:rPr>
              <w:t xml:space="preserve"> so the donor cancels the one reservation in the console, which allowed the system to auto-refund 1 token to Sarah’s wallet. </w:t>
            </w:r>
          </w:p>
        </w:tc>
      </w:tr>
      <w:tr w:rsidR="00FC4BA0" w14:paraId="070DFBD8" w14:textId="77777777" w:rsidTr="007B5E63">
        <w:tc>
          <w:tcPr>
            <w:tcW w:w="2405" w:type="dxa"/>
          </w:tcPr>
          <w:p w14:paraId="6D333730" w14:textId="07E882A7" w:rsidR="00FC4BA0" w:rsidRPr="00711038" w:rsidRDefault="00DD300A" w:rsidP="007B5E63">
            <w:pPr>
              <w:rPr>
                <w:sz w:val="18"/>
                <w:szCs w:val="18"/>
              </w:rPr>
            </w:pPr>
            <w:r w:rsidRPr="00711038">
              <w:rPr>
                <w:sz w:val="18"/>
                <w:szCs w:val="18"/>
              </w:rPr>
              <w:lastRenderedPageBreak/>
              <w:t>Cal &amp; Jane</w:t>
            </w:r>
            <w:r w:rsidR="003F62BC" w:rsidRPr="00711038">
              <w:rPr>
                <w:sz w:val="18"/>
                <w:szCs w:val="18"/>
              </w:rPr>
              <w:t>t (31 &amp; 29) – Food truck owners (Donors)</w:t>
            </w:r>
          </w:p>
        </w:tc>
        <w:tc>
          <w:tcPr>
            <w:tcW w:w="6611" w:type="dxa"/>
          </w:tcPr>
          <w:p w14:paraId="40167523" w14:textId="77777777" w:rsidR="00FC4BA0" w:rsidRPr="00711038" w:rsidRDefault="003F62BC" w:rsidP="007B5E63">
            <w:pPr>
              <w:rPr>
                <w:sz w:val="18"/>
                <w:szCs w:val="18"/>
              </w:rPr>
            </w:pPr>
            <w:r w:rsidRPr="00711038">
              <w:rPr>
                <w:sz w:val="18"/>
                <w:szCs w:val="18"/>
              </w:rPr>
              <w:t xml:space="preserve">The bad rainy weather </w:t>
            </w:r>
            <w:r w:rsidR="00320441" w:rsidRPr="00711038">
              <w:rPr>
                <w:sz w:val="18"/>
                <w:szCs w:val="18"/>
              </w:rPr>
              <w:t xml:space="preserve">meant that sales were low; by </w:t>
            </w:r>
            <w:r w:rsidR="00BD681A" w:rsidRPr="00711038">
              <w:rPr>
                <w:sz w:val="18"/>
                <w:szCs w:val="18"/>
              </w:rPr>
              <w:t xml:space="preserve">8pm </w:t>
            </w:r>
            <w:r w:rsidR="00367DE7" w:rsidRPr="00711038">
              <w:rPr>
                <w:sz w:val="18"/>
                <w:szCs w:val="18"/>
              </w:rPr>
              <w:t xml:space="preserve">they still have </w:t>
            </w:r>
            <w:r w:rsidR="001920E0" w:rsidRPr="00711038">
              <w:rPr>
                <w:sz w:val="18"/>
                <w:szCs w:val="18"/>
              </w:rPr>
              <w:t xml:space="preserve">ingredients left for 10 more burgers. In their Donor Console they tap ‘Repeat last listing – qty 10 – pickup until 11:30pm’. </w:t>
            </w:r>
            <w:r w:rsidR="001920E0" w:rsidRPr="00711038">
              <w:rPr>
                <w:sz w:val="18"/>
                <w:szCs w:val="18"/>
              </w:rPr>
              <w:br/>
              <w:t xml:space="preserve">The system pre-fills yesterdays burger photo and tags. Within twenty minutes, </w:t>
            </w:r>
            <w:r w:rsidR="00184BC3" w:rsidRPr="00711038">
              <w:rPr>
                <w:sz w:val="18"/>
                <w:szCs w:val="18"/>
              </w:rPr>
              <w:t xml:space="preserve">7 are reserved. </w:t>
            </w:r>
            <w:r w:rsidR="00184BC3" w:rsidRPr="00711038">
              <w:rPr>
                <w:sz w:val="18"/>
                <w:szCs w:val="18"/>
              </w:rPr>
              <w:br/>
              <w:t>Each scan shows the donor running a total: “Burgers saved: 7/10’</w:t>
            </w:r>
          </w:p>
          <w:p w14:paraId="1EB80B87" w14:textId="77777777" w:rsidR="00184BC3" w:rsidRPr="00711038" w:rsidRDefault="00184BC3" w:rsidP="007B5E63">
            <w:pPr>
              <w:rPr>
                <w:sz w:val="18"/>
                <w:szCs w:val="18"/>
              </w:rPr>
            </w:pPr>
            <w:r w:rsidRPr="00711038">
              <w:rPr>
                <w:sz w:val="18"/>
                <w:szCs w:val="18"/>
              </w:rPr>
              <w:t>Unsold burgers after 11:30pm are auto-flagged “Compost” and is then removed from the feed.</w:t>
            </w:r>
          </w:p>
          <w:p w14:paraId="104F535C" w14:textId="77777777" w:rsidR="00184BC3" w:rsidRPr="00711038" w:rsidRDefault="00184BC3" w:rsidP="007B5E63">
            <w:pPr>
              <w:rPr>
                <w:sz w:val="18"/>
                <w:szCs w:val="18"/>
              </w:rPr>
            </w:pPr>
          </w:p>
          <w:p w14:paraId="60D92FDC" w14:textId="7BE8207F" w:rsidR="00184BC3" w:rsidRPr="00711038" w:rsidRDefault="00184BC3" w:rsidP="007B5E63">
            <w:pPr>
              <w:rPr>
                <w:sz w:val="18"/>
                <w:szCs w:val="18"/>
              </w:rPr>
            </w:pPr>
            <w:r w:rsidRPr="00711038">
              <w:rPr>
                <w:sz w:val="18"/>
                <w:szCs w:val="18"/>
              </w:rPr>
              <w:t>In the donor dashboard, it would then show “Meals donated: 62</w:t>
            </w:r>
            <w:r w:rsidR="000D0006" w:rsidRPr="00711038">
              <w:rPr>
                <w:sz w:val="18"/>
                <w:szCs w:val="18"/>
              </w:rPr>
              <w:t>”</w:t>
            </w:r>
          </w:p>
        </w:tc>
      </w:tr>
    </w:tbl>
    <w:p w14:paraId="4C817536" w14:textId="77777777" w:rsidR="000D2B7D" w:rsidRDefault="000D2B7D" w:rsidP="00320DE6">
      <w:pPr>
        <w:pStyle w:val="Heading4"/>
      </w:pPr>
    </w:p>
    <w:p w14:paraId="67AB437E" w14:textId="77777777" w:rsidR="00513209" w:rsidRDefault="00513209" w:rsidP="00513209"/>
    <w:p w14:paraId="7EA0DF9A" w14:textId="77777777" w:rsidR="00513209" w:rsidRDefault="00513209" w:rsidP="00513209"/>
    <w:p w14:paraId="54113E2F" w14:textId="77777777" w:rsidR="001C50D4" w:rsidRDefault="001C50D4" w:rsidP="00513209"/>
    <w:p w14:paraId="2A8BACCB" w14:textId="77777777" w:rsidR="00A0497A" w:rsidRDefault="00A0497A" w:rsidP="00513209"/>
    <w:p w14:paraId="14E93941" w14:textId="3B3876A9" w:rsidR="001C50D4" w:rsidRPr="001C50D4" w:rsidRDefault="001C50D4" w:rsidP="00513209">
      <w:pPr>
        <w:rPr>
          <w:b/>
          <w:bCs/>
        </w:rPr>
      </w:pPr>
      <w:r w:rsidRPr="001C50D4">
        <w:rPr>
          <w:b/>
          <w:bCs/>
        </w:rPr>
        <w:t>Based on these scenarios, I will ensure the website has the following:</w:t>
      </w:r>
    </w:p>
    <w:p w14:paraId="5A069AA0" w14:textId="608FAA19" w:rsidR="001C50D4" w:rsidRPr="001C50D4" w:rsidRDefault="001C50D4" w:rsidP="00513209">
      <w:pPr>
        <w:rPr>
          <w:u w:val="single"/>
        </w:rPr>
      </w:pPr>
      <w:r w:rsidRPr="001C50D4">
        <w:rPr>
          <w:u w:val="single"/>
        </w:rPr>
        <w:t>Account/User Management:</w:t>
      </w:r>
    </w:p>
    <w:tbl>
      <w:tblPr>
        <w:tblStyle w:val="TableGrid"/>
        <w:tblW w:w="0" w:type="auto"/>
        <w:tblLook w:val="04A0" w:firstRow="1" w:lastRow="0" w:firstColumn="1" w:lastColumn="0" w:noHBand="0" w:noVBand="1"/>
      </w:tblPr>
      <w:tblGrid>
        <w:gridCol w:w="4508"/>
        <w:gridCol w:w="4508"/>
      </w:tblGrid>
      <w:tr w:rsidR="001C50D4" w14:paraId="3C68E97B" w14:textId="77777777" w:rsidTr="006B2EC8">
        <w:tc>
          <w:tcPr>
            <w:tcW w:w="4508" w:type="dxa"/>
            <w:shd w:val="clear" w:color="auto" w:fill="DAE9F7" w:themeFill="text2" w:themeFillTint="1A"/>
          </w:tcPr>
          <w:p w14:paraId="202E6C93" w14:textId="08687B58" w:rsidR="001C50D4" w:rsidRPr="001C50D4" w:rsidRDefault="001C50D4" w:rsidP="00513209">
            <w:pPr>
              <w:rPr>
                <w:b/>
                <w:bCs/>
              </w:rPr>
            </w:pPr>
            <w:r w:rsidRPr="001C50D4">
              <w:rPr>
                <w:b/>
                <w:bCs/>
              </w:rPr>
              <w:t>Feature</w:t>
            </w:r>
          </w:p>
        </w:tc>
        <w:tc>
          <w:tcPr>
            <w:tcW w:w="4508" w:type="dxa"/>
            <w:shd w:val="clear" w:color="auto" w:fill="DAE9F7" w:themeFill="text2" w:themeFillTint="1A"/>
          </w:tcPr>
          <w:p w14:paraId="3007F5AE" w14:textId="6D1931F1" w:rsidR="001C50D4" w:rsidRPr="001C50D4" w:rsidRDefault="001C50D4" w:rsidP="00513209">
            <w:pPr>
              <w:rPr>
                <w:b/>
                <w:bCs/>
              </w:rPr>
            </w:pPr>
            <w:r w:rsidRPr="001C50D4">
              <w:rPr>
                <w:b/>
                <w:bCs/>
              </w:rPr>
              <w:t>Description</w:t>
            </w:r>
          </w:p>
        </w:tc>
      </w:tr>
      <w:tr w:rsidR="001C50D4" w14:paraId="05BBED7D" w14:textId="77777777">
        <w:tc>
          <w:tcPr>
            <w:tcW w:w="4508" w:type="dxa"/>
          </w:tcPr>
          <w:p w14:paraId="1FD1E249" w14:textId="161B14B9" w:rsidR="001C50D4" w:rsidRDefault="001C50D4" w:rsidP="00513209">
            <w:r>
              <w:t>Register/Login</w:t>
            </w:r>
          </w:p>
        </w:tc>
        <w:tc>
          <w:tcPr>
            <w:tcW w:w="4508" w:type="dxa"/>
          </w:tcPr>
          <w:p w14:paraId="51E2D2C0" w14:textId="6F56B4E7" w:rsidR="001C50D4" w:rsidRDefault="001C50D4" w:rsidP="00513209">
            <w:r>
              <w:t>For both donors and beneficiaries, secure login system will be integrated (with JWT tokens)</w:t>
            </w:r>
          </w:p>
        </w:tc>
      </w:tr>
      <w:tr w:rsidR="001C50D4" w14:paraId="084C0E19" w14:textId="77777777">
        <w:tc>
          <w:tcPr>
            <w:tcW w:w="4508" w:type="dxa"/>
          </w:tcPr>
          <w:p w14:paraId="159290CE" w14:textId="19C1F31C" w:rsidR="001C50D4" w:rsidRDefault="001C50D4" w:rsidP="00513209">
            <w:r>
              <w:t>Role-based dashboard</w:t>
            </w:r>
          </w:p>
        </w:tc>
        <w:tc>
          <w:tcPr>
            <w:tcW w:w="4508" w:type="dxa"/>
          </w:tcPr>
          <w:p w14:paraId="32C9F1BF" w14:textId="2F742AEE" w:rsidR="001C50D4" w:rsidRDefault="001C50D4" w:rsidP="00513209">
            <w:r>
              <w:t>Show donor features and beneficiary features on different dashboards depending on the logged-in role</w:t>
            </w:r>
          </w:p>
        </w:tc>
      </w:tr>
      <w:tr w:rsidR="001C50D4" w14:paraId="18A19007" w14:textId="77777777">
        <w:tc>
          <w:tcPr>
            <w:tcW w:w="4508" w:type="dxa"/>
          </w:tcPr>
          <w:p w14:paraId="68C58329" w14:textId="7C9742CB" w:rsidR="001C50D4" w:rsidRDefault="001C50D4" w:rsidP="00513209">
            <w:r>
              <w:t>Admin interface</w:t>
            </w:r>
          </w:p>
        </w:tc>
        <w:tc>
          <w:tcPr>
            <w:tcW w:w="4508" w:type="dxa"/>
          </w:tcPr>
          <w:p w14:paraId="7C45B0EE" w14:textId="7C99575E" w:rsidR="001C50D4" w:rsidRDefault="001C50D4" w:rsidP="00513209">
            <w:r>
              <w:t>To manage users, tokens and approving listings</w:t>
            </w:r>
          </w:p>
        </w:tc>
      </w:tr>
    </w:tbl>
    <w:p w14:paraId="1FA28F90" w14:textId="77777777" w:rsidR="001C50D4" w:rsidRDefault="001C50D4" w:rsidP="00513209"/>
    <w:p w14:paraId="60B3C59B" w14:textId="597543D3" w:rsidR="00513209" w:rsidRPr="006B2EC8" w:rsidRDefault="001C50D4" w:rsidP="00513209">
      <w:pPr>
        <w:rPr>
          <w:u w:val="single"/>
        </w:rPr>
      </w:pPr>
      <w:r w:rsidRPr="006B2EC8">
        <w:rPr>
          <w:u w:val="single"/>
        </w:rPr>
        <w:t>Tokens/Wallet System:</w:t>
      </w:r>
    </w:p>
    <w:tbl>
      <w:tblPr>
        <w:tblStyle w:val="TableGrid"/>
        <w:tblW w:w="0" w:type="auto"/>
        <w:tblLook w:val="04A0" w:firstRow="1" w:lastRow="0" w:firstColumn="1" w:lastColumn="0" w:noHBand="0" w:noVBand="1"/>
      </w:tblPr>
      <w:tblGrid>
        <w:gridCol w:w="4508"/>
        <w:gridCol w:w="4508"/>
      </w:tblGrid>
      <w:tr w:rsidR="001C50D4" w14:paraId="011B769A" w14:textId="77777777" w:rsidTr="006B2EC8">
        <w:tc>
          <w:tcPr>
            <w:tcW w:w="4508" w:type="dxa"/>
            <w:shd w:val="clear" w:color="auto" w:fill="DAE9F7" w:themeFill="text2" w:themeFillTint="1A"/>
          </w:tcPr>
          <w:p w14:paraId="76708C05" w14:textId="1ACC2DD8" w:rsidR="001C50D4" w:rsidRDefault="001C50D4" w:rsidP="00513209">
            <w:r>
              <w:t>Feature</w:t>
            </w:r>
          </w:p>
        </w:tc>
        <w:tc>
          <w:tcPr>
            <w:tcW w:w="4508" w:type="dxa"/>
            <w:shd w:val="clear" w:color="auto" w:fill="DAE9F7" w:themeFill="text2" w:themeFillTint="1A"/>
          </w:tcPr>
          <w:p w14:paraId="56B88D8E" w14:textId="04850860" w:rsidR="001C50D4" w:rsidRDefault="001C50D4" w:rsidP="00513209">
            <w:r>
              <w:t>Description</w:t>
            </w:r>
          </w:p>
        </w:tc>
      </w:tr>
      <w:tr w:rsidR="001C50D4" w14:paraId="3647FF79" w14:textId="77777777">
        <w:tc>
          <w:tcPr>
            <w:tcW w:w="4508" w:type="dxa"/>
          </w:tcPr>
          <w:p w14:paraId="15A1A8A5" w14:textId="256FE69F" w:rsidR="001C50D4" w:rsidRDefault="001C50D4" w:rsidP="00513209">
            <w:r>
              <w:t>Token balance view</w:t>
            </w:r>
          </w:p>
        </w:tc>
        <w:tc>
          <w:tcPr>
            <w:tcW w:w="4508" w:type="dxa"/>
          </w:tcPr>
          <w:p w14:paraId="75CF8C58" w14:textId="5D0D9493" w:rsidR="001C50D4" w:rsidRDefault="001C50D4" w:rsidP="00513209">
            <w:r>
              <w:t>Show the current token balance (e.g., ‘Token Balance: 5’)</w:t>
            </w:r>
          </w:p>
        </w:tc>
      </w:tr>
      <w:tr w:rsidR="001C50D4" w14:paraId="0F77F30B" w14:textId="77777777">
        <w:tc>
          <w:tcPr>
            <w:tcW w:w="4508" w:type="dxa"/>
          </w:tcPr>
          <w:p w14:paraId="03208B9E" w14:textId="036E9A97" w:rsidR="001C50D4" w:rsidRDefault="001C50D4" w:rsidP="00513209">
            <w:r>
              <w:t>Token expiry/reset</w:t>
            </w:r>
          </w:p>
        </w:tc>
        <w:tc>
          <w:tcPr>
            <w:tcW w:w="4508" w:type="dxa"/>
          </w:tcPr>
          <w:p w14:paraId="1298EAE4" w14:textId="2ADFD4E8" w:rsidR="001C50D4" w:rsidRDefault="001C50D4" w:rsidP="00513209">
            <w:r>
              <w:t>Token refresh done weekly, shown with a countdown for visualization on reset for users</w:t>
            </w:r>
          </w:p>
        </w:tc>
      </w:tr>
      <w:tr w:rsidR="001C50D4" w14:paraId="4A02DC40" w14:textId="77777777">
        <w:tc>
          <w:tcPr>
            <w:tcW w:w="4508" w:type="dxa"/>
          </w:tcPr>
          <w:p w14:paraId="07B398AF" w14:textId="4F89B143" w:rsidR="001C50D4" w:rsidRDefault="001C50D4" w:rsidP="00513209">
            <w:r>
              <w:t>Spend token</w:t>
            </w:r>
          </w:p>
        </w:tc>
        <w:tc>
          <w:tcPr>
            <w:tcW w:w="4508" w:type="dxa"/>
          </w:tcPr>
          <w:p w14:paraId="0FF52115" w14:textId="1A11C9CB" w:rsidR="001C50D4" w:rsidRDefault="001C50D4" w:rsidP="00513209">
            <w:r>
              <w:t xml:space="preserve">Remove tokens after reservation </w:t>
            </w:r>
          </w:p>
        </w:tc>
      </w:tr>
      <w:tr w:rsidR="001C50D4" w14:paraId="4A3332D4" w14:textId="77777777">
        <w:tc>
          <w:tcPr>
            <w:tcW w:w="4508" w:type="dxa"/>
          </w:tcPr>
          <w:p w14:paraId="6AC850E0" w14:textId="6B1D22C3" w:rsidR="001C50D4" w:rsidRDefault="001C50D4" w:rsidP="00513209">
            <w:r>
              <w:t>Refund mechanism</w:t>
            </w:r>
          </w:p>
        </w:tc>
        <w:tc>
          <w:tcPr>
            <w:tcW w:w="4508" w:type="dxa"/>
          </w:tcPr>
          <w:p w14:paraId="21D3821C" w14:textId="4E687B4E" w:rsidR="001C50D4" w:rsidRDefault="001C50D4" w:rsidP="00513209">
            <w:r>
              <w:t>If the item is not collected/reservation is cancelled, the token is returned</w:t>
            </w:r>
          </w:p>
        </w:tc>
      </w:tr>
      <w:tr w:rsidR="001C50D4" w14:paraId="6408BDC0" w14:textId="77777777">
        <w:tc>
          <w:tcPr>
            <w:tcW w:w="4508" w:type="dxa"/>
          </w:tcPr>
          <w:p w14:paraId="2931D3DF" w14:textId="6553D28A" w:rsidR="001C50D4" w:rsidRDefault="001C50D4" w:rsidP="00513209">
            <w:r>
              <w:t>Badge system</w:t>
            </w:r>
          </w:p>
        </w:tc>
        <w:tc>
          <w:tcPr>
            <w:tcW w:w="4508" w:type="dxa"/>
          </w:tcPr>
          <w:p w14:paraId="7799D837" w14:textId="7FD0AC50" w:rsidR="001C50D4" w:rsidRDefault="001C50D4" w:rsidP="00513209">
            <w:r>
              <w:t xml:space="preserve">Streak badges if ‘5-day pickup’, for example, and whether user had shared on social media for promotion – </w:t>
            </w:r>
            <w:r w:rsidR="00106504">
              <w:t>intrigues</w:t>
            </w:r>
            <w:r>
              <w:t xml:space="preserve"> the user to use the application more often if ‘profile reward’ was utilized</w:t>
            </w:r>
          </w:p>
        </w:tc>
      </w:tr>
    </w:tbl>
    <w:p w14:paraId="620CF605" w14:textId="3EBF5444" w:rsidR="001C50D4" w:rsidRPr="006B2EC8" w:rsidRDefault="001C50D4" w:rsidP="00513209">
      <w:pPr>
        <w:rPr>
          <w:u w:val="single"/>
        </w:rPr>
      </w:pPr>
      <w:r>
        <w:br/>
      </w:r>
      <w:r w:rsidRPr="006B2EC8">
        <w:rPr>
          <w:u w:val="single"/>
        </w:rPr>
        <w:t>Listings and Marketplace (Beneficiaries)</w:t>
      </w:r>
    </w:p>
    <w:tbl>
      <w:tblPr>
        <w:tblStyle w:val="TableGrid"/>
        <w:tblW w:w="0" w:type="auto"/>
        <w:tblLook w:val="04A0" w:firstRow="1" w:lastRow="0" w:firstColumn="1" w:lastColumn="0" w:noHBand="0" w:noVBand="1"/>
      </w:tblPr>
      <w:tblGrid>
        <w:gridCol w:w="4508"/>
        <w:gridCol w:w="4508"/>
      </w:tblGrid>
      <w:tr w:rsidR="006B2EC8" w14:paraId="1671AA06" w14:textId="77777777" w:rsidTr="006B2EC8">
        <w:tc>
          <w:tcPr>
            <w:tcW w:w="4508" w:type="dxa"/>
            <w:shd w:val="clear" w:color="auto" w:fill="DAE9F7" w:themeFill="text2" w:themeFillTint="1A"/>
          </w:tcPr>
          <w:p w14:paraId="4C7EA31A" w14:textId="1CE32F62" w:rsidR="006B2EC8" w:rsidRDefault="006B2EC8" w:rsidP="00513209">
            <w:r>
              <w:t>Feature</w:t>
            </w:r>
          </w:p>
        </w:tc>
        <w:tc>
          <w:tcPr>
            <w:tcW w:w="4508" w:type="dxa"/>
            <w:shd w:val="clear" w:color="auto" w:fill="DAE9F7" w:themeFill="text2" w:themeFillTint="1A"/>
          </w:tcPr>
          <w:p w14:paraId="3143F097" w14:textId="4CF5AD95" w:rsidR="006B2EC8" w:rsidRDefault="006B2EC8" w:rsidP="00513209">
            <w:r>
              <w:t>Description</w:t>
            </w:r>
          </w:p>
        </w:tc>
      </w:tr>
      <w:tr w:rsidR="006B2EC8" w14:paraId="7EC7CF40" w14:textId="77777777">
        <w:tc>
          <w:tcPr>
            <w:tcW w:w="4508" w:type="dxa"/>
          </w:tcPr>
          <w:p w14:paraId="21946181" w14:textId="5384BC02" w:rsidR="006B2EC8" w:rsidRDefault="006B2EC8" w:rsidP="00513209">
            <w:r>
              <w:t>Browse available meals</w:t>
            </w:r>
          </w:p>
        </w:tc>
        <w:tc>
          <w:tcPr>
            <w:tcW w:w="4508" w:type="dxa"/>
          </w:tcPr>
          <w:p w14:paraId="546D439D" w14:textId="2B3259FE" w:rsidR="006B2EC8" w:rsidRDefault="006B2EC8" w:rsidP="00513209">
            <w:r>
              <w:t>Grid card view of current listings</w:t>
            </w:r>
          </w:p>
        </w:tc>
      </w:tr>
      <w:tr w:rsidR="006B2EC8" w14:paraId="6A6251FA" w14:textId="77777777">
        <w:tc>
          <w:tcPr>
            <w:tcW w:w="4508" w:type="dxa"/>
          </w:tcPr>
          <w:p w14:paraId="5266B5B2" w14:textId="5D2F986C" w:rsidR="006B2EC8" w:rsidRDefault="006B2EC8" w:rsidP="00513209">
            <w:r>
              <w:t>Filtering options</w:t>
            </w:r>
          </w:p>
        </w:tc>
        <w:tc>
          <w:tcPr>
            <w:tcW w:w="4508" w:type="dxa"/>
          </w:tcPr>
          <w:p w14:paraId="495559C9" w14:textId="15E5CC40" w:rsidR="006B2EC8" w:rsidRDefault="006B2EC8" w:rsidP="00513209">
            <w:r>
              <w:t xml:space="preserve">Filters such as distance, dietary type (vegetarian, vegan), protein, ‘open </w:t>
            </w:r>
            <w:r w:rsidR="001568AF">
              <w:t>till</w:t>
            </w:r>
            <w:r>
              <w:t>’ etc.</w:t>
            </w:r>
          </w:p>
        </w:tc>
      </w:tr>
      <w:tr w:rsidR="006B2EC8" w14:paraId="68A5DC0C" w14:textId="77777777">
        <w:tc>
          <w:tcPr>
            <w:tcW w:w="4508" w:type="dxa"/>
          </w:tcPr>
          <w:p w14:paraId="58EFDB7B" w14:textId="1FD25551" w:rsidR="006B2EC8" w:rsidRDefault="006B2EC8" w:rsidP="00513209">
            <w:r>
              <w:t>Reserve item</w:t>
            </w:r>
          </w:p>
        </w:tc>
        <w:tc>
          <w:tcPr>
            <w:tcW w:w="4508" w:type="dxa"/>
          </w:tcPr>
          <w:p w14:paraId="04C3DA99" w14:textId="5B2B339F" w:rsidR="006B2EC8" w:rsidRDefault="006B2EC8" w:rsidP="00513209">
            <w:r>
              <w:t>Tap item, confirm token deduction and receive QR code for scan when at pickup site</w:t>
            </w:r>
          </w:p>
        </w:tc>
      </w:tr>
      <w:tr w:rsidR="006B2EC8" w14:paraId="2370AB3A" w14:textId="77777777">
        <w:tc>
          <w:tcPr>
            <w:tcW w:w="4508" w:type="dxa"/>
          </w:tcPr>
          <w:p w14:paraId="3DF7A89A" w14:textId="6E9EE518" w:rsidR="006B2EC8" w:rsidRDefault="006B2EC8" w:rsidP="00513209">
            <w:r>
              <w:lastRenderedPageBreak/>
              <w:t>Expiry/pickup window</w:t>
            </w:r>
          </w:p>
        </w:tc>
        <w:tc>
          <w:tcPr>
            <w:tcW w:w="4508" w:type="dxa"/>
          </w:tcPr>
          <w:p w14:paraId="610BF987" w14:textId="77CACB98" w:rsidR="006B2EC8" w:rsidRDefault="006B2EC8" w:rsidP="00513209">
            <w:r>
              <w:t>Show how long the listing is available for so users know how much time they have</w:t>
            </w:r>
          </w:p>
        </w:tc>
      </w:tr>
      <w:tr w:rsidR="006B2EC8" w14:paraId="6C05E73E" w14:textId="77777777">
        <w:tc>
          <w:tcPr>
            <w:tcW w:w="4508" w:type="dxa"/>
          </w:tcPr>
          <w:p w14:paraId="34659B39" w14:textId="350CC37F" w:rsidR="006B2EC8" w:rsidRDefault="006B2EC8" w:rsidP="00513209">
            <w:r>
              <w:t>Share listing</w:t>
            </w:r>
          </w:p>
        </w:tc>
        <w:tc>
          <w:tcPr>
            <w:tcW w:w="4508" w:type="dxa"/>
          </w:tcPr>
          <w:p w14:paraId="3900BAAA" w14:textId="52CB59AF" w:rsidR="006B2EC8" w:rsidRDefault="006B2EC8" w:rsidP="00513209">
            <w:r>
              <w:t>Share pickup/badges/listing to socials</w:t>
            </w:r>
          </w:p>
        </w:tc>
      </w:tr>
    </w:tbl>
    <w:p w14:paraId="0D19F49D" w14:textId="77777777" w:rsidR="001C50D4" w:rsidRDefault="001C50D4" w:rsidP="00513209"/>
    <w:p w14:paraId="31EDF49E" w14:textId="043461BC" w:rsidR="006B2EC8" w:rsidRPr="00A0497A" w:rsidRDefault="006B2EC8" w:rsidP="00513209">
      <w:pPr>
        <w:rPr>
          <w:u w:val="single"/>
        </w:rPr>
      </w:pPr>
      <w:r w:rsidRPr="00A0497A">
        <w:rPr>
          <w:u w:val="single"/>
        </w:rPr>
        <w:t>Meal Creation/Management (Donors)</w:t>
      </w:r>
    </w:p>
    <w:tbl>
      <w:tblPr>
        <w:tblStyle w:val="TableGrid"/>
        <w:tblW w:w="0" w:type="auto"/>
        <w:tblLook w:val="04A0" w:firstRow="1" w:lastRow="0" w:firstColumn="1" w:lastColumn="0" w:noHBand="0" w:noVBand="1"/>
      </w:tblPr>
      <w:tblGrid>
        <w:gridCol w:w="4508"/>
        <w:gridCol w:w="4508"/>
      </w:tblGrid>
      <w:tr w:rsidR="006B2EC8" w14:paraId="2FA3E1C0" w14:textId="77777777" w:rsidTr="003B3231">
        <w:tc>
          <w:tcPr>
            <w:tcW w:w="4508" w:type="dxa"/>
            <w:shd w:val="clear" w:color="auto" w:fill="DAE9F7" w:themeFill="text2" w:themeFillTint="1A"/>
          </w:tcPr>
          <w:p w14:paraId="4736B9B2" w14:textId="77777777" w:rsidR="006B2EC8" w:rsidRDefault="006B2EC8" w:rsidP="003B3231">
            <w:r>
              <w:t>Feature</w:t>
            </w:r>
          </w:p>
        </w:tc>
        <w:tc>
          <w:tcPr>
            <w:tcW w:w="4508" w:type="dxa"/>
            <w:shd w:val="clear" w:color="auto" w:fill="DAE9F7" w:themeFill="text2" w:themeFillTint="1A"/>
          </w:tcPr>
          <w:p w14:paraId="197EC6F8" w14:textId="77777777" w:rsidR="006B2EC8" w:rsidRDefault="006B2EC8" w:rsidP="003B3231">
            <w:r>
              <w:t>Description</w:t>
            </w:r>
          </w:p>
        </w:tc>
      </w:tr>
      <w:tr w:rsidR="006B2EC8" w14:paraId="2CFD0179" w14:textId="77777777" w:rsidTr="003B3231">
        <w:tc>
          <w:tcPr>
            <w:tcW w:w="4508" w:type="dxa"/>
          </w:tcPr>
          <w:p w14:paraId="3D184B6E" w14:textId="1B7F7EB6" w:rsidR="006B2EC8" w:rsidRDefault="006B2EC8" w:rsidP="003B3231">
            <w:r>
              <w:t>Add new listing</w:t>
            </w:r>
          </w:p>
        </w:tc>
        <w:tc>
          <w:tcPr>
            <w:tcW w:w="4508" w:type="dxa"/>
          </w:tcPr>
          <w:p w14:paraId="68129C24" w14:textId="52968D95" w:rsidR="006B2EC8" w:rsidRDefault="006B2EC8" w:rsidP="003B3231">
            <w:r>
              <w:t xml:space="preserve">Form to enter meal name, quantity, pickup time, token cost, image and any </w:t>
            </w:r>
            <w:r w:rsidR="001568AF">
              <w:t>dietary</w:t>
            </w:r>
            <w:r>
              <w:t xml:space="preserve"> tags</w:t>
            </w:r>
          </w:p>
        </w:tc>
      </w:tr>
      <w:tr w:rsidR="006B2EC8" w14:paraId="2C164A46" w14:textId="77777777" w:rsidTr="003B3231">
        <w:tc>
          <w:tcPr>
            <w:tcW w:w="4508" w:type="dxa"/>
          </w:tcPr>
          <w:p w14:paraId="4232F12A" w14:textId="2BC08829" w:rsidR="006B2EC8" w:rsidRDefault="006B2EC8" w:rsidP="003B3231">
            <w:r>
              <w:t>Quick repost/repeat</w:t>
            </w:r>
          </w:p>
        </w:tc>
        <w:tc>
          <w:tcPr>
            <w:tcW w:w="4508" w:type="dxa"/>
          </w:tcPr>
          <w:p w14:paraId="375AA91B" w14:textId="0B05890A" w:rsidR="006B2EC8" w:rsidRDefault="006B2EC8" w:rsidP="003B3231">
            <w:r>
              <w:t xml:space="preserve">Button to repeat previous listing with current quantity (makes it easier if donors </w:t>
            </w:r>
            <w:r w:rsidR="00A0497A">
              <w:t>make the same meals)</w:t>
            </w:r>
          </w:p>
        </w:tc>
      </w:tr>
      <w:tr w:rsidR="00A0497A" w14:paraId="10225BBC" w14:textId="77777777" w:rsidTr="003B3231">
        <w:tc>
          <w:tcPr>
            <w:tcW w:w="4508" w:type="dxa"/>
          </w:tcPr>
          <w:p w14:paraId="41780142" w14:textId="197F7D3D" w:rsidR="00A0497A" w:rsidRDefault="00A0497A" w:rsidP="003B3231">
            <w:r>
              <w:t>Meal expiry</w:t>
            </w:r>
          </w:p>
        </w:tc>
        <w:tc>
          <w:tcPr>
            <w:tcW w:w="4508" w:type="dxa"/>
          </w:tcPr>
          <w:p w14:paraId="33D5120D" w14:textId="1F8D7315" w:rsidR="00A0497A" w:rsidRDefault="00A0497A" w:rsidP="003B3231">
            <w:r>
              <w:t>Meals are auto-removed after pickup window or when marked ‘Compost’</w:t>
            </w:r>
          </w:p>
        </w:tc>
      </w:tr>
      <w:tr w:rsidR="00A0497A" w14:paraId="6803F967" w14:textId="77777777" w:rsidTr="003B3231">
        <w:tc>
          <w:tcPr>
            <w:tcW w:w="4508" w:type="dxa"/>
          </w:tcPr>
          <w:p w14:paraId="1F1D8CC3" w14:textId="4F211F4D" w:rsidR="00A0497A" w:rsidRDefault="00A0497A" w:rsidP="003B3231">
            <w:r>
              <w:t>Live tracking</w:t>
            </w:r>
          </w:p>
        </w:tc>
        <w:tc>
          <w:tcPr>
            <w:tcW w:w="4508" w:type="dxa"/>
          </w:tcPr>
          <w:p w14:paraId="4BADDCFF" w14:textId="39A7B598" w:rsidR="00A0497A" w:rsidRDefault="00A0497A" w:rsidP="003B3231">
            <w:r>
              <w:t>See which meals were reserved or/and picked up in real-time</w:t>
            </w:r>
          </w:p>
        </w:tc>
      </w:tr>
      <w:tr w:rsidR="00A0497A" w14:paraId="4D844B92" w14:textId="77777777" w:rsidTr="003B3231">
        <w:tc>
          <w:tcPr>
            <w:tcW w:w="4508" w:type="dxa"/>
          </w:tcPr>
          <w:p w14:paraId="5E62E8E9" w14:textId="1ACCDEC9" w:rsidR="00A0497A" w:rsidRDefault="00A0497A" w:rsidP="003B3231">
            <w:r>
              <w:t>QR scan tool</w:t>
            </w:r>
          </w:p>
        </w:tc>
        <w:tc>
          <w:tcPr>
            <w:tcW w:w="4508" w:type="dxa"/>
          </w:tcPr>
          <w:p w14:paraId="138E19E6" w14:textId="23A256A0" w:rsidR="00A0497A" w:rsidRDefault="00A0497A" w:rsidP="003B3231">
            <w:r>
              <w:t>Built in QR reader to validate reservations on pickup</w:t>
            </w:r>
          </w:p>
        </w:tc>
      </w:tr>
    </w:tbl>
    <w:p w14:paraId="4BD16935" w14:textId="1362E311" w:rsidR="006B2EC8" w:rsidRPr="00A0497A" w:rsidRDefault="00A0497A" w:rsidP="00513209">
      <w:pPr>
        <w:rPr>
          <w:u w:val="single"/>
        </w:rPr>
      </w:pPr>
      <w:r w:rsidRPr="00A0497A">
        <w:rPr>
          <w:u w:val="single"/>
        </w:rPr>
        <w:t>QR code system:</w:t>
      </w:r>
    </w:p>
    <w:tbl>
      <w:tblPr>
        <w:tblStyle w:val="TableGrid"/>
        <w:tblW w:w="0" w:type="auto"/>
        <w:tblLook w:val="04A0" w:firstRow="1" w:lastRow="0" w:firstColumn="1" w:lastColumn="0" w:noHBand="0" w:noVBand="1"/>
      </w:tblPr>
      <w:tblGrid>
        <w:gridCol w:w="4508"/>
        <w:gridCol w:w="4508"/>
      </w:tblGrid>
      <w:tr w:rsidR="00A0497A" w14:paraId="487A352A" w14:textId="77777777" w:rsidTr="003B3231">
        <w:tc>
          <w:tcPr>
            <w:tcW w:w="4508" w:type="dxa"/>
            <w:shd w:val="clear" w:color="auto" w:fill="DAE9F7" w:themeFill="text2" w:themeFillTint="1A"/>
          </w:tcPr>
          <w:p w14:paraId="6DE74B6C" w14:textId="77777777" w:rsidR="00A0497A" w:rsidRDefault="00A0497A" w:rsidP="003B3231">
            <w:r>
              <w:t>Feature</w:t>
            </w:r>
          </w:p>
        </w:tc>
        <w:tc>
          <w:tcPr>
            <w:tcW w:w="4508" w:type="dxa"/>
            <w:shd w:val="clear" w:color="auto" w:fill="DAE9F7" w:themeFill="text2" w:themeFillTint="1A"/>
          </w:tcPr>
          <w:p w14:paraId="5D455928" w14:textId="77777777" w:rsidR="00A0497A" w:rsidRDefault="00A0497A" w:rsidP="003B3231">
            <w:r>
              <w:t>Description</w:t>
            </w:r>
          </w:p>
        </w:tc>
      </w:tr>
      <w:tr w:rsidR="00A0497A" w14:paraId="644FEB8B" w14:textId="77777777" w:rsidTr="003B3231">
        <w:tc>
          <w:tcPr>
            <w:tcW w:w="4508" w:type="dxa"/>
          </w:tcPr>
          <w:p w14:paraId="135659BD" w14:textId="1A053A7F" w:rsidR="00A0497A" w:rsidRDefault="00A0497A" w:rsidP="003B3231">
            <w:r>
              <w:t>Generate QR  code</w:t>
            </w:r>
          </w:p>
        </w:tc>
        <w:tc>
          <w:tcPr>
            <w:tcW w:w="4508" w:type="dxa"/>
          </w:tcPr>
          <w:p w14:paraId="72BD5417" w14:textId="0908B8A0" w:rsidR="00A0497A" w:rsidRDefault="00A0497A" w:rsidP="003B3231">
            <w:r>
              <w:t>For beneficiaries after reservation (1 use)</w:t>
            </w:r>
          </w:p>
        </w:tc>
      </w:tr>
      <w:tr w:rsidR="00A0497A" w14:paraId="027B4877" w14:textId="77777777" w:rsidTr="003B3231">
        <w:tc>
          <w:tcPr>
            <w:tcW w:w="4508" w:type="dxa"/>
          </w:tcPr>
          <w:p w14:paraId="79CE7819" w14:textId="40576A68" w:rsidR="00A0497A" w:rsidRDefault="00A0497A" w:rsidP="003B3231">
            <w:r>
              <w:t xml:space="preserve">Scan QR code </w:t>
            </w:r>
          </w:p>
        </w:tc>
        <w:tc>
          <w:tcPr>
            <w:tcW w:w="4508" w:type="dxa"/>
          </w:tcPr>
          <w:p w14:paraId="00E23E43" w14:textId="5C01A765" w:rsidR="00A0497A" w:rsidRDefault="00A0497A" w:rsidP="003B3231">
            <w:r>
              <w:t>For donors to mark item as collected (and a way for system to deduct tokens)</w:t>
            </w:r>
          </w:p>
        </w:tc>
      </w:tr>
      <w:tr w:rsidR="00A0497A" w14:paraId="38CDB947" w14:textId="77777777" w:rsidTr="003B3231">
        <w:tc>
          <w:tcPr>
            <w:tcW w:w="4508" w:type="dxa"/>
          </w:tcPr>
          <w:p w14:paraId="47FFE87E" w14:textId="3C890F5C" w:rsidR="00A0497A" w:rsidRDefault="00A0497A" w:rsidP="003B3231">
            <w:r>
              <w:t>Animated/interactive scan feedback</w:t>
            </w:r>
          </w:p>
        </w:tc>
        <w:tc>
          <w:tcPr>
            <w:tcW w:w="4508" w:type="dxa"/>
          </w:tcPr>
          <w:p w14:paraId="3F86FE11" w14:textId="09770751" w:rsidR="00A0497A" w:rsidRDefault="00A0497A" w:rsidP="003B3231">
            <w:r>
              <w:t>Animation visual (such as confetti) after successful scan or/and badge unlock</w:t>
            </w:r>
          </w:p>
        </w:tc>
      </w:tr>
    </w:tbl>
    <w:p w14:paraId="4C477F31" w14:textId="77777777" w:rsidR="00A0497A" w:rsidRDefault="00A0497A" w:rsidP="00513209"/>
    <w:p w14:paraId="0387D9AD" w14:textId="5EDC479D" w:rsidR="006B2EC8" w:rsidRPr="00A0497A" w:rsidRDefault="00A0497A" w:rsidP="00513209">
      <w:pPr>
        <w:rPr>
          <w:u w:val="single"/>
        </w:rPr>
      </w:pPr>
      <w:r w:rsidRPr="00A0497A">
        <w:rPr>
          <w:u w:val="single"/>
        </w:rPr>
        <w:t>Analytics &amp; Impact:</w:t>
      </w:r>
    </w:p>
    <w:tbl>
      <w:tblPr>
        <w:tblStyle w:val="TableGrid"/>
        <w:tblW w:w="0" w:type="auto"/>
        <w:tblLook w:val="04A0" w:firstRow="1" w:lastRow="0" w:firstColumn="1" w:lastColumn="0" w:noHBand="0" w:noVBand="1"/>
      </w:tblPr>
      <w:tblGrid>
        <w:gridCol w:w="4508"/>
        <w:gridCol w:w="4508"/>
      </w:tblGrid>
      <w:tr w:rsidR="00A0497A" w14:paraId="595E9C2B" w14:textId="77777777" w:rsidTr="003B3231">
        <w:tc>
          <w:tcPr>
            <w:tcW w:w="4508" w:type="dxa"/>
            <w:shd w:val="clear" w:color="auto" w:fill="DAE9F7" w:themeFill="text2" w:themeFillTint="1A"/>
          </w:tcPr>
          <w:p w14:paraId="74CDBB96" w14:textId="77777777" w:rsidR="00A0497A" w:rsidRDefault="00A0497A" w:rsidP="003B3231">
            <w:r>
              <w:t>Feature</w:t>
            </w:r>
          </w:p>
        </w:tc>
        <w:tc>
          <w:tcPr>
            <w:tcW w:w="4508" w:type="dxa"/>
            <w:shd w:val="clear" w:color="auto" w:fill="DAE9F7" w:themeFill="text2" w:themeFillTint="1A"/>
          </w:tcPr>
          <w:p w14:paraId="13A26DE5" w14:textId="77777777" w:rsidR="00A0497A" w:rsidRDefault="00A0497A" w:rsidP="003B3231">
            <w:r>
              <w:t>Description</w:t>
            </w:r>
          </w:p>
        </w:tc>
      </w:tr>
      <w:tr w:rsidR="00A0497A" w14:paraId="362EA3E3" w14:textId="77777777" w:rsidTr="003B3231">
        <w:tc>
          <w:tcPr>
            <w:tcW w:w="4508" w:type="dxa"/>
          </w:tcPr>
          <w:p w14:paraId="1D99FD62" w14:textId="6EF15C7C" w:rsidR="00A0497A" w:rsidRDefault="00A0497A" w:rsidP="003B3231">
            <w:r>
              <w:t>Donor dashboard</w:t>
            </w:r>
          </w:p>
        </w:tc>
        <w:tc>
          <w:tcPr>
            <w:tcW w:w="4508" w:type="dxa"/>
          </w:tcPr>
          <w:p w14:paraId="379A5153" w14:textId="2050F4E1" w:rsidR="00A0497A" w:rsidRDefault="00A0497A" w:rsidP="003B3231">
            <w:r>
              <w:t xml:space="preserve">Statistics on amount of meals </w:t>
            </w:r>
            <w:r w:rsidR="00104DF2">
              <w:t>donated</w:t>
            </w:r>
            <w:r>
              <w:t xml:space="preserve"> badge tracker</w:t>
            </w:r>
          </w:p>
        </w:tc>
      </w:tr>
      <w:tr w:rsidR="00A0497A" w14:paraId="2848BEF4" w14:textId="77777777" w:rsidTr="003B3231">
        <w:tc>
          <w:tcPr>
            <w:tcW w:w="4508" w:type="dxa"/>
          </w:tcPr>
          <w:p w14:paraId="26739549" w14:textId="3E2ACC02" w:rsidR="00A0497A" w:rsidRDefault="00A0497A" w:rsidP="003B3231">
            <w:r>
              <w:t>Beneficiary history</w:t>
            </w:r>
          </w:p>
        </w:tc>
        <w:tc>
          <w:tcPr>
            <w:tcW w:w="4508" w:type="dxa"/>
          </w:tcPr>
          <w:p w14:paraId="3B32D601" w14:textId="349CF075" w:rsidR="00A0497A" w:rsidRDefault="00A0497A" w:rsidP="003B3231">
            <w:r>
              <w:t>“Pickup History” tab showing recent meals, date/time</w:t>
            </w:r>
          </w:p>
        </w:tc>
      </w:tr>
      <w:tr w:rsidR="00A0497A" w14:paraId="6DC8F808" w14:textId="77777777" w:rsidTr="003B3231">
        <w:tc>
          <w:tcPr>
            <w:tcW w:w="4508" w:type="dxa"/>
          </w:tcPr>
          <w:p w14:paraId="468937EF" w14:textId="48C1CA29" w:rsidR="00A0497A" w:rsidRDefault="00A0497A" w:rsidP="003B3231">
            <w:r>
              <w:t>Community stats</w:t>
            </w:r>
          </w:p>
        </w:tc>
        <w:tc>
          <w:tcPr>
            <w:tcW w:w="4508" w:type="dxa"/>
          </w:tcPr>
          <w:p w14:paraId="1933A837" w14:textId="03EDEC27" w:rsidR="00A0497A" w:rsidRDefault="00A0497A" w:rsidP="003B3231">
            <w:r>
              <w:t>Total meals rescued this week, total active donors</w:t>
            </w:r>
          </w:p>
        </w:tc>
      </w:tr>
    </w:tbl>
    <w:p w14:paraId="75EF34E9" w14:textId="77777777" w:rsidR="00A0497A" w:rsidRDefault="00A0497A" w:rsidP="00513209"/>
    <w:p w14:paraId="2AA8EF5F" w14:textId="4FC4C902" w:rsidR="006B2EC8" w:rsidRPr="00A0497A" w:rsidRDefault="00A0497A" w:rsidP="00513209">
      <w:pPr>
        <w:rPr>
          <w:u w:val="single"/>
        </w:rPr>
      </w:pPr>
      <w:r w:rsidRPr="00A0497A">
        <w:rPr>
          <w:u w:val="single"/>
        </w:rPr>
        <w:t>Extras:</w:t>
      </w:r>
    </w:p>
    <w:tbl>
      <w:tblPr>
        <w:tblStyle w:val="TableGrid"/>
        <w:tblW w:w="0" w:type="auto"/>
        <w:tblLook w:val="04A0" w:firstRow="1" w:lastRow="0" w:firstColumn="1" w:lastColumn="0" w:noHBand="0" w:noVBand="1"/>
      </w:tblPr>
      <w:tblGrid>
        <w:gridCol w:w="4508"/>
        <w:gridCol w:w="4508"/>
      </w:tblGrid>
      <w:tr w:rsidR="00A0497A" w14:paraId="1DEFE291" w14:textId="77777777" w:rsidTr="003B3231">
        <w:tc>
          <w:tcPr>
            <w:tcW w:w="4508" w:type="dxa"/>
            <w:shd w:val="clear" w:color="auto" w:fill="DAE9F7" w:themeFill="text2" w:themeFillTint="1A"/>
          </w:tcPr>
          <w:p w14:paraId="5072ABC3" w14:textId="77777777" w:rsidR="00A0497A" w:rsidRDefault="00A0497A" w:rsidP="003B3231">
            <w:r>
              <w:t>Feature</w:t>
            </w:r>
          </w:p>
        </w:tc>
        <w:tc>
          <w:tcPr>
            <w:tcW w:w="4508" w:type="dxa"/>
            <w:shd w:val="clear" w:color="auto" w:fill="DAE9F7" w:themeFill="text2" w:themeFillTint="1A"/>
          </w:tcPr>
          <w:p w14:paraId="5A342803" w14:textId="77777777" w:rsidR="00A0497A" w:rsidRDefault="00A0497A" w:rsidP="003B3231">
            <w:r>
              <w:t>Description</w:t>
            </w:r>
          </w:p>
        </w:tc>
      </w:tr>
      <w:tr w:rsidR="00A0497A" w14:paraId="4AA15927" w14:textId="77777777" w:rsidTr="003B3231">
        <w:tc>
          <w:tcPr>
            <w:tcW w:w="4508" w:type="dxa"/>
          </w:tcPr>
          <w:p w14:paraId="16D3A899" w14:textId="6EC39528" w:rsidR="00A0497A" w:rsidRDefault="00A0497A" w:rsidP="003B3231">
            <w:r>
              <w:t>Notifications</w:t>
            </w:r>
          </w:p>
        </w:tc>
        <w:tc>
          <w:tcPr>
            <w:tcW w:w="4508" w:type="dxa"/>
          </w:tcPr>
          <w:p w14:paraId="50F7B9D7" w14:textId="16274014" w:rsidR="00A0497A" w:rsidRDefault="00A0497A" w:rsidP="003B3231">
            <w:r>
              <w:t>‘New item &lt;1km from you!’ or ‘Meal expires in 10 mins’</w:t>
            </w:r>
          </w:p>
        </w:tc>
      </w:tr>
      <w:tr w:rsidR="00A0497A" w14:paraId="4A31C4F0" w14:textId="77777777" w:rsidTr="003B3231">
        <w:tc>
          <w:tcPr>
            <w:tcW w:w="4508" w:type="dxa"/>
          </w:tcPr>
          <w:p w14:paraId="6196C4D5" w14:textId="3335F2A5" w:rsidR="00A0497A" w:rsidRDefault="00A0497A" w:rsidP="003B3231">
            <w:r>
              <w:t>In app badges/milestones</w:t>
            </w:r>
          </w:p>
        </w:tc>
        <w:tc>
          <w:tcPr>
            <w:tcW w:w="4508" w:type="dxa"/>
          </w:tcPr>
          <w:p w14:paraId="7009FCBD" w14:textId="3FDD0542" w:rsidR="00A0497A" w:rsidRDefault="00A0497A" w:rsidP="003B3231">
            <w:r>
              <w:t>For frequent pickups or generous donors</w:t>
            </w:r>
          </w:p>
        </w:tc>
      </w:tr>
      <w:tr w:rsidR="00A0497A" w14:paraId="5298FE27" w14:textId="77777777" w:rsidTr="003B3231">
        <w:tc>
          <w:tcPr>
            <w:tcW w:w="4508" w:type="dxa"/>
          </w:tcPr>
          <w:p w14:paraId="7FA6ECDB" w14:textId="7347D70E" w:rsidR="00A0497A" w:rsidRDefault="00A0497A" w:rsidP="003B3231">
            <w:r>
              <w:t>Sharing options</w:t>
            </w:r>
          </w:p>
        </w:tc>
        <w:tc>
          <w:tcPr>
            <w:tcW w:w="4508" w:type="dxa"/>
          </w:tcPr>
          <w:p w14:paraId="41D990E8" w14:textId="6B55DF28" w:rsidR="00A0497A" w:rsidRDefault="00A0497A" w:rsidP="003B3231">
            <w:r>
              <w:t>Auto generated social media post with meal pic, pickup time etc.</w:t>
            </w:r>
          </w:p>
        </w:tc>
      </w:tr>
    </w:tbl>
    <w:p w14:paraId="45CFD030" w14:textId="77777777" w:rsidR="00A0497A" w:rsidRDefault="00A0497A" w:rsidP="00513209"/>
    <w:p w14:paraId="7DE4FA8D" w14:textId="125D8887" w:rsidR="006B2EC8" w:rsidRPr="00A0497A" w:rsidRDefault="00A0497A" w:rsidP="00513209">
      <w:pPr>
        <w:rPr>
          <w:b/>
          <w:bCs/>
        </w:rPr>
      </w:pPr>
      <w:r w:rsidRPr="00A0497A">
        <w:rPr>
          <w:b/>
          <w:bCs/>
        </w:rPr>
        <w:t>Summary:</w:t>
      </w:r>
    </w:p>
    <w:tbl>
      <w:tblPr>
        <w:tblStyle w:val="TableGrid"/>
        <w:tblW w:w="0" w:type="auto"/>
        <w:tblLook w:val="04A0" w:firstRow="1" w:lastRow="0" w:firstColumn="1" w:lastColumn="0" w:noHBand="0" w:noVBand="1"/>
      </w:tblPr>
      <w:tblGrid>
        <w:gridCol w:w="4508"/>
        <w:gridCol w:w="4508"/>
      </w:tblGrid>
      <w:tr w:rsidR="00A0497A" w14:paraId="7851DAF7" w14:textId="77777777" w:rsidTr="003B3231">
        <w:tc>
          <w:tcPr>
            <w:tcW w:w="4508" w:type="dxa"/>
            <w:shd w:val="clear" w:color="auto" w:fill="DAE9F7" w:themeFill="text2" w:themeFillTint="1A"/>
          </w:tcPr>
          <w:p w14:paraId="1260E794" w14:textId="71B23B7C" w:rsidR="00A0497A" w:rsidRDefault="00A0497A" w:rsidP="003B3231">
            <w:r>
              <w:t>Role type</w:t>
            </w:r>
          </w:p>
        </w:tc>
        <w:tc>
          <w:tcPr>
            <w:tcW w:w="4508" w:type="dxa"/>
            <w:shd w:val="clear" w:color="auto" w:fill="DAE9F7" w:themeFill="text2" w:themeFillTint="1A"/>
          </w:tcPr>
          <w:p w14:paraId="2AA0DD2D" w14:textId="7B023A0B" w:rsidR="00A0497A" w:rsidRDefault="00A0497A" w:rsidP="003B3231">
            <w:r>
              <w:t>Features needed</w:t>
            </w:r>
          </w:p>
        </w:tc>
      </w:tr>
      <w:tr w:rsidR="00A0497A" w14:paraId="708900A7" w14:textId="77777777" w:rsidTr="003B3231">
        <w:tc>
          <w:tcPr>
            <w:tcW w:w="4508" w:type="dxa"/>
          </w:tcPr>
          <w:p w14:paraId="774A2AD7" w14:textId="2A216825" w:rsidR="00A0497A" w:rsidRDefault="00A0497A" w:rsidP="003B3231">
            <w:r>
              <w:t>Donor</w:t>
            </w:r>
          </w:p>
        </w:tc>
        <w:tc>
          <w:tcPr>
            <w:tcW w:w="4508" w:type="dxa"/>
          </w:tcPr>
          <w:p w14:paraId="735A76B5" w14:textId="71136354" w:rsidR="00A0497A" w:rsidRDefault="00A0497A" w:rsidP="003B3231">
            <w:r>
              <w:t>Login, add listing, quick repost, scan QR code, track donations</w:t>
            </w:r>
          </w:p>
        </w:tc>
      </w:tr>
      <w:tr w:rsidR="00A0497A" w14:paraId="0B08AF21" w14:textId="77777777" w:rsidTr="003B3231">
        <w:tc>
          <w:tcPr>
            <w:tcW w:w="4508" w:type="dxa"/>
          </w:tcPr>
          <w:p w14:paraId="511ACB66" w14:textId="2EC61C17" w:rsidR="00A0497A" w:rsidRDefault="00A0497A" w:rsidP="003B3231">
            <w:r>
              <w:t>Beneficiary</w:t>
            </w:r>
          </w:p>
        </w:tc>
        <w:tc>
          <w:tcPr>
            <w:tcW w:w="4508" w:type="dxa"/>
          </w:tcPr>
          <w:p w14:paraId="0BF9D90E" w14:textId="42A6CA88" w:rsidR="00A0497A" w:rsidRDefault="00A0497A" w:rsidP="003B3231">
            <w:r>
              <w:t>Browse meals, filter, reserve, view token balance, show QR on pickup</w:t>
            </w:r>
          </w:p>
        </w:tc>
      </w:tr>
      <w:tr w:rsidR="00A0497A" w14:paraId="133035BE" w14:textId="77777777" w:rsidTr="003B3231">
        <w:tc>
          <w:tcPr>
            <w:tcW w:w="4508" w:type="dxa"/>
          </w:tcPr>
          <w:p w14:paraId="238C7CF9" w14:textId="17661225" w:rsidR="00A0497A" w:rsidRDefault="00A0497A" w:rsidP="003B3231">
            <w:r>
              <w:t>Both</w:t>
            </w:r>
          </w:p>
        </w:tc>
        <w:tc>
          <w:tcPr>
            <w:tcW w:w="4508" w:type="dxa"/>
          </w:tcPr>
          <w:p w14:paraId="5FA334DF" w14:textId="02577B79" w:rsidR="00A0497A" w:rsidRDefault="00A0497A" w:rsidP="003B3231">
            <w:r>
              <w:t>Secure login, dashboard, reservation history</w:t>
            </w:r>
          </w:p>
        </w:tc>
      </w:tr>
      <w:tr w:rsidR="00A0497A" w14:paraId="59CD98F6" w14:textId="77777777" w:rsidTr="003B3231">
        <w:tc>
          <w:tcPr>
            <w:tcW w:w="4508" w:type="dxa"/>
          </w:tcPr>
          <w:p w14:paraId="6AFA9DC1" w14:textId="4A1C8FBA" w:rsidR="00A0497A" w:rsidRDefault="00A0497A" w:rsidP="003B3231">
            <w:r>
              <w:lastRenderedPageBreak/>
              <w:t>Admin</w:t>
            </w:r>
          </w:p>
        </w:tc>
        <w:tc>
          <w:tcPr>
            <w:tcW w:w="4508" w:type="dxa"/>
          </w:tcPr>
          <w:p w14:paraId="2B82F3BE" w14:textId="28863537" w:rsidR="00A0497A" w:rsidRDefault="00A0497A" w:rsidP="003B3231">
            <w:r>
              <w:t>Token management, user approval, analytics</w:t>
            </w:r>
          </w:p>
        </w:tc>
      </w:tr>
    </w:tbl>
    <w:p w14:paraId="4D6AB9A6" w14:textId="77777777" w:rsidR="00A0497A" w:rsidRDefault="00A0497A" w:rsidP="00513209"/>
    <w:p w14:paraId="701A2D11" w14:textId="77777777" w:rsidR="006B2EC8" w:rsidRDefault="006B2EC8" w:rsidP="00513209"/>
    <w:p w14:paraId="2838B89B" w14:textId="77777777" w:rsidR="006B2EC8" w:rsidRDefault="006B2EC8" w:rsidP="00513209"/>
    <w:p w14:paraId="0D35EE9C" w14:textId="77777777" w:rsidR="006B2EC8" w:rsidRDefault="006B2EC8" w:rsidP="00513209"/>
    <w:p w14:paraId="1766E09F" w14:textId="77777777" w:rsidR="006B2EC8" w:rsidRDefault="006B2EC8" w:rsidP="00513209"/>
    <w:p w14:paraId="770C1B0B" w14:textId="77777777" w:rsidR="00513209" w:rsidRDefault="00513209" w:rsidP="00513209"/>
    <w:p w14:paraId="0464461A" w14:textId="77777777" w:rsidR="00A0497A" w:rsidRDefault="00A0497A" w:rsidP="00513209"/>
    <w:p w14:paraId="1DA30137" w14:textId="77777777" w:rsidR="00A0497A" w:rsidRDefault="00A0497A" w:rsidP="00513209"/>
    <w:p w14:paraId="6C800A69" w14:textId="77777777" w:rsidR="00A0497A" w:rsidRDefault="00A0497A" w:rsidP="00513209"/>
    <w:p w14:paraId="642EA72B" w14:textId="77777777" w:rsidR="00A0497A" w:rsidRPr="00513209" w:rsidRDefault="00A0497A" w:rsidP="00513209"/>
    <w:p w14:paraId="3EE675D2" w14:textId="3F481CB0" w:rsidR="00320DE6" w:rsidRDefault="00320DE6" w:rsidP="00320DE6">
      <w:pPr>
        <w:pStyle w:val="Heading4"/>
      </w:pPr>
      <w:r>
        <w:t>Competitive Analysis:</w:t>
      </w:r>
    </w:p>
    <w:p w14:paraId="52C3F926" w14:textId="77777777" w:rsidR="005C49CC" w:rsidRPr="005C49CC" w:rsidRDefault="00117FD7" w:rsidP="005C49CC">
      <w:r w:rsidRPr="005353CB">
        <w:rPr>
          <w:b/>
          <w:bCs/>
          <w:sz w:val="18"/>
          <w:szCs w:val="18"/>
        </w:rPr>
        <w:t xml:space="preserve">Website 1 </w:t>
      </w:r>
      <w:r w:rsidR="005E2CD8" w:rsidRPr="005353CB">
        <w:rPr>
          <w:b/>
          <w:bCs/>
          <w:sz w:val="18"/>
          <w:szCs w:val="18"/>
        </w:rPr>
        <w:t>–</w:t>
      </w:r>
      <w:r w:rsidRPr="005353CB">
        <w:rPr>
          <w:b/>
          <w:bCs/>
          <w:sz w:val="18"/>
          <w:szCs w:val="18"/>
        </w:rPr>
        <w:t xml:space="preserve"> Olio</w:t>
      </w:r>
      <w:r w:rsidR="005E2CD8" w:rsidRPr="005353CB">
        <w:rPr>
          <w:sz w:val="18"/>
          <w:szCs w:val="18"/>
        </w:rPr>
        <w:t xml:space="preserve"> </w:t>
      </w:r>
      <w:r w:rsidR="005C49CC">
        <w:fldChar w:fldCharType="begin"/>
      </w:r>
      <w:r w:rsidR="005C49CC">
        <w:instrText xml:space="preserve"> ADDIN ZOTERO_ITEM CSL_CITATION {"citationID":"bqT4ejnV","properties":{"formattedCitation":"({\\i{}Olio - Your Local Sharing App}, n.d.)","plainCitation":"(Olio - Your Local Sharing App, n.d.)","noteIndex":0},"citationItems":[{"id":146,"uris":["http://zotero.org/users/local/RMxTFugL/items/FQ74LTZI"],"itemData":{"id":146,"type":"webpage","abstract":"Olio is a local sharing app where you can pass on items you no longer need to people who live nearby. Reduce waste and help our planet!","container-title":"Olio | At Home","language":"en","title":"Olio - Your Local Sharing App","URL":"https://olioapp.com/en/","accessed":{"date-parts":[["2025",9,1]]}}}],"schema":"https://github.com/citation-style-language/schema/raw/master/csl-citation.json"} </w:instrText>
      </w:r>
      <w:r w:rsidR="005C49CC">
        <w:fldChar w:fldCharType="separate"/>
      </w:r>
      <w:r w:rsidR="005C49CC" w:rsidRPr="005C49CC">
        <w:rPr>
          <w:rFonts w:cs="Times New Roman"/>
          <w:kern w:val="0"/>
        </w:rPr>
        <w:t>(</w:t>
      </w:r>
      <w:r w:rsidR="005C49CC" w:rsidRPr="005C49CC">
        <w:rPr>
          <w:rFonts w:cs="Times New Roman"/>
          <w:i/>
          <w:iCs/>
          <w:kern w:val="0"/>
        </w:rPr>
        <w:t>Olio - Your Local Sharing App</w:t>
      </w:r>
      <w:r w:rsidR="005C49CC" w:rsidRPr="005C49CC">
        <w:rPr>
          <w:rFonts w:cs="Times New Roman"/>
          <w:kern w:val="0"/>
        </w:rPr>
        <w:t>, n.d.)</w:t>
      </w:r>
      <w:r w:rsidR="005C49CC">
        <w:fldChar w:fldCharType="end"/>
      </w:r>
    </w:p>
    <w:p w14:paraId="524076DB" w14:textId="433A1A6B" w:rsidR="00FC287C" w:rsidRPr="005C6CA5" w:rsidRDefault="00FC287C" w:rsidP="005C49CC">
      <w:pPr>
        <w:rPr>
          <w:sz w:val="18"/>
          <w:szCs w:val="18"/>
        </w:rPr>
      </w:pPr>
      <w:r w:rsidRPr="005C6CA5">
        <w:rPr>
          <w:sz w:val="18"/>
          <w:szCs w:val="18"/>
        </w:rPr>
        <w:t xml:space="preserve">Table </w:t>
      </w:r>
      <w:r w:rsidRPr="005C6CA5">
        <w:rPr>
          <w:sz w:val="18"/>
          <w:szCs w:val="18"/>
        </w:rPr>
        <w:fldChar w:fldCharType="begin"/>
      </w:r>
      <w:r w:rsidRPr="005C6CA5">
        <w:rPr>
          <w:sz w:val="18"/>
          <w:szCs w:val="18"/>
        </w:rPr>
        <w:instrText xml:space="preserve"> SEQ Table \* ARABIC </w:instrText>
      </w:r>
      <w:r w:rsidRPr="005C6CA5">
        <w:rPr>
          <w:sz w:val="18"/>
          <w:szCs w:val="18"/>
        </w:rPr>
        <w:fldChar w:fldCharType="separate"/>
      </w:r>
      <w:r w:rsidRPr="005C6CA5">
        <w:rPr>
          <w:noProof/>
          <w:sz w:val="18"/>
          <w:szCs w:val="18"/>
        </w:rPr>
        <w:t>1</w:t>
      </w:r>
      <w:r w:rsidRPr="005C6CA5">
        <w:rPr>
          <w:sz w:val="18"/>
          <w:szCs w:val="18"/>
        </w:rPr>
        <w:fldChar w:fldCharType="end"/>
      </w:r>
      <w:r w:rsidRPr="005C6CA5">
        <w:rPr>
          <w:sz w:val="18"/>
          <w:szCs w:val="18"/>
        </w:rPr>
        <w:t xml:space="preserve"> - Olio Website - Images of each page represent a snippet of the website</w:t>
      </w:r>
    </w:p>
    <w:tbl>
      <w:tblPr>
        <w:tblStyle w:val="TableGrid"/>
        <w:tblW w:w="0" w:type="auto"/>
        <w:tblLook w:val="04A0" w:firstRow="1" w:lastRow="0" w:firstColumn="1" w:lastColumn="0" w:noHBand="0" w:noVBand="1"/>
      </w:tblPr>
      <w:tblGrid>
        <w:gridCol w:w="1696"/>
        <w:gridCol w:w="1330"/>
        <w:gridCol w:w="5990"/>
      </w:tblGrid>
      <w:tr w:rsidR="00117FD7" w:rsidRPr="005353CB" w14:paraId="15DD6424" w14:textId="77777777" w:rsidTr="00C2082F">
        <w:tc>
          <w:tcPr>
            <w:tcW w:w="3026" w:type="dxa"/>
            <w:gridSpan w:val="2"/>
            <w:shd w:val="clear" w:color="auto" w:fill="DAE9F7" w:themeFill="text2" w:themeFillTint="1A"/>
          </w:tcPr>
          <w:p w14:paraId="03C1CF66" w14:textId="77777777" w:rsidR="00117FD7" w:rsidRPr="005353CB" w:rsidRDefault="00117FD7" w:rsidP="00C67DF0">
            <w:pPr>
              <w:rPr>
                <w:sz w:val="18"/>
                <w:szCs w:val="18"/>
              </w:rPr>
            </w:pPr>
            <w:r w:rsidRPr="005353CB">
              <w:rPr>
                <w:sz w:val="18"/>
                <w:szCs w:val="18"/>
              </w:rPr>
              <w:t>Screenshot</w:t>
            </w:r>
          </w:p>
        </w:tc>
        <w:tc>
          <w:tcPr>
            <w:tcW w:w="5990" w:type="dxa"/>
            <w:shd w:val="clear" w:color="auto" w:fill="DAE9F7" w:themeFill="text2" w:themeFillTint="1A"/>
          </w:tcPr>
          <w:p w14:paraId="3D3E30A8" w14:textId="77777777" w:rsidR="00117FD7" w:rsidRPr="005353CB" w:rsidRDefault="00117FD7" w:rsidP="00C67DF0">
            <w:pPr>
              <w:rPr>
                <w:sz w:val="18"/>
                <w:szCs w:val="18"/>
              </w:rPr>
            </w:pPr>
            <w:r w:rsidRPr="005353CB">
              <w:rPr>
                <w:sz w:val="18"/>
                <w:szCs w:val="18"/>
              </w:rPr>
              <w:t xml:space="preserve">Description </w:t>
            </w:r>
          </w:p>
        </w:tc>
      </w:tr>
      <w:tr w:rsidR="00117FD7" w:rsidRPr="005353CB" w14:paraId="7DA57343" w14:textId="77777777" w:rsidTr="00C2082F">
        <w:tc>
          <w:tcPr>
            <w:tcW w:w="3026" w:type="dxa"/>
            <w:gridSpan w:val="2"/>
            <w:shd w:val="clear" w:color="auto" w:fill="FFFFFF" w:themeFill="background1"/>
          </w:tcPr>
          <w:p w14:paraId="69577B03" w14:textId="77777777" w:rsidR="00117FD7" w:rsidRPr="005353CB" w:rsidRDefault="00117FD7" w:rsidP="00C2082F">
            <w:pPr>
              <w:rPr>
                <w:sz w:val="18"/>
                <w:szCs w:val="18"/>
              </w:rPr>
            </w:pPr>
            <w:r w:rsidRPr="005353CB">
              <w:rPr>
                <w:noProof/>
                <w:sz w:val="18"/>
                <w:szCs w:val="18"/>
              </w:rPr>
              <w:drawing>
                <wp:inline distT="0" distB="0" distL="0" distR="0" wp14:anchorId="2BAD3D3B" wp14:editId="1C8663A0">
                  <wp:extent cx="1652954" cy="678506"/>
                  <wp:effectExtent l="0" t="0" r="4445" b="7620"/>
                  <wp:docPr id="3826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7690" name=""/>
                          <pic:cNvPicPr/>
                        </pic:nvPicPr>
                        <pic:blipFill>
                          <a:blip r:embed="rId13"/>
                          <a:stretch>
                            <a:fillRect/>
                          </a:stretch>
                        </pic:blipFill>
                        <pic:spPr>
                          <a:xfrm>
                            <a:off x="0" y="0"/>
                            <a:ext cx="1677057" cy="688400"/>
                          </a:xfrm>
                          <a:prstGeom prst="rect">
                            <a:avLst/>
                          </a:prstGeom>
                        </pic:spPr>
                      </pic:pic>
                    </a:graphicData>
                  </a:graphic>
                </wp:inline>
              </w:drawing>
            </w:r>
          </w:p>
        </w:tc>
        <w:tc>
          <w:tcPr>
            <w:tcW w:w="5990" w:type="dxa"/>
          </w:tcPr>
          <w:p w14:paraId="5C171C4C" w14:textId="2B6B0DA7" w:rsidR="00117FD7" w:rsidRPr="005353CB" w:rsidRDefault="00117FD7" w:rsidP="00C67DF0">
            <w:pPr>
              <w:rPr>
                <w:sz w:val="18"/>
                <w:szCs w:val="18"/>
              </w:rPr>
            </w:pPr>
            <w:r w:rsidRPr="005353CB">
              <w:rPr>
                <w:sz w:val="18"/>
                <w:szCs w:val="18"/>
              </w:rPr>
              <w:t>They have a strong motto: “Share more, waste less”. Theres also a clear indication of an available application to download.</w:t>
            </w:r>
            <w:r w:rsidR="00513209" w:rsidRPr="005353CB">
              <w:rPr>
                <w:sz w:val="18"/>
                <w:szCs w:val="18"/>
              </w:rPr>
              <w:br/>
              <w:t>This starting landing page</w:t>
            </w:r>
            <w:r w:rsidR="00286467" w:rsidRPr="005353CB">
              <w:rPr>
                <w:sz w:val="18"/>
                <w:szCs w:val="18"/>
              </w:rPr>
              <w:t xml:space="preserve"> is clear and has a </w:t>
            </w:r>
            <w:r w:rsidR="004723C4" w:rsidRPr="005353CB">
              <w:rPr>
                <w:sz w:val="18"/>
                <w:szCs w:val="18"/>
              </w:rPr>
              <w:t xml:space="preserve">slight </w:t>
            </w:r>
            <w:r w:rsidR="00286467" w:rsidRPr="005353CB">
              <w:rPr>
                <w:sz w:val="18"/>
                <w:szCs w:val="18"/>
              </w:rPr>
              <w:t>hero image, which gets the users attention.</w:t>
            </w:r>
            <w:r w:rsidR="00286467" w:rsidRPr="005353CB">
              <w:rPr>
                <w:sz w:val="18"/>
                <w:szCs w:val="18"/>
              </w:rPr>
              <w:br/>
              <w:t>The colour scheme is nice and simple too – not too boring as theres pops of colour</w:t>
            </w:r>
            <w:r w:rsidRPr="005353CB">
              <w:rPr>
                <w:sz w:val="18"/>
                <w:szCs w:val="18"/>
              </w:rPr>
              <w:br/>
            </w:r>
          </w:p>
        </w:tc>
      </w:tr>
      <w:tr w:rsidR="00117FD7" w:rsidRPr="005353CB" w14:paraId="02A30D49" w14:textId="77777777" w:rsidTr="00C2082F">
        <w:tc>
          <w:tcPr>
            <w:tcW w:w="3026" w:type="dxa"/>
            <w:gridSpan w:val="2"/>
          </w:tcPr>
          <w:p w14:paraId="4F43C182" w14:textId="77777777" w:rsidR="00117FD7" w:rsidRPr="005353CB" w:rsidRDefault="00117FD7" w:rsidP="00C2082F">
            <w:pPr>
              <w:rPr>
                <w:sz w:val="18"/>
                <w:szCs w:val="18"/>
              </w:rPr>
            </w:pPr>
            <w:r w:rsidRPr="005353CB">
              <w:rPr>
                <w:noProof/>
                <w:sz w:val="18"/>
                <w:szCs w:val="18"/>
              </w:rPr>
              <w:drawing>
                <wp:inline distT="0" distB="0" distL="0" distR="0" wp14:anchorId="5E41019E" wp14:editId="1936BC80">
                  <wp:extent cx="1405997" cy="1722120"/>
                  <wp:effectExtent l="0" t="0" r="3810" b="0"/>
                  <wp:docPr id="107904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5358" name=""/>
                          <pic:cNvPicPr/>
                        </pic:nvPicPr>
                        <pic:blipFill>
                          <a:blip r:embed="rId14"/>
                          <a:stretch>
                            <a:fillRect/>
                          </a:stretch>
                        </pic:blipFill>
                        <pic:spPr>
                          <a:xfrm>
                            <a:off x="0" y="0"/>
                            <a:ext cx="1433756" cy="1756120"/>
                          </a:xfrm>
                          <a:prstGeom prst="rect">
                            <a:avLst/>
                          </a:prstGeom>
                        </pic:spPr>
                      </pic:pic>
                    </a:graphicData>
                  </a:graphic>
                </wp:inline>
              </w:drawing>
            </w:r>
          </w:p>
        </w:tc>
        <w:tc>
          <w:tcPr>
            <w:tcW w:w="5990" w:type="dxa"/>
          </w:tcPr>
          <w:p w14:paraId="218E019C" w14:textId="77777777" w:rsidR="00117FD7" w:rsidRPr="005353CB" w:rsidRDefault="00117FD7" w:rsidP="00C67DF0">
            <w:pPr>
              <w:rPr>
                <w:sz w:val="18"/>
                <w:szCs w:val="18"/>
              </w:rPr>
            </w:pPr>
            <w:r w:rsidRPr="005353CB">
              <w:rPr>
                <w:sz w:val="18"/>
                <w:szCs w:val="18"/>
              </w:rPr>
              <w:t>Has very strong UI design, simple and sleek. Has informative sections showing its process and how productivity works for this business.</w:t>
            </w:r>
          </w:p>
          <w:p w14:paraId="75636EEA" w14:textId="3C570A84" w:rsidR="00286467" w:rsidRPr="005353CB" w:rsidRDefault="00286467" w:rsidP="00C67DF0">
            <w:pPr>
              <w:rPr>
                <w:sz w:val="18"/>
                <w:szCs w:val="18"/>
              </w:rPr>
            </w:pPr>
            <w:r w:rsidRPr="005353CB">
              <w:rPr>
                <w:sz w:val="18"/>
                <w:szCs w:val="18"/>
              </w:rPr>
              <w:t>The fact theres images broken into sections is segmented really nicely and has brief descriptions to match it</w:t>
            </w:r>
          </w:p>
        </w:tc>
      </w:tr>
      <w:tr w:rsidR="00117FD7" w:rsidRPr="005353CB" w14:paraId="45A60715" w14:textId="77777777" w:rsidTr="00C2082F">
        <w:tc>
          <w:tcPr>
            <w:tcW w:w="3026" w:type="dxa"/>
            <w:gridSpan w:val="2"/>
          </w:tcPr>
          <w:p w14:paraId="444149D0" w14:textId="77777777" w:rsidR="00117FD7" w:rsidRPr="005353CB" w:rsidRDefault="00117FD7" w:rsidP="00C2082F">
            <w:pPr>
              <w:rPr>
                <w:sz w:val="18"/>
                <w:szCs w:val="18"/>
              </w:rPr>
            </w:pPr>
            <w:r w:rsidRPr="005353CB">
              <w:rPr>
                <w:noProof/>
                <w:sz w:val="18"/>
                <w:szCs w:val="18"/>
              </w:rPr>
              <w:drawing>
                <wp:inline distT="0" distB="0" distL="0" distR="0" wp14:anchorId="2392EE29" wp14:editId="1135A760">
                  <wp:extent cx="1500554" cy="1280608"/>
                  <wp:effectExtent l="0" t="0" r="4445" b="0"/>
                  <wp:docPr id="17018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724" name=""/>
                          <pic:cNvPicPr/>
                        </pic:nvPicPr>
                        <pic:blipFill>
                          <a:blip r:embed="rId15"/>
                          <a:stretch>
                            <a:fillRect/>
                          </a:stretch>
                        </pic:blipFill>
                        <pic:spPr>
                          <a:xfrm>
                            <a:off x="0" y="0"/>
                            <a:ext cx="1522819" cy="1299610"/>
                          </a:xfrm>
                          <a:prstGeom prst="rect">
                            <a:avLst/>
                          </a:prstGeom>
                        </pic:spPr>
                      </pic:pic>
                    </a:graphicData>
                  </a:graphic>
                </wp:inline>
              </w:drawing>
            </w:r>
          </w:p>
        </w:tc>
        <w:tc>
          <w:tcPr>
            <w:tcW w:w="5990" w:type="dxa"/>
          </w:tcPr>
          <w:p w14:paraId="17B9956C" w14:textId="77777777" w:rsidR="00117FD7" w:rsidRPr="005353CB" w:rsidRDefault="00117FD7" w:rsidP="00C67DF0">
            <w:pPr>
              <w:rPr>
                <w:sz w:val="18"/>
                <w:szCs w:val="18"/>
              </w:rPr>
            </w:pPr>
            <w:r w:rsidRPr="005353CB">
              <w:rPr>
                <w:sz w:val="18"/>
                <w:szCs w:val="18"/>
              </w:rPr>
              <w:t>Shows pride in how community-based their business is, involving how many clients are involved and what their star rating is, showing their commitment to high-quality performance and usability.</w:t>
            </w:r>
            <w:r w:rsidRPr="005353CB">
              <w:rPr>
                <w:sz w:val="18"/>
                <w:szCs w:val="18"/>
              </w:rPr>
              <w:br/>
              <w:t>Still promotes the availability of an application, which makes it phone-friendly, rather than solely having to use the website</w:t>
            </w:r>
          </w:p>
        </w:tc>
      </w:tr>
      <w:tr w:rsidR="00117FD7" w:rsidRPr="005353CB" w14:paraId="3874CF4A" w14:textId="77777777" w:rsidTr="00C2082F">
        <w:tc>
          <w:tcPr>
            <w:tcW w:w="3026" w:type="dxa"/>
            <w:gridSpan w:val="2"/>
          </w:tcPr>
          <w:p w14:paraId="0D6A88F9" w14:textId="77777777" w:rsidR="00117FD7" w:rsidRPr="005353CB" w:rsidRDefault="00117FD7" w:rsidP="00C2082F">
            <w:pPr>
              <w:rPr>
                <w:sz w:val="18"/>
                <w:szCs w:val="18"/>
              </w:rPr>
            </w:pPr>
            <w:r w:rsidRPr="005353CB">
              <w:rPr>
                <w:noProof/>
                <w:sz w:val="18"/>
                <w:szCs w:val="18"/>
              </w:rPr>
              <w:lastRenderedPageBreak/>
              <w:drawing>
                <wp:inline distT="0" distB="0" distL="0" distR="0" wp14:anchorId="3716642F" wp14:editId="1BA05FCA">
                  <wp:extent cx="1459523" cy="2079180"/>
                  <wp:effectExtent l="0" t="0" r="7620" b="0"/>
                  <wp:docPr id="1992304024"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04024" name="Picture 1" descr="A screen shot of a phone&#10;&#10;AI-generated content may be incorrect."/>
                          <pic:cNvPicPr/>
                        </pic:nvPicPr>
                        <pic:blipFill>
                          <a:blip r:embed="rId16"/>
                          <a:stretch>
                            <a:fillRect/>
                          </a:stretch>
                        </pic:blipFill>
                        <pic:spPr>
                          <a:xfrm>
                            <a:off x="0" y="0"/>
                            <a:ext cx="1472048" cy="2097022"/>
                          </a:xfrm>
                          <a:prstGeom prst="rect">
                            <a:avLst/>
                          </a:prstGeom>
                        </pic:spPr>
                      </pic:pic>
                    </a:graphicData>
                  </a:graphic>
                </wp:inline>
              </w:drawing>
            </w:r>
          </w:p>
        </w:tc>
        <w:tc>
          <w:tcPr>
            <w:tcW w:w="5990" w:type="dxa"/>
          </w:tcPr>
          <w:p w14:paraId="4B1571DA" w14:textId="267850FF" w:rsidR="00117FD7" w:rsidRPr="005353CB" w:rsidRDefault="00117FD7" w:rsidP="00C67DF0">
            <w:pPr>
              <w:rPr>
                <w:sz w:val="18"/>
                <w:szCs w:val="18"/>
              </w:rPr>
            </w:pPr>
            <w:r w:rsidRPr="005353CB">
              <w:rPr>
                <w:sz w:val="18"/>
                <w:szCs w:val="18"/>
              </w:rPr>
              <w:t xml:space="preserve">Showcases photographic and worded explanation on how the application works, also proving how simplified the process is in the app, which would help reassure users that </w:t>
            </w:r>
            <w:r w:rsidR="00366562" w:rsidRPr="005353CB">
              <w:rPr>
                <w:sz w:val="18"/>
                <w:szCs w:val="18"/>
              </w:rPr>
              <w:t>it’s</w:t>
            </w:r>
            <w:r w:rsidRPr="005353CB">
              <w:rPr>
                <w:sz w:val="18"/>
                <w:szCs w:val="18"/>
              </w:rPr>
              <w:t xml:space="preserve"> not a complicated concept to work with.</w:t>
            </w:r>
          </w:p>
          <w:p w14:paraId="10BD9748" w14:textId="77777777" w:rsidR="00117FD7" w:rsidRPr="005353CB" w:rsidRDefault="00117FD7" w:rsidP="00C67DF0">
            <w:pPr>
              <w:rPr>
                <w:sz w:val="18"/>
                <w:szCs w:val="18"/>
              </w:rPr>
            </w:pPr>
          </w:p>
          <w:p w14:paraId="54616BE3" w14:textId="77777777" w:rsidR="00117FD7" w:rsidRPr="005353CB" w:rsidRDefault="00117FD7" w:rsidP="00C67DF0">
            <w:pPr>
              <w:rPr>
                <w:sz w:val="18"/>
                <w:szCs w:val="18"/>
              </w:rPr>
            </w:pPr>
            <w:r w:rsidRPr="005353CB">
              <w:rPr>
                <w:sz w:val="18"/>
                <w:szCs w:val="18"/>
              </w:rPr>
              <w:t xml:space="preserve">I wouldn’t personally include this in my website, as I would only be utilizing a website to provide details on the foodbank. I believe this could be useful to possibly include in the future if its decided to create an application – in that case, it would be efficient since it visually provides a step-by-step explanation of how it works, which could be helpful for those who might not know how usual online food-bank systems might work. This could also be helpful for those in general that aren’t experienced in mobile applications or websites in general. </w:t>
            </w:r>
          </w:p>
        </w:tc>
      </w:tr>
      <w:tr w:rsidR="00117FD7" w:rsidRPr="005353CB" w14:paraId="73535520" w14:textId="77777777" w:rsidTr="00C2082F">
        <w:tc>
          <w:tcPr>
            <w:tcW w:w="3026" w:type="dxa"/>
            <w:gridSpan w:val="2"/>
          </w:tcPr>
          <w:p w14:paraId="05947C94" w14:textId="77777777" w:rsidR="00117FD7" w:rsidRPr="005353CB" w:rsidRDefault="00117FD7" w:rsidP="00C2082F">
            <w:pPr>
              <w:rPr>
                <w:sz w:val="18"/>
                <w:szCs w:val="18"/>
              </w:rPr>
            </w:pPr>
            <w:r w:rsidRPr="005353CB">
              <w:rPr>
                <w:noProof/>
                <w:sz w:val="18"/>
                <w:szCs w:val="18"/>
              </w:rPr>
              <w:drawing>
                <wp:inline distT="0" distB="0" distL="0" distR="0" wp14:anchorId="5FF8EC46" wp14:editId="0A36FDC2">
                  <wp:extent cx="1668472" cy="1577340"/>
                  <wp:effectExtent l="0" t="0" r="8255" b="3810"/>
                  <wp:docPr id="20041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26746" name=""/>
                          <pic:cNvPicPr/>
                        </pic:nvPicPr>
                        <pic:blipFill>
                          <a:blip r:embed="rId17"/>
                          <a:stretch>
                            <a:fillRect/>
                          </a:stretch>
                        </pic:blipFill>
                        <pic:spPr>
                          <a:xfrm>
                            <a:off x="0" y="0"/>
                            <a:ext cx="1688739" cy="1596500"/>
                          </a:xfrm>
                          <a:prstGeom prst="rect">
                            <a:avLst/>
                          </a:prstGeom>
                        </pic:spPr>
                      </pic:pic>
                    </a:graphicData>
                  </a:graphic>
                </wp:inline>
              </w:drawing>
            </w:r>
          </w:p>
        </w:tc>
        <w:tc>
          <w:tcPr>
            <w:tcW w:w="5990" w:type="dxa"/>
          </w:tcPr>
          <w:p w14:paraId="2C7BF5DC" w14:textId="77777777" w:rsidR="00117FD7" w:rsidRPr="005353CB" w:rsidRDefault="00117FD7" w:rsidP="00C67DF0">
            <w:pPr>
              <w:rPr>
                <w:sz w:val="18"/>
                <w:szCs w:val="18"/>
              </w:rPr>
            </w:pPr>
            <w:r w:rsidRPr="005353CB">
              <w:rPr>
                <w:sz w:val="18"/>
                <w:szCs w:val="18"/>
              </w:rPr>
              <w:t>Includes an ‘inspiration’ hub which involves articles and blogs revolving on tutorials, tips and tricks. Shows that this business is not only an item-bank.</w:t>
            </w:r>
          </w:p>
          <w:p w14:paraId="2A93C653" w14:textId="77777777" w:rsidR="00117FD7" w:rsidRPr="005353CB" w:rsidRDefault="00117FD7" w:rsidP="00C67DF0">
            <w:pPr>
              <w:rPr>
                <w:sz w:val="18"/>
                <w:szCs w:val="18"/>
              </w:rPr>
            </w:pPr>
          </w:p>
          <w:p w14:paraId="022C29FC" w14:textId="15D8F290" w:rsidR="00117FD7" w:rsidRPr="005353CB" w:rsidRDefault="00117FD7" w:rsidP="00C67DF0">
            <w:pPr>
              <w:rPr>
                <w:sz w:val="18"/>
                <w:szCs w:val="18"/>
              </w:rPr>
            </w:pPr>
            <w:r w:rsidRPr="005353CB">
              <w:rPr>
                <w:sz w:val="18"/>
                <w:szCs w:val="18"/>
              </w:rPr>
              <w:t>While this section is great, I wouldn’t include this in my website ti</w:t>
            </w:r>
            <w:r w:rsidR="000D2B7D" w:rsidRPr="005353CB">
              <w:rPr>
                <w:sz w:val="18"/>
                <w:szCs w:val="18"/>
              </w:rPr>
              <w:t>l</w:t>
            </w:r>
            <w:r w:rsidRPr="005353CB">
              <w:rPr>
                <w:sz w:val="18"/>
                <w:szCs w:val="18"/>
              </w:rPr>
              <w:t>l the long-term phase of this charity as its only necessary to showcase listings of available late-night foods. But in the long-run when its more popular and more heavily community-driven as more beneficiaries and donators are involved, this could be interesting for the charity to gain more customer traffic as it involves more than a ‘list of food’.</w:t>
            </w:r>
          </w:p>
        </w:tc>
      </w:tr>
      <w:tr w:rsidR="00C2082F" w:rsidRPr="005353CB" w14:paraId="11069772" w14:textId="77777777" w:rsidTr="00C2082F">
        <w:tc>
          <w:tcPr>
            <w:tcW w:w="1696" w:type="dxa"/>
            <w:shd w:val="clear" w:color="auto" w:fill="DAE9F7" w:themeFill="text2" w:themeFillTint="1A"/>
          </w:tcPr>
          <w:p w14:paraId="0266999A" w14:textId="0AC6C6FE" w:rsidR="00C2082F" w:rsidRPr="005353CB" w:rsidRDefault="00C2082F" w:rsidP="00C2082F">
            <w:pPr>
              <w:rPr>
                <w:noProof/>
                <w:sz w:val="18"/>
                <w:szCs w:val="18"/>
              </w:rPr>
            </w:pPr>
            <w:r>
              <w:rPr>
                <w:noProof/>
                <w:sz w:val="18"/>
                <w:szCs w:val="18"/>
              </w:rPr>
              <w:t>Qualities I would add in my website</w:t>
            </w:r>
          </w:p>
        </w:tc>
        <w:tc>
          <w:tcPr>
            <w:tcW w:w="7320" w:type="dxa"/>
            <w:gridSpan w:val="2"/>
          </w:tcPr>
          <w:p w14:paraId="0FD9E5C4" w14:textId="77777777" w:rsidR="00C2082F" w:rsidRPr="005353CB" w:rsidRDefault="00C2082F" w:rsidP="00C2082F">
            <w:pPr>
              <w:pStyle w:val="ListParagraph"/>
              <w:numPr>
                <w:ilvl w:val="0"/>
                <w:numId w:val="9"/>
              </w:numPr>
              <w:rPr>
                <w:sz w:val="18"/>
                <w:szCs w:val="18"/>
              </w:rPr>
            </w:pPr>
            <w:r w:rsidRPr="005353CB">
              <w:rPr>
                <w:sz w:val="18"/>
                <w:szCs w:val="18"/>
              </w:rPr>
              <w:t>Strong motto which defines the organization in a nutshell</w:t>
            </w:r>
          </w:p>
          <w:p w14:paraId="35504421" w14:textId="77777777" w:rsidR="00C2082F" w:rsidRPr="005353CB" w:rsidRDefault="00C2082F" w:rsidP="00C2082F">
            <w:pPr>
              <w:pStyle w:val="ListParagraph"/>
              <w:numPr>
                <w:ilvl w:val="0"/>
                <w:numId w:val="9"/>
              </w:numPr>
              <w:rPr>
                <w:sz w:val="18"/>
                <w:szCs w:val="18"/>
              </w:rPr>
            </w:pPr>
            <w:r w:rsidRPr="005353CB">
              <w:rPr>
                <w:sz w:val="18"/>
                <w:szCs w:val="18"/>
              </w:rPr>
              <w:t>Nice colour palette that’s simple with subtle pops of colour</w:t>
            </w:r>
          </w:p>
          <w:p w14:paraId="63527B1B" w14:textId="77777777" w:rsidR="00C2082F" w:rsidRPr="005353CB" w:rsidRDefault="00C2082F" w:rsidP="00C2082F">
            <w:pPr>
              <w:pStyle w:val="ListParagraph"/>
              <w:numPr>
                <w:ilvl w:val="0"/>
                <w:numId w:val="9"/>
              </w:numPr>
              <w:rPr>
                <w:sz w:val="18"/>
                <w:szCs w:val="18"/>
              </w:rPr>
            </w:pPr>
            <w:r w:rsidRPr="005353CB">
              <w:rPr>
                <w:sz w:val="18"/>
                <w:szCs w:val="18"/>
              </w:rPr>
              <w:t>Clear headings and titles</w:t>
            </w:r>
          </w:p>
          <w:p w14:paraId="6E49A1D5" w14:textId="77777777" w:rsidR="00C2082F" w:rsidRPr="005353CB" w:rsidRDefault="00C2082F" w:rsidP="00C2082F">
            <w:pPr>
              <w:pStyle w:val="ListParagraph"/>
              <w:numPr>
                <w:ilvl w:val="0"/>
                <w:numId w:val="9"/>
              </w:numPr>
              <w:rPr>
                <w:sz w:val="18"/>
                <w:szCs w:val="18"/>
              </w:rPr>
            </w:pPr>
            <w:r w:rsidRPr="005353CB">
              <w:rPr>
                <w:sz w:val="18"/>
                <w:szCs w:val="18"/>
              </w:rPr>
              <w:t>Not too much information to confuse new users</w:t>
            </w:r>
          </w:p>
          <w:p w14:paraId="351F68DC" w14:textId="0B5F1F7D" w:rsidR="00C2082F" w:rsidRPr="00C2082F" w:rsidRDefault="00C2082F" w:rsidP="00C2082F">
            <w:pPr>
              <w:pStyle w:val="ListParagraph"/>
              <w:numPr>
                <w:ilvl w:val="0"/>
                <w:numId w:val="9"/>
              </w:numPr>
              <w:rPr>
                <w:sz w:val="18"/>
                <w:szCs w:val="18"/>
              </w:rPr>
            </w:pPr>
            <w:r w:rsidRPr="005353CB">
              <w:rPr>
                <w:sz w:val="18"/>
                <w:szCs w:val="18"/>
              </w:rPr>
              <w:t>Step-by-step explanation on how the organization works and how to contribute</w:t>
            </w:r>
          </w:p>
        </w:tc>
      </w:tr>
    </w:tbl>
    <w:p w14:paraId="25279CEF" w14:textId="77777777" w:rsidR="005C6CA5" w:rsidRDefault="005C6CA5" w:rsidP="003621F7">
      <w:pPr>
        <w:rPr>
          <w:b/>
          <w:bCs/>
          <w:sz w:val="18"/>
          <w:szCs w:val="18"/>
        </w:rPr>
      </w:pPr>
    </w:p>
    <w:p w14:paraId="0C323EB2" w14:textId="711CB39C" w:rsidR="00320DE6" w:rsidRPr="005353CB" w:rsidRDefault="00320DE6" w:rsidP="003621F7">
      <w:pPr>
        <w:rPr>
          <w:sz w:val="18"/>
          <w:szCs w:val="18"/>
        </w:rPr>
      </w:pPr>
      <w:r w:rsidRPr="005353CB">
        <w:rPr>
          <w:b/>
          <w:bCs/>
          <w:sz w:val="18"/>
          <w:szCs w:val="18"/>
        </w:rPr>
        <w:t xml:space="preserve">Website </w:t>
      </w:r>
      <w:r w:rsidR="00117FD7" w:rsidRPr="005353CB">
        <w:rPr>
          <w:b/>
          <w:bCs/>
          <w:sz w:val="18"/>
          <w:szCs w:val="18"/>
        </w:rPr>
        <w:t>2</w:t>
      </w:r>
      <w:r w:rsidR="007E5E27" w:rsidRPr="005353CB">
        <w:rPr>
          <w:b/>
          <w:bCs/>
          <w:sz w:val="18"/>
          <w:szCs w:val="18"/>
        </w:rPr>
        <w:t xml:space="preserve"> – To Good To Go</w:t>
      </w:r>
      <w:r w:rsidR="004F3BCE" w:rsidRPr="005353CB">
        <w:rPr>
          <w:sz w:val="18"/>
          <w:szCs w:val="18"/>
        </w:rPr>
        <w:t xml:space="preserve"> </w:t>
      </w:r>
      <w:r w:rsidR="005C6CA5">
        <w:rPr>
          <w:sz w:val="18"/>
          <w:szCs w:val="18"/>
        </w:rPr>
        <w:fldChar w:fldCharType="begin"/>
      </w:r>
      <w:r w:rsidR="005C6CA5">
        <w:rPr>
          <w:sz w:val="18"/>
          <w:szCs w:val="18"/>
        </w:rPr>
        <w:instrText xml:space="preserve"> ADDIN ZOTERO_ITEM CSL_CITATION {"citationID":"aXR0mpUD","properties":{"formattedCitation":"({\\i{}Save Good Food From Going To Waste | Too Good To Go}, n.d.)","plainCitation":"(Save Good Food From Going To Waste | Too Good To Go, n.d.)","noteIndex":0},"citationItems":[{"id":148,"uris":["http://zotero.org/users/local/RMxTFugL/items/SK98SNZN"],"itemData":{"id":148,"type":"webpage","title":"Save Good Food From Going To Waste | Too Good To Go","URL":"https://www.toogoodtogo.com/en-us","accessed":{"date-parts":[["2025",9,1]]}}}],"schema":"https://github.com/citation-style-language/schema/raw/master/csl-citation.json"} </w:instrText>
      </w:r>
      <w:r w:rsidR="005C6CA5">
        <w:rPr>
          <w:sz w:val="18"/>
          <w:szCs w:val="18"/>
        </w:rPr>
        <w:fldChar w:fldCharType="separate"/>
      </w:r>
      <w:r w:rsidR="005C6CA5" w:rsidRPr="005C6CA5">
        <w:rPr>
          <w:rFonts w:cs="Times New Roman"/>
          <w:kern w:val="0"/>
          <w:sz w:val="18"/>
        </w:rPr>
        <w:t>(</w:t>
      </w:r>
      <w:r w:rsidR="005C6CA5" w:rsidRPr="005C6CA5">
        <w:rPr>
          <w:rFonts w:cs="Times New Roman"/>
          <w:i/>
          <w:iCs/>
          <w:kern w:val="0"/>
          <w:sz w:val="18"/>
        </w:rPr>
        <w:t>Save Good Food From Going To Waste | Too Good To Go</w:t>
      </w:r>
      <w:r w:rsidR="005C6CA5" w:rsidRPr="005C6CA5">
        <w:rPr>
          <w:rFonts w:cs="Times New Roman"/>
          <w:kern w:val="0"/>
          <w:sz w:val="18"/>
        </w:rPr>
        <w:t>, n.d.)</w:t>
      </w:r>
      <w:r w:rsidR="005C6CA5">
        <w:rPr>
          <w:sz w:val="18"/>
          <w:szCs w:val="18"/>
        </w:rPr>
        <w:fldChar w:fldCharType="end"/>
      </w:r>
    </w:p>
    <w:p w14:paraId="35180D05" w14:textId="19708A23" w:rsidR="00D47071" w:rsidRPr="005353CB" w:rsidRDefault="00D47071" w:rsidP="003621F7">
      <w:pPr>
        <w:rPr>
          <w:sz w:val="18"/>
          <w:szCs w:val="18"/>
        </w:rPr>
      </w:pPr>
      <w:r w:rsidRPr="005353CB">
        <w:rPr>
          <w:sz w:val="18"/>
          <w:szCs w:val="18"/>
        </w:rPr>
        <w:t>This website isn’t a charity, yet it still supports the idea of reducing food waste.</w:t>
      </w:r>
    </w:p>
    <w:tbl>
      <w:tblPr>
        <w:tblStyle w:val="TableGrid"/>
        <w:tblW w:w="0" w:type="auto"/>
        <w:tblLook w:val="04A0" w:firstRow="1" w:lastRow="0" w:firstColumn="1" w:lastColumn="0" w:noHBand="0" w:noVBand="1"/>
      </w:tblPr>
      <w:tblGrid>
        <w:gridCol w:w="1696"/>
        <w:gridCol w:w="2694"/>
        <w:gridCol w:w="4626"/>
      </w:tblGrid>
      <w:tr w:rsidR="00DA4039" w:rsidRPr="005353CB" w14:paraId="416BE7AF" w14:textId="77777777" w:rsidTr="00D66AF5">
        <w:tc>
          <w:tcPr>
            <w:tcW w:w="4390" w:type="dxa"/>
            <w:gridSpan w:val="2"/>
            <w:shd w:val="clear" w:color="auto" w:fill="DAE9F7" w:themeFill="text2" w:themeFillTint="1A"/>
          </w:tcPr>
          <w:p w14:paraId="10389E86" w14:textId="218DA84B" w:rsidR="00320DE6" w:rsidRPr="005353CB" w:rsidRDefault="00320DE6" w:rsidP="003621F7">
            <w:pPr>
              <w:rPr>
                <w:sz w:val="18"/>
                <w:szCs w:val="18"/>
              </w:rPr>
            </w:pPr>
            <w:r w:rsidRPr="005353CB">
              <w:rPr>
                <w:sz w:val="18"/>
                <w:szCs w:val="18"/>
              </w:rPr>
              <w:t>Screenshot</w:t>
            </w:r>
          </w:p>
        </w:tc>
        <w:tc>
          <w:tcPr>
            <w:tcW w:w="4626" w:type="dxa"/>
            <w:shd w:val="clear" w:color="auto" w:fill="DAE9F7" w:themeFill="text2" w:themeFillTint="1A"/>
          </w:tcPr>
          <w:p w14:paraId="67263FD6" w14:textId="17469094" w:rsidR="00320DE6" w:rsidRPr="005353CB" w:rsidRDefault="00320DE6" w:rsidP="003621F7">
            <w:pPr>
              <w:rPr>
                <w:sz w:val="18"/>
                <w:szCs w:val="18"/>
              </w:rPr>
            </w:pPr>
            <w:r w:rsidRPr="005353CB">
              <w:rPr>
                <w:sz w:val="18"/>
                <w:szCs w:val="18"/>
              </w:rPr>
              <w:t xml:space="preserve">Description </w:t>
            </w:r>
          </w:p>
        </w:tc>
      </w:tr>
      <w:tr w:rsidR="00DA4039" w:rsidRPr="005353CB" w14:paraId="3103E30A" w14:textId="77777777" w:rsidTr="00D66AF5">
        <w:tc>
          <w:tcPr>
            <w:tcW w:w="4390" w:type="dxa"/>
            <w:gridSpan w:val="2"/>
          </w:tcPr>
          <w:p w14:paraId="4BCC0FB2" w14:textId="34B77436" w:rsidR="006A1E36" w:rsidRPr="005353CB" w:rsidRDefault="00BE2160" w:rsidP="00DA4039">
            <w:pPr>
              <w:rPr>
                <w:sz w:val="18"/>
                <w:szCs w:val="18"/>
              </w:rPr>
            </w:pPr>
            <w:r w:rsidRPr="005353CB">
              <w:rPr>
                <w:noProof/>
                <w:sz w:val="18"/>
                <w:szCs w:val="18"/>
              </w:rPr>
              <w:drawing>
                <wp:inline distT="0" distB="0" distL="0" distR="0" wp14:anchorId="2E6C167D" wp14:editId="0AD3B755">
                  <wp:extent cx="2301240" cy="178470"/>
                  <wp:effectExtent l="0" t="0" r="3810" b="0"/>
                  <wp:docPr id="36414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7707" name=""/>
                          <pic:cNvPicPr/>
                        </pic:nvPicPr>
                        <pic:blipFill>
                          <a:blip r:embed="rId18"/>
                          <a:stretch>
                            <a:fillRect/>
                          </a:stretch>
                        </pic:blipFill>
                        <pic:spPr>
                          <a:xfrm>
                            <a:off x="0" y="0"/>
                            <a:ext cx="2715459" cy="210594"/>
                          </a:xfrm>
                          <a:prstGeom prst="rect">
                            <a:avLst/>
                          </a:prstGeom>
                        </pic:spPr>
                      </pic:pic>
                    </a:graphicData>
                  </a:graphic>
                </wp:inline>
              </w:drawing>
            </w:r>
            <w:r w:rsidRPr="005353CB">
              <w:rPr>
                <w:sz w:val="18"/>
                <w:szCs w:val="18"/>
              </w:rPr>
              <w:br/>
            </w:r>
            <w:r w:rsidR="000E6E3B" w:rsidRPr="005353CB">
              <w:rPr>
                <w:sz w:val="18"/>
                <w:szCs w:val="18"/>
              </w:rPr>
              <w:br/>
            </w:r>
            <w:r w:rsidR="000E6E3B" w:rsidRPr="005353CB">
              <w:rPr>
                <w:noProof/>
                <w:sz w:val="18"/>
                <w:szCs w:val="18"/>
              </w:rPr>
              <w:drawing>
                <wp:inline distT="0" distB="0" distL="0" distR="0" wp14:anchorId="0F69E97A" wp14:editId="721183DA">
                  <wp:extent cx="2278380" cy="554324"/>
                  <wp:effectExtent l="0" t="0" r="0" b="0"/>
                  <wp:docPr id="66911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5140" name=""/>
                          <pic:cNvPicPr/>
                        </pic:nvPicPr>
                        <pic:blipFill>
                          <a:blip r:embed="rId19"/>
                          <a:stretch>
                            <a:fillRect/>
                          </a:stretch>
                        </pic:blipFill>
                        <pic:spPr>
                          <a:xfrm>
                            <a:off x="0" y="0"/>
                            <a:ext cx="2401417" cy="584259"/>
                          </a:xfrm>
                          <a:prstGeom prst="rect">
                            <a:avLst/>
                          </a:prstGeom>
                        </pic:spPr>
                      </pic:pic>
                    </a:graphicData>
                  </a:graphic>
                </wp:inline>
              </w:drawing>
            </w:r>
          </w:p>
        </w:tc>
        <w:tc>
          <w:tcPr>
            <w:tcW w:w="4626" w:type="dxa"/>
          </w:tcPr>
          <w:p w14:paraId="5ED51E3F" w14:textId="77777777" w:rsidR="003F70B4" w:rsidRPr="005353CB" w:rsidRDefault="000E6E3B" w:rsidP="00320DE6">
            <w:pPr>
              <w:rPr>
                <w:sz w:val="18"/>
                <w:szCs w:val="18"/>
              </w:rPr>
            </w:pPr>
            <w:r w:rsidRPr="005353CB">
              <w:rPr>
                <w:sz w:val="18"/>
                <w:szCs w:val="18"/>
              </w:rPr>
              <w:t xml:space="preserve">The dropdown </w:t>
            </w:r>
            <w:r w:rsidR="00207347" w:rsidRPr="005353CB">
              <w:rPr>
                <w:sz w:val="18"/>
                <w:szCs w:val="18"/>
              </w:rPr>
              <w:t>menu is intriguing and simplistic, very easy to navigate.</w:t>
            </w:r>
          </w:p>
          <w:p w14:paraId="746F6AEC" w14:textId="0699C861" w:rsidR="006A1E36" w:rsidRPr="005353CB" w:rsidRDefault="006A2F86" w:rsidP="00320DE6">
            <w:pPr>
              <w:rPr>
                <w:sz w:val="18"/>
                <w:szCs w:val="18"/>
              </w:rPr>
            </w:pPr>
            <w:r w:rsidRPr="005353CB">
              <w:rPr>
                <w:sz w:val="18"/>
                <w:szCs w:val="18"/>
              </w:rPr>
              <w:t>Nav-bars buttons are spaced out evenly too, which is a plus.</w:t>
            </w:r>
          </w:p>
          <w:p w14:paraId="6E82F528" w14:textId="4BFB08A8" w:rsidR="006A1E36" w:rsidRPr="005353CB" w:rsidRDefault="00366562" w:rsidP="00320DE6">
            <w:pPr>
              <w:rPr>
                <w:sz w:val="18"/>
                <w:szCs w:val="18"/>
              </w:rPr>
            </w:pPr>
            <w:r w:rsidRPr="005353CB">
              <w:rPr>
                <w:sz w:val="18"/>
                <w:szCs w:val="18"/>
              </w:rPr>
              <w:t>It’s</w:t>
            </w:r>
            <w:r w:rsidR="006A1E36" w:rsidRPr="005353CB">
              <w:rPr>
                <w:sz w:val="18"/>
                <w:szCs w:val="18"/>
              </w:rPr>
              <w:t xml:space="preserve"> also good because they have an educational tab which talks about food waste facts, resources etc. </w:t>
            </w:r>
          </w:p>
        </w:tc>
      </w:tr>
      <w:tr w:rsidR="002E1F8C" w:rsidRPr="005353CB" w14:paraId="189EF686" w14:textId="77777777" w:rsidTr="00D66AF5">
        <w:tc>
          <w:tcPr>
            <w:tcW w:w="4390" w:type="dxa"/>
            <w:gridSpan w:val="2"/>
          </w:tcPr>
          <w:p w14:paraId="49187AD4" w14:textId="7E9C4D20" w:rsidR="00BE2160" w:rsidRPr="005353CB" w:rsidRDefault="00BE2160" w:rsidP="00DA4039">
            <w:pPr>
              <w:rPr>
                <w:sz w:val="18"/>
                <w:szCs w:val="18"/>
              </w:rPr>
            </w:pPr>
            <w:r w:rsidRPr="005353CB">
              <w:rPr>
                <w:sz w:val="18"/>
                <w:szCs w:val="18"/>
              </w:rPr>
              <w:br/>
            </w:r>
            <w:r w:rsidRPr="005353CB">
              <w:rPr>
                <w:noProof/>
                <w:sz w:val="18"/>
                <w:szCs w:val="18"/>
              </w:rPr>
              <w:drawing>
                <wp:inline distT="0" distB="0" distL="0" distR="0" wp14:anchorId="52D59E87" wp14:editId="67A6501C">
                  <wp:extent cx="2283699" cy="1303020"/>
                  <wp:effectExtent l="0" t="0" r="2540" b="0"/>
                  <wp:docPr id="89587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9874" name=""/>
                          <pic:cNvPicPr/>
                        </pic:nvPicPr>
                        <pic:blipFill>
                          <a:blip r:embed="rId20"/>
                          <a:stretch>
                            <a:fillRect/>
                          </a:stretch>
                        </pic:blipFill>
                        <pic:spPr>
                          <a:xfrm>
                            <a:off x="0" y="0"/>
                            <a:ext cx="2321641" cy="1324669"/>
                          </a:xfrm>
                          <a:prstGeom prst="rect">
                            <a:avLst/>
                          </a:prstGeom>
                        </pic:spPr>
                      </pic:pic>
                    </a:graphicData>
                  </a:graphic>
                </wp:inline>
              </w:drawing>
            </w:r>
          </w:p>
        </w:tc>
        <w:tc>
          <w:tcPr>
            <w:tcW w:w="4626" w:type="dxa"/>
          </w:tcPr>
          <w:p w14:paraId="011C9B2F" w14:textId="7B29716C" w:rsidR="00BE2160" w:rsidRPr="005353CB" w:rsidRDefault="00BE2160" w:rsidP="00BE2160">
            <w:pPr>
              <w:rPr>
                <w:sz w:val="18"/>
                <w:szCs w:val="18"/>
              </w:rPr>
            </w:pPr>
            <w:r w:rsidRPr="005353CB">
              <w:rPr>
                <w:sz w:val="18"/>
                <w:szCs w:val="18"/>
              </w:rPr>
              <w:t xml:space="preserve">Simple starting design as you enter the website, a video based background which captivates the audience as </w:t>
            </w:r>
            <w:r w:rsidR="00366562" w:rsidRPr="005353CB">
              <w:rPr>
                <w:sz w:val="18"/>
                <w:szCs w:val="18"/>
              </w:rPr>
              <w:t>it’s</w:t>
            </w:r>
            <w:r w:rsidRPr="005353CB">
              <w:rPr>
                <w:sz w:val="18"/>
                <w:szCs w:val="18"/>
              </w:rPr>
              <w:t xml:space="preserve"> not always usual to have a moving background for website introductions.</w:t>
            </w:r>
          </w:p>
          <w:p w14:paraId="4179FABE" w14:textId="77777777" w:rsidR="00BE2160" w:rsidRPr="005353CB" w:rsidRDefault="00BE2160" w:rsidP="00BE2160">
            <w:pPr>
              <w:rPr>
                <w:sz w:val="18"/>
                <w:szCs w:val="18"/>
              </w:rPr>
            </w:pPr>
          </w:p>
          <w:p w14:paraId="4B2D017D" w14:textId="7F952C5A" w:rsidR="00BE2160" w:rsidRPr="005353CB" w:rsidRDefault="00BE2160" w:rsidP="00BE2160">
            <w:pPr>
              <w:rPr>
                <w:sz w:val="18"/>
                <w:szCs w:val="18"/>
              </w:rPr>
            </w:pPr>
            <w:r w:rsidRPr="005353CB">
              <w:rPr>
                <w:sz w:val="18"/>
                <w:szCs w:val="18"/>
              </w:rPr>
              <w:t>Has a strong slogan, being “Save Good Food From Going To Waste”, with an incentive below the text to ‘download the app’</w:t>
            </w:r>
          </w:p>
        </w:tc>
      </w:tr>
      <w:tr w:rsidR="00DA4039" w:rsidRPr="005353CB" w14:paraId="4BC9E7E7" w14:textId="77777777" w:rsidTr="00D66AF5">
        <w:tc>
          <w:tcPr>
            <w:tcW w:w="4390" w:type="dxa"/>
            <w:gridSpan w:val="2"/>
          </w:tcPr>
          <w:p w14:paraId="0F42C9BC" w14:textId="15422E66" w:rsidR="00BE2160" w:rsidRPr="005353CB" w:rsidRDefault="00AB0E27" w:rsidP="00DA4039">
            <w:pPr>
              <w:rPr>
                <w:sz w:val="18"/>
                <w:szCs w:val="18"/>
              </w:rPr>
            </w:pPr>
            <w:r w:rsidRPr="005353CB">
              <w:rPr>
                <w:sz w:val="18"/>
                <w:szCs w:val="18"/>
              </w:rPr>
              <w:lastRenderedPageBreak/>
              <w:br/>
            </w:r>
            <w:r w:rsidRPr="005353CB">
              <w:rPr>
                <w:noProof/>
                <w:sz w:val="18"/>
                <w:szCs w:val="18"/>
              </w:rPr>
              <w:drawing>
                <wp:inline distT="0" distB="0" distL="0" distR="0" wp14:anchorId="26FAB0A9" wp14:editId="1F75D09C">
                  <wp:extent cx="2308860" cy="1426859"/>
                  <wp:effectExtent l="0" t="0" r="0" b="1905"/>
                  <wp:docPr id="88822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28542" name=""/>
                          <pic:cNvPicPr/>
                        </pic:nvPicPr>
                        <pic:blipFill>
                          <a:blip r:embed="rId21"/>
                          <a:stretch>
                            <a:fillRect/>
                          </a:stretch>
                        </pic:blipFill>
                        <pic:spPr>
                          <a:xfrm>
                            <a:off x="0" y="0"/>
                            <a:ext cx="2338157" cy="1444964"/>
                          </a:xfrm>
                          <a:prstGeom prst="rect">
                            <a:avLst/>
                          </a:prstGeom>
                        </pic:spPr>
                      </pic:pic>
                    </a:graphicData>
                  </a:graphic>
                </wp:inline>
              </w:drawing>
            </w:r>
          </w:p>
        </w:tc>
        <w:tc>
          <w:tcPr>
            <w:tcW w:w="4626" w:type="dxa"/>
          </w:tcPr>
          <w:p w14:paraId="72DB7EE0" w14:textId="6691195C" w:rsidR="00BE2160" w:rsidRPr="005353CB" w:rsidRDefault="00AB0E27" w:rsidP="00BE2160">
            <w:pPr>
              <w:rPr>
                <w:sz w:val="18"/>
                <w:szCs w:val="18"/>
              </w:rPr>
            </w:pPr>
            <w:r w:rsidRPr="005353CB">
              <w:rPr>
                <w:sz w:val="18"/>
                <w:szCs w:val="18"/>
              </w:rPr>
              <w:br/>
              <w:t>Has a visual</w:t>
            </w:r>
            <w:r w:rsidR="000E7285" w:rsidRPr="005353CB">
              <w:rPr>
                <w:sz w:val="18"/>
                <w:szCs w:val="18"/>
              </w:rPr>
              <w:t xml:space="preserve">ly convincing explanation of ‘why’ </w:t>
            </w:r>
            <w:r w:rsidR="00366562" w:rsidRPr="005353CB">
              <w:rPr>
                <w:sz w:val="18"/>
                <w:szCs w:val="18"/>
              </w:rPr>
              <w:t>it’s</w:t>
            </w:r>
            <w:r w:rsidR="000E7285" w:rsidRPr="005353CB">
              <w:rPr>
                <w:sz w:val="18"/>
                <w:szCs w:val="18"/>
              </w:rPr>
              <w:t xml:space="preserve"> best to use this organization.</w:t>
            </w:r>
          </w:p>
          <w:p w14:paraId="1041EA65" w14:textId="38C1B835" w:rsidR="000E7285" w:rsidRPr="005353CB" w:rsidRDefault="000E7285" w:rsidP="00BE2160">
            <w:pPr>
              <w:rPr>
                <w:sz w:val="18"/>
                <w:szCs w:val="18"/>
              </w:rPr>
            </w:pPr>
            <w:r w:rsidRPr="005353CB">
              <w:rPr>
                <w:sz w:val="18"/>
                <w:szCs w:val="18"/>
              </w:rPr>
              <w:t xml:space="preserve">I also like that the strip on the bottom actually moves </w:t>
            </w:r>
            <w:r w:rsidR="00366562" w:rsidRPr="005353CB">
              <w:rPr>
                <w:sz w:val="18"/>
                <w:szCs w:val="18"/>
              </w:rPr>
              <w:t>on</w:t>
            </w:r>
            <w:r w:rsidRPr="005353CB">
              <w:rPr>
                <w:sz w:val="18"/>
                <w:szCs w:val="18"/>
              </w:rPr>
              <w:t xml:space="preserve"> the website, scrolling through all the foods that they can provide, which gathers details on what exactly you would expect to be able to get.</w:t>
            </w:r>
          </w:p>
        </w:tc>
      </w:tr>
      <w:tr w:rsidR="00DD7A6E" w:rsidRPr="005353CB" w14:paraId="742CC24B" w14:textId="77777777" w:rsidTr="00D66AF5">
        <w:tc>
          <w:tcPr>
            <w:tcW w:w="4390" w:type="dxa"/>
            <w:gridSpan w:val="2"/>
          </w:tcPr>
          <w:p w14:paraId="1CE88B9E" w14:textId="057210A4" w:rsidR="006B4905" w:rsidRPr="005353CB" w:rsidRDefault="00AE093F" w:rsidP="003D4956">
            <w:pPr>
              <w:rPr>
                <w:sz w:val="18"/>
                <w:szCs w:val="18"/>
              </w:rPr>
            </w:pPr>
            <w:r w:rsidRPr="005353CB">
              <w:rPr>
                <w:sz w:val="18"/>
                <w:szCs w:val="18"/>
              </w:rPr>
              <w:br/>
            </w:r>
            <w:r w:rsidR="00A530DD" w:rsidRPr="005353CB">
              <w:rPr>
                <w:noProof/>
                <w:sz w:val="18"/>
                <w:szCs w:val="18"/>
              </w:rPr>
              <w:drawing>
                <wp:inline distT="0" distB="0" distL="0" distR="0" wp14:anchorId="165FDA43" wp14:editId="1673CC83">
                  <wp:extent cx="1143000" cy="743723"/>
                  <wp:effectExtent l="0" t="0" r="0" b="0"/>
                  <wp:docPr id="150127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2557" name=""/>
                          <pic:cNvPicPr/>
                        </pic:nvPicPr>
                        <pic:blipFill>
                          <a:blip r:embed="rId22"/>
                          <a:stretch>
                            <a:fillRect/>
                          </a:stretch>
                        </pic:blipFill>
                        <pic:spPr>
                          <a:xfrm>
                            <a:off x="0" y="0"/>
                            <a:ext cx="1175727" cy="765018"/>
                          </a:xfrm>
                          <a:prstGeom prst="rect">
                            <a:avLst/>
                          </a:prstGeom>
                        </pic:spPr>
                      </pic:pic>
                    </a:graphicData>
                  </a:graphic>
                </wp:inline>
              </w:drawing>
            </w:r>
            <w:r w:rsidR="00DA4039" w:rsidRPr="005353CB">
              <w:rPr>
                <w:sz w:val="18"/>
                <w:szCs w:val="18"/>
              </w:rPr>
              <w:t xml:space="preserve"> </w:t>
            </w:r>
            <w:r w:rsidR="00DA4039" w:rsidRPr="005353CB">
              <w:rPr>
                <w:noProof/>
                <w:sz w:val="18"/>
                <w:szCs w:val="18"/>
              </w:rPr>
              <w:drawing>
                <wp:inline distT="0" distB="0" distL="0" distR="0" wp14:anchorId="38AEBDF5" wp14:editId="666D226C">
                  <wp:extent cx="1152572" cy="723900"/>
                  <wp:effectExtent l="0" t="0" r="9525" b="0"/>
                  <wp:docPr id="19782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07933" name=""/>
                          <pic:cNvPicPr/>
                        </pic:nvPicPr>
                        <pic:blipFill>
                          <a:blip r:embed="rId23"/>
                          <a:stretch>
                            <a:fillRect/>
                          </a:stretch>
                        </pic:blipFill>
                        <pic:spPr>
                          <a:xfrm>
                            <a:off x="0" y="0"/>
                            <a:ext cx="1174203" cy="737486"/>
                          </a:xfrm>
                          <a:prstGeom prst="rect">
                            <a:avLst/>
                          </a:prstGeom>
                        </pic:spPr>
                      </pic:pic>
                    </a:graphicData>
                  </a:graphic>
                </wp:inline>
              </w:drawing>
            </w:r>
            <w:r w:rsidR="00DA4039" w:rsidRPr="005353CB">
              <w:rPr>
                <w:sz w:val="18"/>
                <w:szCs w:val="18"/>
              </w:rPr>
              <w:br/>
            </w:r>
            <w:r w:rsidR="00D50C0F" w:rsidRPr="005353CB">
              <w:rPr>
                <w:sz w:val="18"/>
                <w:szCs w:val="18"/>
              </w:rPr>
              <w:br/>
            </w:r>
            <w:r w:rsidR="006B4905" w:rsidRPr="005353CB">
              <w:rPr>
                <w:noProof/>
                <w:sz w:val="18"/>
                <w:szCs w:val="18"/>
              </w:rPr>
              <w:drawing>
                <wp:inline distT="0" distB="0" distL="0" distR="0" wp14:anchorId="5E703E65" wp14:editId="0F1CF52B">
                  <wp:extent cx="1143000" cy="731565"/>
                  <wp:effectExtent l="0" t="0" r="0" b="0"/>
                  <wp:docPr id="3851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5568" name=""/>
                          <pic:cNvPicPr/>
                        </pic:nvPicPr>
                        <pic:blipFill>
                          <a:blip r:embed="rId24"/>
                          <a:stretch>
                            <a:fillRect/>
                          </a:stretch>
                        </pic:blipFill>
                        <pic:spPr>
                          <a:xfrm>
                            <a:off x="0" y="0"/>
                            <a:ext cx="1180263" cy="755414"/>
                          </a:xfrm>
                          <a:prstGeom prst="rect">
                            <a:avLst/>
                          </a:prstGeom>
                        </pic:spPr>
                      </pic:pic>
                    </a:graphicData>
                  </a:graphic>
                </wp:inline>
              </w:drawing>
            </w:r>
            <w:r w:rsidR="00DA4039" w:rsidRPr="005353CB">
              <w:rPr>
                <w:sz w:val="18"/>
                <w:szCs w:val="18"/>
              </w:rPr>
              <w:t xml:space="preserve"> </w:t>
            </w:r>
            <w:r w:rsidR="00DA4039" w:rsidRPr="005353CB">
              <w:rPr>
                <w:noProof/>
                <w:sz w:val="18"/>
                <w:szCs w:val="18"/>
              </w:rPr>
              <w:drawing>
                <wp:inline distT="0" distB="0" distL="0" distR="0" wp14:anchorId="7DB3B499" wp14:editId="625CD417">
                  <wp:extent cx="1145710" cy="739140"/>
                  <wp:effectExtent l="0" t="0" r="0" b="3810"/>
                  <wp:docPr id="12524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5730" name=""/>
                          <pic:cNvPicPr/>
                        </pic:nvPicPr>
                        <pic:blipFill>
                          <a:blip r:embed="rId25"/>
                          <a:stretch>
                            <a:fillRect/>
                          </a:stretch>
                        </pic:blipFill>
                        <pic:spPr>
                          <a:xfrm>
                            <a:off x="0" y="0"/>
                            <a:ext cx="1168205" cy="753653"/>
                          </a:xfrm>
                          <a:prstGeom prst="rect">
                            <a:avLst/>
                          </a:prstGeom>
                        </pic:spPr>
                      </pic:pic>
                    </a:graphicData>
                  </a:graphic>
                </wp:inline>
              </w:drawing>
            </w:r>
          </w:p>
        </w:tc>
        <w:tc>
          <w:tcPr>
            <w:tcW w:w="4626" w:type="dxa"/>
          </w:tcPr>
          <w:p w14:paraId="2040E20D" w14:textId="4A253F31" w:rsidR="00A530DD" w:rsidRPr="005353CB" w:rsidRDefault="00F13339" w:rsidP="00BE2160">
            <w:pPr>
              <w:rPr>
                <w:sz w:val="18"/>
                <w:szCs w:val="18"/>
              </w:rPr>
            </w:pPr>
            <w:r w:rsidRPr="005353CB">
              <w:rPr>
                <w:sz w:val="18"/>
                <w:szCs w:val="18"/>
              </w:rPr>
              <w:br/>
            </w:r>
            <w:r w:rsidR="006506DC" w:rsidRPr="005353CB">
              <w:rPr>
                <w:sz w:val="18"/>
                <w:szCs w:val="18"/>
              </w:rPr>
              <w:t>A step-by-step detail on how the app can be used, alongside images to frame the explanation.</w:t>
            </w:r>
            <w:r w:rsidR="00C212D3" w:rsidRPr="005353CB">
              <w:rPr>
                <w:sz w:val="18"/>
                <w:szCs w:val="18"/>
              </w:rPr>
              <w:t xml:space="preserve"> </w:t>
            </w:r>
            <w:r w:rsidR="006506DC" w:rsidRPr="005353CB">
              <w:rPr>
                <w:sz w:val="18"/>
                <w:szCs w:val="18"/>
              </w:rPr>
              <w:t xml:space="preserve">Its short and </w:t>
            </w:r>
            <w:r w:rsidR="002003A5" w:rsidRPr="005353CB">
              <w:rPr>
                <w:sz w:val="18"/>
                <w:szCs w:val="18"/>
              </w:rPr>
              <w:t>simple</w:t>
            </w:r>
            <w:r w:rsidR="006506DC" w:rsidRPr="005353CB">
              <w:rPr>
                <w:sz w:val="18"/>
                <w:szCs w:val="18"/>
              </w:rPr>
              <w:t xml:space="preserve">, that’s beneficial for users to understand exactly how the </w:t>
            </w:r>
            <w:r w:rsidR="0017778D" w:rsidRPr="005353CB">
              <w:rPr>
                <w:sz w:val="18"/>
                <w:szCs w:val="18"/>
              </w:rPr>
              <w:t>app will work, not just what it does.</w:t>
            </w:r>
          </w:p>
        </w:tc>
      </w:tr>
      <w:tr w:rsidR="00D66AF5" w:rsidRPr="005353CB" w14:paraId="67BBE3B4" w14:textId="77777777" w:rsidTr="00D66AF5">
        <w:tc>
          <w:tcPr>
            <w:tcW w:w="4390" w:type="dxa"/>
            <w:gridSpan w:val="2"/>
          </w:tcPr>
          <w:p w14:paraId="62FED8FD" w14:textId="578FE56C" w:rsidR="000C0130" w:rsidRPr="005353CB" w:rsidRDefault="000C0130" w:rsidP="003D4956">
            <w:pPr>
              <w:rPr>
                <w:sz w:val="18"/>
                <w:szCs w:val="18"/>
              </w:rPr>
            </w:pPr>
          </w:p>
          <w:p w14:paraId="1D83791B" w14:textId="77777777" w:rsidR="000C0130" w:rsidRPr="005353CB" w:rsidRDefault="000C0130" w:rsidP="003D4956">
            <w:pPr>
              <w:rPr>
                <w:sz w:val="18"/>
                <w:szCs w:val="18"/>
              </w:rPr>
            </w:pPr>
            <w:r w:rsidRPr="005353CB">
              <w:rPr>
                <w:noProof/>
                <w:sz w:val="18"/>
                <w:szCs w:val="18"/>
              </w:rPr>
              <w:drawing>
                <wp:inline distT="0" distB="0" distL="0" distR="0" wp14:anchorId="4CD03074" wp14:editId="3AD17EDF">
                  <wp:extent cx="2517775" cy="945909"/>
                  <wp:effectExtent l="0" t="0" r="0" b="6985"/>
                  <wp:docPr id="2866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3575" name=""/>
                          <pic:cNvPicPr/>
                        </pic:nvPicPr>
                        <pic:blipFill>
                          <a:blip r:embed="rId26"/>
                          <a:stretch>
                            <a:fillRect/>
                          </a:stretch>
                        </pic:blipFill>
                        <pic:spPr>
                          <a:xfrm>
                            <a:off x="0" y="0"/>
                            <a:ext cx="2544984" cy="956131"/>
                          </a:xfrm>
                          <a:prstGeom prst="rect">
                            <a:avLst/>
                          </a:prstGeom>
                        </pic:spPr>
                      </pic:pic>
                    </a:graphicData>
                  </a:graphic>
                </wp:inline>
              </w:drawing>
            </w:r>
          </w:p>
          <w:p w14:paraId="703E6461" w14:textId="77777777" w:rsidR="0060510E" w:rsidRPr="005353CB" w:rsidRDefault="0060510E" w:rsidP="003D4956">
            <w:pPr>
              <w:rPr>
                <w:sz w:val="18"/>
                <w:szCs w:val="18"/>
              </w:rPr>
            </w:pPr>
          </w:p>
          <w:p w14:paraId="3694EEA4" w14:textId="2AAAA1B8" w:rsidR="0060510E" w:rsidRPr="005353CB" w:rsidRDefault="0060510E" w:rsidP="003D4956">
            <w:pPr>
              <w:rPr>
                <w:sz w:val="18"/>
                <w:szCs w:val="18"/>
              </w:rPr>
            </w:pPr>
          </w:p>
        </w:tc>
        <w:tc>
          <w:tcPr>
            <w:tcW w:w="4626" w:type="dxa"/>
          </w:tcPr>
          <w:p w14:paraId="0A93EB70" w14:textId="561295F7" w:rsidR="0060510E" w:rsidRPr="005353CB" w:rsidRDefault="00F13339" w:rsidP="00BE2160">
            <w:pPr>
              <w:rPr>
                <w:sz w:val="18"/>
                <w:szCs w:val="18"/>
              </w:rPr>
            </w:pPr>
            <w:r w:rsidRPr="005353CB">
              <w:rPr>
                <w:sz w:val="18"/>
                <w:szCs w:val="18"/>
              </w:rPr>
              <w:br/>
            </w:r>
            <w:r w:rsidR="00652986" w:rsidRPr="005353CB">
              <w:rPr>
                <w:sz w:val="18"/>
                <w:szCs w:val="18"/>
              </w:rPr>
              <w:t>Th</w:t>
            </w:r>
            <w:r w:rsidRPr="005353CB">
              <w:rPr>
                <w:sz w:val="18"/>
                <w:szCs w:val="18"/>
              </w:rPr>
              <w:t>is website includes</w:t>
            </w:r>
            <w:r w:rsidR="00652986" w:rsidRPr="005353CB">
              <w:rPr>
                <w:sz w:val="18"/>
                <w:szCs w:val="18"/>
              </w:rPr>
              <w:t xml:space="preserve"> a </w:t>
            </w:r>
            <w:r w:rsidR="00F819AF" w:rsidRPr="005353CB">
              <w:rPr>
                <w:sz w:val="18"/>
                <w:szCs w:val="18"/>
              </w:rPr>
              <w:t>section</w:t>
            </w:r>
            <w:r w:rsidR="00652986" w:rsidRPr="005353CB">
              <w:rPr>
                <w:sz w:val="18"/>
                <w:szCs w:val="18"/>
              </w:rPr>
              <w:t xml:space="preserve"> where they provide statistics, which I believe is really beneficial to show as it proves that their cause is making a difference.</w:t>
            </w:r>
          </w:p>
        </w:tc>
      </w:tr>
      <w:tr w:rsidR="00C2082F" w:rsidRPr="005353CB" w14:paraId="648DB8E0" w14:textId="77777777" w:rsidTr="00C2082F">
        <w:tc>
          <w:tcPr>
            <w:tcW w:w="1696" w:type="dxa"/>
            <w:shd w:val="clear" w:color="auto" w:fill="DAE9F7" w:themeFill="text2" w:themeFillTint="1A"/>
          </w:tcPr>
          <w:p w14:paraId="7A3133A6" w14:textId="15C22A6D" w:rsidR="00C2082F" w:rsidRPr="005353CB" w:rsidRDefault="00C2082F" w:rsidP="003D4956">
            <w:pPr>
              <w:rPr>
                <w:sz w:val="18"/>
                <w:szCs w:val="18"/>
              </w:rPr>
            </w:pPr>
            <w:r>
              <w:rPr>
                <w:sz w:val="18"/>
                <w:szCs w:val="18"/>
              </w:rPr>
              <w:t>Qualities I would add in my website</w:t>
            </w:r>
          </w:p>
        </w:tc>
        <w:tc>
          <w:tcPr>
            <w:tcW w:w="7320" w:type="dxa"/>
            <w:gridSpan w:val="2"/>
          </w:tcPr>
          <w:p w14:paraId="353D914E" w14:textId="77777777" w:rsidR="00C2082F" w:rsidRPr="009B76DB" w:rsidRDefault="00C2082F" w:rsidP="00C2082F">
            <w:pPr>
              <w:pStyle w:val="ListParagraph"/>
              <w:numPr>
                <w:ilvl w:val="0"/>
                <w:numId w:val="3"/>
              </w:numPr>
              <w:rPr>
                <w:sz w:val="18"/>
                <w:szCs w:val="18"/>
              </w:rPr>
            </w:pPr>
            <w:r w:rsidRPr="009B76DB">
              <w:rPr>
                <w:sz w:val="18"/>
                <w:szCs w:val="18"/>
              </w:rPr>
              <w:t>Bold colour scheme, sticks to one colour that stands out</w:t>
            </w:r>
          </w:p>
          <w:p w14:paraId="15FC359B" w14:textId="77777777" w:rsidR="00C2082F" w:rsidRPr="009B76DB" w:rsidRDefault="00C2082F" w:rsidP="00C2082F">
            <w:pPr>
              <w:pStyle w:val="ListParagraph"/>
              <w:numPr>
                <w:ilvl w:val="0"/>
                <w:numId w:val="3"/>
              </w:numPr>
              <w:rPr>
                <w:sz w:val="18"/>
                <w:szCs w:val="18"/>
              </w:rPr>
            </w:pPr>
            <w:r w:rsidRPr="009B76DB">
              <w:rPr>
                <w:sz w:val="18"/>
                <w:szCs w:val="18"/>
              </w:rPr>
              <w:t xml:space="preserve">Statistic overview </w:t>
            </w:r>
          </w:p>
          <w:p w14:paraId="4C975466" w14:textId="013F38B7" w:rsidR="00C2082F" w:rsidRPr="00C2082F" w:rsidRDefault="00C2082F" w:rsidP="00C2082F">
            <w:pPr>
              <w:pStyle w:val="ListParagraph"/>
              <w:numPr>
                <w:ilvl w:val="0"/>
                <w:numId w:val="3"/>
              </w:numPr>
              <w:rPr>
                <w:sz w:val="18"/>
                <w:szCs w:val="18"/>
              </w:rPr>
            </w:pPr>
            <w:r w:rsidRPr="009B76DB">
              <w:rPr>
                <w:sz w:val="18"/>
                <w:szCs w:val="18"/>
              </w:rPr>
              <w:t>Hero-like visuals in main page</w:t>
            </w:r>
          </w:p>
        </w:tc>
      </w:tr>
    </w:tbl>
    <w:p w14:paraId="42326360" w14:textId="770BBD11" w:rsidR="00320DE6" w:rsidRPr="005353CB" w:rsidRDefault="00320DE6" w:rsidP="003621F7">
      <w:pPr>
        <w:rPr>
          <w:sz w:val="18"/>
          <w:szCs w:val="18"/>
        </w:rPr>
      </w:pPr>
    </w:p>
    <w:p w14:paraId="0407DA9F" w14:textId="77777777" w:rsidR="004F3BCE" w:rsidRDefault="004F3BCE" w:rsidP="003621F7">
      <w:pPr>
        <w:rPr>
          <w:sz w:val="18"/>
          <w:szCs w:val="18"/>
          <w:u w:val="single"/>
        </w:rPr>
      </w:pPr>
    </w:p>
    <w:p w14:paraId="3DFBCBAA" w14:textId="77777777" w:rsidR="00C2082F" w:rsidRDefault="00C2082F" w:rsidP="003621F7">
      <w:pPr>
        <w:rPr>
          <w:sz w:val="18"/>
          <w:szCs w:val="18"/>
          <w:u w:val="single"/>
        </w:rPr>
      </w:pPr>
    </w:p>
    <w:p w14:paraId="2AB18340" w14:textId="77777777" w:rsidR="00C2082F" w:rsidRPr="005353CB" w:rsidRDefault="00C2082F" w:rsidP="003621F7">
      <w:pPr>
        <w:rPr>
          <w:sz w:val="18"/>
          <w:szCs w:val="18"/>
        </w:rPr>
      </w:pPr>
    </w:p>
    <w:p w14:paraId="01054BD2" w14:textId="4E96393C" w:rsidR="00320DE6" w:rsidRPr="005353CB" w:rsidRDefault="00320DE6" w:rsidP="00320DE6">
      <w:pPr>
        <w:rPr>
          <w:sz w:val="18"/>
          <w:szCs w:val="18"/>
        </w:rPr>
      </w:pPr>
      <w:r w:rsidRPr="005353CB">
        <w:rPr>
          <w:b/>
          <w:bCs/>
          <w:sz w:val="18"/>
          <w:szCs w:val="18"/>
        </w:rPr>
        <w:t xml:space="preserve">Website </w:t>
      </w:r>
      <w:r w:rsidR="00117FD7" w:rsidRPr="005353CB">
        <w:rPr>
          <w:b/>
          <w:bCs/>
          <w:sz w:val="18"/>
          <w:szCs w:val="18"/>
        </w:rPr>
        <w:t>3</w:t>
      </w:r>
      <w:r w:rsidR="007E5E27" w:rsidRPr="005353CB">
        <w:rPr>
          <w:b/>
          <w:bCs/>
          <w:sz w:val="18"/>
          <w:szCs w:val="18"/>
        </w:rPr>
        <w:t xml:space="preserve"> </w:t>
      </w:r>
      <w:r w:rsidR="005B1D1F" w:rsidRPr="005353CB">
        <w:rPr>
          <w:b/>
          <w:bCs/>
          <w:sz w:val="18"/>
          <w:szCs w:val="18"/>
        </w:rPr>
        <w:t>–</w:t>
      </w:r>
      <w:r w:rsidR="007E5E27" w:rsidRPr="005353CB">
        <w:rPr>
          <w:b/>
          <w:bCs/>
          <w:sz w:val="18"/>
          <w:szCs w:val="18"/>
        </w:rPr>
        <w:t xml:space="preserve"> Foodprint</w:t>
      </w:r>
      <w:r w:rsidR="005B1D1F" w:rsidRPr="005353CB">
        <w:rPr>
          <w:sz w:val="18"/>
          <w:szCs w:val="18"/>
        </w:rPr>
        <w:t xml:space="preserve"> </w:t>
      </w:r>
      <w:r w:rsidR="00F61DFC">
        <w:rPr>
          <w:sz w:val="18"/>
          <w:szCs w:val="18"/>
        </w:rPr>
        <w:fldChar w:fldCharType="begin"/>
      </w:r>
      <w:r w:rsidR="00F61DFC">
        <w:rPr>
          <w:sz w:val="18"/>
          <w:szCs w:val="18"/>
        </w:rPr>
        <w:instrText xml:space="preserve"> ADDIN ZOTERO_ITEM CSL_CITATION {"citationID":"TGiHleOk","properties":{"formattedCitation":"({\\i{}Foodprint}, n.d.)","plainCitation":"(Foodprint, n.d.)","noteIndex":0},"citationItems":[{"id":152,"uris":["http://zotero.org/users/local/RMxTFugL/items/4TPN43E2"],"itemData":{"id":152,"type":"webpage","title":"Foodprint","URL":"https://foodprint.app/","accessed":{"date-parts":[["2025",9,1]]}}}],"schema":"https://github.com/citation-style-language/schema/raw/master/csl-citation.json"} </w:instrText>
      </w:r>
      <w:r w:rsidR="00F61DFC">
        <w:rPr>
          <w:sz w:val="18"/>
          <w:szCs w:val="18"/>
        </w:rPr>
        <w:fldChar w:fldCharType="separate"/>
      </w:r>
      <w:r w:rsidR="00F61DFC" w:rsidRPr="00F61DFC">
        <w:rPr>
          <w:rFonts w:cs="Times New Roman"/>
          <w:kern w:val="0"/>
          <w:sz w:val="18"/>
        </w:rPr>
        <w:t>(</w:t>
      </w:r>
      <w:r w:rsidR="00F61DFC" w:rsidRPr="00F61DFC">
        <w:rPr>
          <w:rFonts w:cs="Times New Roman"/>
          <w:i/>
          <w:iCs/>
          <w:kern w:val="0"/>
          <w:sz w:val="18"/>
        </w:rPr>
        <w:t>Foodprint</w:t>
      </w:r>
      <w:r w:rsidR="00F61DFC" w:rsidRPr="00F61DFC">
        <w:rPr>
          <w:rFonts w:cs="Times New Roman"/>
          <w:kern w:val="0"/>
          <w:sz w:val="18"/>
        </w:rPr>
        <w:t>, n.d.)</w:t>
      </w:r>
      <w:r w:rsidR="00F61DFC">
        <w:rPr>
          <w:sz w:val="18"/>
          <w:szCs w:val="18"/>
        </w:rPr>
        <w:fldChar w:fldCharType="end"/>
      </w:r>
    </w:p>
    <w:tbl>
      <w:tblPr>
        <w:tblStyle w:val="TableGrid"/>
        <w:tblW w:w="0" w:type="auto"/>
        <w:tblLayout w:type="fixed"/>
        <w:tblLook w:val="04A0" w:firstRow="1" w:lastRow="0" w:firstColumn="1" w:lastColumn="0" w:noHBand="0" w:noVBand="1"/>
      </w:tblPr>
      <w:tblGrid>
        <w:gridCol w:w="2263"/>
        <w:gridCol w:w="1276"/>
        <w:gridCol w:w="5477"/>
      </w:tblGrid>
      <w:tr w:rsidR="00CE44CA" w:rsidRPr="005353CB" w14:paraId="714B39E0" w14:textId="77777777" w:rsidTr="006A672B">
        <w:tc>
          <w:tcPr>
            <w:tcW w:w="3539" w:type="dxa"/>
            <w:gridSpan w:val="2"/>
            <w:shd w:val="clear" w:color="auto" w:fill="DAE9F7" w:themeFill="text2" w:themeFillTint="1A"/>
          </w:tcPr>
          <w:p w14:paraId="433A5BEE" w14:textId="77777777" w:rsidR="00320DE6" w:rsidRPr="005353CB" w:rsidRDefault="00320DE6" w:rsidP="00A020FF">
            <w:pPr>
              <w:rPr>
                <w:sz w:val="18"/>
                <w:szCs w:val="18"/>
              </w:rPr>
            </w:pPr>
            <w:r w:rsidRPr="005353CB">
              <w:rPr>
                <w:sz w:val="18"/>
                <w:szCs w:val="18"/>
              </w:rPr>
              <w:t>Screenshot</w:t>
            </w:r>
          </w:p>
        </w:tc>
        <w:tc>
          <w:tcPr>
            <w:tcW w:w="5477" w:type="dxa"/>
            <w:shd w:val="clear" w:color="auto" w:fill="DAE9F7" w:themeFill="text2" w:themeFillTint="1A"/>
          </w:tcPr>
          <w:p w14:paraId="30E58C7C" w14:textId="77777777" w:rsidR="00320DE6" w:rsidRPr="005353CB" w:rsidRDefault="00320DE6" w:rsidP="00A020FF">
            <w:pPr>
              <w:rPr>
                <w:sz w:val="18"/>
                <w:szCs w:val="18"/>
              </w:rPr>
            </w:pPr>
            <w:r w:rsidRPr="005353CB">
              <w:rPr>
                <w:sz w:val="18"/>
                <w:szCs w:val="18"/>
              </w:rPr>
              <w:t xml:space="preserve">Description </w:t>
            </w:r>
          </w:p>
        </w:tc>
      </w:tr>
      <w:tr w:rsidR="00CE44CA" w:rsidRPr="005353CB" w14:paraId="4F97CBF3" w14:textId="77777777" w:rsidTr="006A672B">
        <w:tc>
          <w:tcPr>
            <w:tcW w:w="3539" w:type="dxa"/>
            <w:gridSpan w:val="2"/>
          </w:tcPr>
          <w:p w14:paraId="6DF8357E" w14:textId="375C01B7" w:rsidR="00320DE6" w:rsidRPr="005353CB" w:rsidRDefault="0008270C" w:rsidP="00A020FF">
            <w:pPr>
              <w:rPr>
                <w:sz w:val="18"/>
                <w:szCs w:val="18"/>
              </w:rPr>
            </w:pPr>
            <w:r w:rsidRPr="005353CB">
              <w:rPr>
                <w:noProof/>
                <w:sz w:val="18"/>
                <w:szCs w:val="18"/>
              </w:rPr>
              <w:drawing>
                <wp:inline distT="0" distB="0" distL="0" distR="0" wp14:anchorId="5FBA8D70" wp14:editId="1B00629D">
                  <wp:extent cx="2112818" cy="1296108"/>
                  <wp:effectExtent l="0" t="0" r="1905" b="0"/>
                  <wp:docPr id="73922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7000" name=""/>
                          <pic:cNvPicPr/>
                        </pic:nvPicPr>
                        <pic:blipFill>
                          <a:blip r:embed="rId27"/>
                          <a:stretch>
                            <a:fillRect/>
                          </a:stretch>
                        </pic:blipFill>
                        <pic:spPr>
                          <a:xfrm>
                            <a:off x="0" y="0"/>
                            <a:ext cx="2134541" cy="1309434"/>
                          </a:xfrm>
                          <a:prstGeom prst="rect">
                            <a:avLst/>
                          </a:prstGeom>
                        </pic:spPr>
                      </pic:pic>
                    </a:graphicData>
                  </a:graphic>
                </wp:inline>
              </w:drawing>
            </w:r>
          </w:p>
        </w:tc>
        <w:tc>
          <w:tcPr>
            <w:tcW w:w="5477" w:type="dxa"/>
          </w:tcPr>
          <w:p w14:paraId="7478BFEC" w14:textId="09406AF4" w:rsidR="00320DE6" w:rsidRPr="005353CB" w:rsidRDefault="00320DE6" w:rsidP="00320DE6">
            <w:pPr>
              <w:rPr>
                <w:sz w:val="18"/>
                <w:szCs w:val="18"/>
              </w:rPr>
            </w:pPr>
          </w:p>
          <w:p w14:paraId="4AF3BB02" w14:textId="77777777" w:rsidR="00320DE6" w:rsidRPr="005353CB" w:rsidRDefault="00C212D3" w:rsidP="00A020FF">
            <w:pPr>
              <w:rPr>
                <w:sz w:val="18"/>
                <w:szCs w:val="18"/>
              </w:rPr>
            </w:pPr>
            <w:r w:rsidRPr="005353CB">
              <w:rPr>
                <w:sz w:val="18"/>
                <w:szCs w:val="18"/>
              </w:rPr>
              <w:t>Simple yet brilliant design, I like the single pop of colour they used, similar to a watercolour splash.</w:t>
            </w:r>
          </w:p>
          <w:p w14:paraId="0B8421B6" w14:textId="77777777" w:rsidR="00C212D3" w:rsidRPr="005353CB" w:rsidRDefault="00C212D3" w:rsidP="00A020FF">
            <w:pPr>
              <w:rPr>
                <w:sz w:val="18"/>
                <w:szCs w:val="18"/>
              </w:rPr>
            </w:pPr>
            <w:r w:rsidRPr="005353CB">
              <w:rPr>
                <w:sz w:val="18"/>
                <w:szCs w:val="18"/>
              </w:rPr>
              <w:t xml:space="preserve">Again, this showcases a split hero image – with the image </w:t>
            </w:r>
            <w:r w:rsidR="00535F34" w:rsidRPr="005353CB">
              <w:rPr>
                <w:sz w:val="18"/>
                <w:szCs w:val="18"/>
              </w:rPr>
              <w:t>showing bigger than the text.</w:t>
            </w:r>
          </w:p>
          <w:p w14:paraId="66290AFF" w14:textId="27FE20BB" w:rsidR="00535F34" w:rsidRPr="005353CB" w:rsidRDefault="00535F34" w:rsidP="00A020FF">
            <w:pPr>
              <w:rPr>
                <w:sz w:val="18"/>
                <w:szCs w:val="18"/>
              </w:rPr>
            </w:pPr>
            <w:r w:rsidRPr="005353CB">
              <w:rPr>
                <w:sz w:val="18"/>
                <w:szCs w:val="18"/>
              </w:rPr>
              <w:t>Theres a bold motto, “Better for our world, one meal at a time”, which captures the mission of the website</w:t>
            </w:r>
            <w:r w:rsidR="008929ED" w:rsidRPr="005353CB">
              <w:rPr>
                <w:sz w:val="18"/>
                <w:szCs w:val="18"/>
              </w:rPr>
              <w:t xml:space="preserve"> </w:t>
            </w:r>
            <w:r w:rsidR="00092B97" w:rsidRPr="005353CB">
              <w:rPr>
                <w:sz w:val="18"/>
                <w:szCs w:val="18"/>
              </w:rPr>
              <w:t>in a nutshell.</w:t>
            </w:r>
          </w:p>
        </w:tc>
      </w:tr>
      <w:tr w:rsidR="00CE44CA" w:rsidRPr="005353CB" w14:paraId="497E06FA" w14:textId="77777777" w:rsidTr="006A672B">
        <w:tc>
          <w:tcPr>
            <w:tcW w:w="3539" w:type="dxa"/>
            <w:gridSpan w:val="2"/>
          </w:tcPr>
          <w:p w14:paraId="37F87790" w14:textId="77777777" w:rsidR="002879DD" w:rsidRPr="005353CB" w:rsidRDefault="002879DD" w:rsidP="00A020FF">
            <w:pPr>
              <w:rPr>
                <w:sz w:val="18"/>
                <w:szCs w:val="18"/>
              </w:rPr>
            </w:pPr>
          </w:p>
          <w:p w14:paraId="6E40D6EE" w14:textId="7E41A8DF" w:rsidR="002879DD" w:rsidRPr="005353CB" w:rsidRDefault="002879DD" w:rsidP="00A020FF">
            <w:pPr>
              <w:rPr>
                <w:sz w:val="18"/>
                <w:szCs w:val="18"/>
              </w:rPr>
            </w:pPr>
            <w:r w:rsidRPr="005353CB">
              <w:rPr>
                <w:noProof/>
                <w:sz w:val="18"/>
                <w:szCs w:val="18"/>
              </w:rPr>
              <w:drawing>
                <wp:inline distT="0" distB="0" distL="0" distR="0" wp14:anchorId="6AF86E7A" wp14:editId="79422E87">
                  <wp:extent cx="2112645" cy="621903"/>
                  <wp:effectExtent l="0" t="0" r="1905" b="6985"/>
                  <wp:docPr id="72962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1493" name=""/>
                          <pic:cNvPicPr/>
                        </pic:nvPicPr>
                        <pic:blipFill>
                          <a:blip r:embed="rId28"/>
                          <a:stretch>
                            <a:fillRect/>
                          </a:stretch>
                        </pic:blipFill>
                        <pic:spPr>
                          <a:xfrm>
                            <a:off x="0" y="0"/>
                            <a:ext cx="2192500" cy="645410"/>
                          </a:xfrm>
                          <a:prstGeom prst="rect">
                            <a:avLst/>
                          </a:prstGeom>
                        </pic:spPr>
                      </pic:pic>
                    </a:graphicData>
                  </a:graphic>
                </wp:inline>
              </w:drawing>
            </w:r>
          </w:p>
        </w:tc>
        <w:tc>
          <w:tcPr>
            <w:tcW w:w="5477" w:type="dxa"/>
          </w:tcPr>
          <w:p w14:paraId="48824AD7" w14:textId="5955D1B1" w:rsidR="002879DD" w:rsidRPr="005353CB" w:rsidRDefault="00092B97" w:rsidP="00320DE6">
            <w:pPr>
              <w:rPr>
                <w:sz w:val="18"/>
                <w:szCs w:val="18"/>
              </w:rPr>
            </w:pPr>
            <w:r w:rsidRPr="005353CB">
              <w:rPr>
                <w:sz w:val="18"/>
                <w:szCs w:val="18"/>
              </w:rPr>
              <w:t>This design to display information is simple to view and aesthetic for visualization. Since the sections are broken into steps with good spacing and order, it makes it easy for users to view</w:t>
            </w:r>
          </w:p>
        </w:tc>
      </w:tr>
      <w:tr w:rsidR="00A87492" w:rsidRPr="005353CB" w14:paraId="572902DD" w14:textId="77777777" w:rsidTr="006A672B">
        <w:tc>
          <w:tcPr>
            <w:tcW w:w="3539" w:type="dxa"/>
            <w:gridSpan w:val="2"/>
          </w:tcPr>
          <w:p w14:paraId="3FF00953" w14:textId="60783524" w:rsidR="002879DD" w:rsidRPr="005353CB" w:rsidRDefault="002879DD" w:rsidP="00A020FF">
            <w:pPr>
              <w:rPr>
                <w:sz w:val="18"/>
                <w:szCs w:val="18"/>
              </w:rPr>
            </w:pPr>
            <w:r w:rsidRPr="005353CB">
              <w:rPr>
                <w:sz w:val="18"/>
                <w:szCs w:val="18"/>
              </w:rPr>
              <w:lastRenderedPageBreak/>
              <w:br/>
            </w:r>
            <w:r w:rsidRPr="005353CB">
              <w:rPr>
                <w:noProof/>
                <w:sz w:val="18"/>
                <w:szCs w:val="18"/>
              </w:rPr>
              <w:drawing>
                <wp:inline distT="0" distB="0" distL="0" distR="0" wp14:anchorId="7E9B91AC" wp14:editId="703D07B7">
                  <wp:extent cx="2126672" cy="1674052"/>
                  <wp:effectExtent l="0" t="0" r="6985" b="2540"/>
                  <wp:docPr id="10381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2215" name=""/>
                          <pic:cNvPicPr/>
                        </pic:nvPicPr>
                        <pic:blipFill>
                          <a:blip r:embed="rId29"/>
                          <a:stretch>
                            <a:fillRect/>
                          </a:stretch>
                        </pic:blipFill>
                        <pic:spPr>
                          <a:xfrm>
                            <a:off x="0" y="0"/>
                            <a:ext cx="2144195" cy="1687846"/>
                          </a:xfrm>
                          <a:prstGeom prst="rect">
                            <a:avLst/>
                          </a:prstGeom>
                        </pic:spPr>
                      </pic:pic>
                    </a:graphicData>
                  </a:graphic>
                </wp:inline>
              </w:drawing>
            </w:r>
          </w:p>
        </w:tc>
        <w:tc>
          <w:tcPr>
            <w:tcW w:w="5477" w:type="dxa"/>
          </w:tcPr>
          <w:p w14:paraId="4C540A89" w14:textId="77777777" w:rsidR="00073F7D" w:rsidRPr="005353CB" w:rsidRDefault="00073F7D" w:rsidP="00320DE6">
            <w:pPr>
              <w:rPr>
                <w:sz w:val="18"/>
                <w:szCs w:val="18"/>
              </w:rPr>
            </w:pPr>
          </w:p>
          <w:p w14:paraId="3B57561E" w14:textId="2645A0D7" w:rsidR="00C44FBE" w:rsidRPr="005353CB" w:rsidRDefault="00C44FBE" w:rsidP="00320DE6">
            <w:pPr>
              <w:rPr>
                <w:sz w:val="18"/>
                <w:szCs w:val="18"/>
              </w:rPr>
            </w:pPr>
            <w:r w:rsidRPr="005353CB">
              <w:rPr>
                <w:sz w:val="18"/>
                <w:szCs w:val="18"/>
              </w:rPr>
              <w:t>I like the visual design of the phone render displaying the apps different pages. The watercolour designs continue (except with vegetables</w:t>
            </w:r>
            <w:r w:rsidR="00DC0C37" w:rsidRPr="005353CB">
              <w:rPr>
                <w:sz w:val="18"/>
                <w:szCs w:val="18"/>
              </w:rPr>
              <w:t>), which gives the white canvas a burst of natural colours</w:t>
            </w:r>
            <w:r w:rsidR="008712FB" w:rsidRPr="005353CB">
              <w:rPr>
                <w:sz w:val="18"/>
                <w:szCs w:val="18"/>
              </w:rPr>
              <w:t>– I like how theres plenty of negative space which makes the fruit artwork more ‘intentional’, than ‘busy’ to look at.</w:t>
            </w:r>
            <w:r w:rsidR="00DC0C37" w:rsidRPr="005353CB">
              <w:rPr>
                <w:sz w:val="18"/>
                <w:szCs w:val="18"/>
              </w:rPr>
              <w:t>.</w:t>
            </w:r>
          </w:p>
          <w:p w14:paraId="7C784E53" w14:textId="77777777" w:rsidR="00DC0C37" w:rsidRPr="005353CB" w:rsidRDefault="00DC0C37" w:rsidP="00320DE6">
            <w:pPr>
              <w:rPr>
                <w:sz w:val="18"/>
                <w:szCs w:val="18"/>
              </w:rPr>
            </w:pPr>
            <w:r w:rsidRPr="005353CB">
              <w:rPr>
                <w:sz w:val="18"/>
                <w:szCs w:val="18"/>
              </w:rPr>
              <w:t>The clean typography makes reading</w:t>
            </w:r>
            <w:r w:rsidR="008712FB" w:rsidRPr="005353CB">
              <w:rPr>
                <w:sz w:val="18"/>
                <w:szCs w:val="18"/>
              </w:rPr>
              <w:t xml:space="preserve"> the different points easy </w:t>
            </w:r>
          </w:p>
          <w:p w14:paraId="754EA20B" w14:textId="77777777" w:rsidR="008712FB" w:rsidRPr="005353CB" w:rsidRDefault="008712FB" w:rsidP="00320DE6">
            <w:pPr>
              <w:rPr>
                <w:sz w:val="18"/>
                <w:szCs w:val="18"/>
              </w:rPr>
            </w:pPr>
          </w:p>
          <w:p w14:paraId="74858E68" w14:textId="77777777" w:rsidR="008712FB" w:rsidRPr="005353CB" w:rsidRDefault="008712FB" w:rsidP="00320DE6">
            <w:pPr>
              <w:rPr>
                <w:sz w:val="18"/>
                <w:szCs w:val="18"/>
              </w:rPr>
            </w:pPr>
            <w:r w:rsidRPr="005353CB">
              <w:rPr>
                <w:sz w:val="18"/>
                <w:szCs w:val="18"/>
              </w:rPr>
              <w:t>The central focus on the actual UI of the app makes it more captivating to learn more.</w:t>
            </w:r>
          </w:p>
          <w:p w14:paraId="6CF76B65" w14:textId="77777777" w:rsidR="008712FB" w:rsidRPr="005353CB" w:rsidRDefault="008712FB" w:rsidP="00320DE6">
            <w:pPr>
              <w:rPr>
                <w:sz w:val="18"/>
                <w:szCs w:val="18"/>
              </w:rPr>
            </w:pPr>
          </w:p>
          <w:p w14:paraId="76A29B34" w14:textId="378D72C9" w:rsidR="00241F10" w:rsidRPr="005353CB" w:rsidRDefault="00241F10" w:rsidP="00320DE6">
            <w:pPr>
              <w:rPr>
                <w:sz w:val="18"/>
                <w:szCs w:val="18"/>
              </w:rPr>
            </w:pPr>
            <w:r w:rsidRPr="005353CB">
              <w:rPr>
                <w:sz w:val="18"/>
                <w:szCs w:val="18"/>
              </w:rPr>
              <w:t xml:space="preserve">The only issue is that the artwork might distract accessibility-minded users if the contrast </w:t>
            </w:r>
            <w:r w:rsidR="00F819AF" w:rsidRPr="005353CB">
              <w:rPr>
                <w:sz w:val="18"/>
                <w:szCs w:val="18"/>
              </w:rPr>
              <w:t>isn’t</w:t>
            </w:r>
            <w:r w:rsidRPr="005353CB">
              <w:rPr>
                <w:sz w:val="18"/>
                <w:szCs w:val="18"/>
              </w:rPr>
              <w:t xml:space="preserve"> carried out properly. The other thing as well as once users read this section on the phone, the amount of elements in this one spot might overwhelm the user, as it could get cluttered.</w:t>
            </w:r>
          </w:p>
        </w:tc>
      </w:tr>
      <w:tr w:rsidR="00CE44CA" w:rsidRPr="005353CB" w14:paraId="1AA2607D" w14:textId="77777777" w:rsidTr="006A672B">
        <w:tc>
          <w:tcPr>
            <w:tcW w:w="3539" w:type="dxa"/>
            <w:gridSpan w:val="2"/>
          </w:tcPr>
          <w:p w14:paraId="6EFB822A" w14:textId="5922DA38" w:rsidR="002C3C3D" w:rsidRPr="005353CB" w:rsidRDefault="002C3C3D" w:rsidP="00A020FF">
            <w:pPr>
              <w:rPr>
                <w:sz w:val="18"/>
                <w:szCs w:val="18"/>
              </w:rPr>
            </w:pPr>
            <w:r w:rsidRPr="005353CB">
              <w:rPr>
                <w:sz w:val="18"/>
                <w:szCs w:val="18"/>
              </w:rPr>
              <w:br/>
            </w:r>
            <w:r w:rsidRPr="005353CB">
              <w:rPr>
                <w:noProof/>
                <w:sz w:val="18"/>
                <w:szCs w:val="18"/>
              </w:rPr>
              <w:drawing>
                <wp:inline distT="0" distB="0" distL="0" distR="0" wp14:anchorId="291A6B04" wp14:editId="134ED998">
                  <wp:extent cx="2098963" cy="1386905"/>
                  <wp:effectExtent l="0" t="0" r="0" b="3810"/>
                  <wp:docPr id="9676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3109" name=""/>
                          <pic:cNvPicPr/>
                        </pic:nvPicPr>
                        <pic:blipFill>
                          <a:blip r:embed="rId30"/>
                          <a:stretch>
                            <a:fillRect/>
                          </a:stretch>
                        </pic:blipFill>
                        <pic:spPr>
                          <a:xfrm>
                            <a:off x="0" y="0"/>
                            <a:ext cx="2128069" cy="1406137"/>
                          </a:xfrm>
                          <a:prstGeom prst="rect">
                            <a:avLst/>
                          </a:prstGeom>
                        </pic:spPr>
                      </pic:pic>
                    </a:graphicData>
                  </a:graphic>
                </wp:inline>
              </w:drawing>
            </w:r>
          </w:p>
        </w:tc>
        <w:tc>
          <w:tcPr>
            <w:tcW w:w="5477" w:type="dxa"/>
          </w:tcPr>
          <w:p w14:paraId="6FABA312" w14:textId="77777777" w:rsidR="002C3C3D" w:rsidRPr="005353CB" w:rsidRDefault="002C3C3D" w:rsidP="00320DE6">
            <w:pPr>
              <w:rPr>
                <w:sz w:val="18"/>
                <w:szCs w:val="18"/>
              </w:rPr>
            </w:pPr>
          </w:p>
          <w:p w14:paraId="1950E523" w14:textId="77777777" w:rsidR="00241F10" w:rsidRPr="005353CB" w:rsidRDefault="00241F10" w:rsidP="00320DE6">
            <w:pPr>
              <w:rPr>
                <w:sz w:val="18"/>
                <w:szCs w:val="18"/>
              </w:rPr>
            </w:pPr>
            <w:r w:rsidRPr="005353CB">
              <w:rPr>
                <w:sz w:val="18"/>
                <w:szCs w:val="18"/>
              </w:rPr>
              <w:t>The mention of their mission is clean and easy to look at – theres nothing busy about this</w:t>
            </w:r>
            <w:r w:rsidR="00AC343B" w:rsidRPr="005353CB">
              <w:rPr>
                <w:sz w:val="18"/>
                <w:szCs w:val="18"/>
              </w:rPr>
              <w:t>.</w:t>
            </w:r>
          </w:p>
          <w:p w14:paraId="6A4758E0" w14:textId="77777777" w:rsidR="00AC343B" w:rsidRDefault="00AC343B" w:rsidP="00320DE6">
            <w:pPr>
              <w:rPr>
                <w:sz w:val="18"/>
                <w:szCs w:val="18"/>
              </w:rPr>
            </w:pPr>
            <w:r w:rsidRPr="005353CB">
              <w:rPr>
                <w:sz w:val="18"/>
                <w:szCs w:val="18"/>
              </w:rPr>
              <w:t xml:space="preserve">The only issue might be </w:t>
            </w:r>
            <w:r w:rsidR="006652BC" w:rsidRPr="005353CB">
              <w:rPr>
                <w:sz w:val="18"/>
                <w:szCs w:val="18"/>
              </w:rPr>
              <w:t xml:space="preserve">the fact that </w:t>
            </w:r>
            <w:r w:rsidRPr="005353CB">
              <w:rPr>
                <w:sz w:val="18"/>
                <w:szCs w:val="18"/>
              </w:rPr>
              <w:t xml:space="preserve">users intuitively looking left to right to read, </w:t>
            </w:r>
            <w:r w:rsidR="006652BC" w:rsidRPr="005353CB">
              <w:rPr>
                <w:sz w:val="18"/>
                <w:szCs w:val="18"/>
              </w:rPr>
              <w:t xml:space="preserve">so they would get confused from the </w:t>
            </w:r>
            <w:r w:rsidRPr="005353CB">
              <w:rPr>
                <w:sz w:val="18"/>
                <w:szCs w:val="18"/>
              </w:rPr>
              <w:t>fact th</w:t>
            </w:r>
            <w:r w:rsidR="006652BC" w:rsidRPr="005353CB">
              <w:rPr>
                <w:sz w:val="18"/>
                <w:szCs w:val="18"/>
              </w:rPr>
              <w:t xml:space="preserve">at it is </w:t>
            </w:r>
            <w:r w:rsidRPr="005353CB">
              <w:rPr>
                <w:sz w:val="18"/>
                <w:szCs w:val="18"/>
              </w:rPr>
              <w:t>wr</w:t>
            </w:r>
            <w:r w:rsidR="006652BC" w:rsidRPr="005353CB">
              <w:rPr>
                <w:sz w:val="18"/>
                <w:szCs w:val="18"/>
              </w:rPr>
              <w:t>itten</w:t>
            </w:r>
            <w:r w:rsidRPr="005353CB">
              <w:rPr>
                <w:sz w:val="18"/>
                <w:szCs w:val="18"/>
              </w:rPr>
              <w:t xml:space="preserve"> in two separate parts, </w:t>
            </w:r>
            <w:r w:rsidR="006652BC" w:rsidRPr="005353CB">
              <w:rPr>
                <w:sz w:val="18"/>
                <w:szCs w:val="18"/>
              </w:rPr>
              <w:t>where</w:t>
            </w:r>
            <w:r w:rsidRPr="005353CB">
              <w:rPr>
                <w:sz w:val="18"/>
                <w:szCs w:val="18"/>
              </w:rPr>
              <w:t xml:space="preserve"> </w:t>
            </w:r>
            <w:r w:rsidR="006652BC" w:rsidRPr="005353CB">
              <w:rPr>
                <w:sz w:val="18"/>
                <w:szCs w:val="18"/>
              </w:rPr>
              <w:t>the user</w:t>
            </w:r>
            <w:r w:rsidRPr="005353CB">
              <w:rPr>
                <w:sz w:val="18"/>
                <w:szCs w:val="18"/>
              </w:rPr>
              <w:t xml:space="preserve"> would need to read up to down on both sides.</w:t>
            </w:r>
          </w:p>
          <w:p w14:paraId="260398D1" w14:textId="77777777" w:rsidR="006A672B" w:rsidRDefault="006A672B" w:rsidP="00320DE6">
            <w:pPr>
              <w:rPr>
                <w:sz w:val="18"/>
                <w:szCs w:val="18"/>
              </w:rPr>
            </w:pPr>
          </w:p>
          <w:p w14:paraId="41BD6A43" w14:textId="1264562B" w:rsidR="006A672B" w:rsidRPr="005353CB" w:rsidRDefault="006A672B" w:rsidP="00320DE6">
            <w:pPr>
              <w:rPr>
                <w:sz w:val="18"/>
                <w:szCs w:val="18"/>
              </w:rPr>
            </w:pPr>
            <w:r>
              <w:rPr>
                <w:sz w:val="18"/>
                <w:szCs w:val="18"/>
              </w:rPr>
              <w:t xml:space="preserve">This layout would NOT be in my </w:t>
            </w:r>
            <w:r w:rsidR="00104DF2">
              <w:rPr>
                <w:sz w:val="18"/>
                <w:szCs w:val="18"/>
              </w:rPr>
              <w:t>website;</w:t>
            </w:r>
            <w:r>
              <w:rPr>
                <w:sz w:val="18"/>
                <w:szCs w:val="18"/>
              </w:rPr>
              <w:t xml:space="preserve"> I would ensure that the written sections can be read </w:t>
            </w:r>
            <w:r w:rsidR="00C2082F">
              <w:rPr>
                <w:sz w:val="18"/>
                <w:szCs w:val="18"/>
              </w:rPr>
              <w:t>with consistent flow and understanding.</w:t>
            </w:r>
          </w:p>
        </w:tc>
      </w:tr>
      <w:tr w:rsidR="00A87492" w:rsidRPr="005353CB" w14:paraId="53CAF306" w14:textId="77777777" w:rsidTr="006A672B">
        <w:tc>
          <w:tcPr>
            <w:tcW w:w="3539" w:type="dxa"/>
            <w:gridSpan w:val="2"/>
          </w:tcPr>
          <w:p w14:paraId="3A18F534" w14:textId="3196C864" w:rsidR="00A87492" w:rsidRPr="005353CB" w:rsidRDefault="00A87492" w:rsidP="00A020FF">
            <w:pPr>
              <w:rPr>
                <w:sz w:val="18"/>
                <w:szCs w:val="18"/>
              </w:rPr>
            </w:pPr>
            <w:r w:rsidRPr="005353CB">
              <w:rPr>
                <w:sz w:val="18"/>
                <w:szCs w:val="18"/>
              </w:rPr>
              <w:br/>
            </w:r>
            <w:r w:rsidRPr="005353CB">
              <w:rPr>
                <w:noProof/>
                <w:sz w:val="18"/>
                <w:szCs w:val="18"/>
              </w:rPr>
              <w:drawing>
                <wp:inline distT="0" distB="0" distL="0" distR="0" wp14:anchorId="00926D76" wp14:editId="799EE761">
                  <wp:extent cx="2065020" cy="471070"/>
                  <wp:effectExtent l="0" t="0" r="0" b="5715"/>
                  <wp:docPr id="195921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6132" name=""/>
                          <pic:cNvPicPr/>
                        </pic:nvPicPr>
                        <pic:blipFill>
                          <a:blip r:embed="rId31"/>
                          <a:stretch>
                            <a:fillRect/>
                          </a:stretch>
                        </pic:blipFill>
                        <pic:spPr>
                          <a:xfrm>
                            <a:off x="0" y="0"/>
                            <a:ext cx="2161198" cy="493010"/>
                          </a:xfrm>
                          <a:prstGeom prst="rect">
                            <a:avLst/>
                          </a:prstGeom>
                        </pic:spPr>
                      </pic:pic>
                    </a:graphicData>
                  </a:graphic>
                </wp:inline>
              </w:drawing>
            </w:r>
          </w:p>
        </w:tc>
        <w:tc>
          <w:tcPr>
            <w:tcW w:w="5477" w:type="dxa"/>
          </w:tcPr>
          <w:p w14:paraId="6A838D27" w14:textId="21406085" w:rsidR="00A87492" w:rsidRPr="005353CB" w:rsidRDefault="006A6AC0" w:rsidP="00320DE6">
            <w:pPr>
              <w:rPr>
                <w:sz w:val="18"/>
                <w:szCs w:val="18"/>
              </w:rPr>
            </w:pPr>
            <w:r w:rsidRPr="005353CB">
              <w:rPr>
                <w:sz w:val="18"/>
                <w:szCs w:val="18"/>
              </w:rPr>
              <w:t>This section is nicely laid out and spaced out decently well as it presents who sponsored them, which includes the local ‘Nelson City Council’, among other councils</w:t>
            </w:r>
            <w:r w:rsidR="00173CA6" w:rsidRPr="005353CB">
              <w:rPr>
                <w:sz w:val="18"/>
                <w:szCs w:val="18"/>
              </w:rPr>
              <w:t xml:space="preserve"> and other business across the country.</w:t>
            </w:r>
          </w:p>
        </w:tc>
      </w:tr>
      <w:tr w:rsidR="00A87492" w:rsidRPr="005353CB" w14:paraId="32DD7533" w14:textId="77777777" w:rsidTr="006A672B">
        <w:tc>
          <w:tcPr>
            <w:tcW w:w="3539" w:type="dxa"/>
            <w:gridSpan w:val="2"/>
          </w:tcPr>
          <w:p w14:paraId="513484EE" w14:textId="17CB266B" w:rsidR="00A87492" w:rsidRPr="005353CB" w:rsidRDefault="00CE44CA" w:rsidP="00A020FF">
            <w:pPr>
              <w:rPr>
                <w:sz w:val="18"/>
                <w:szCs w:val="18"/>
              </w:rPr>
            </w:pPr>
            <w:r w:rsidRPr="005353CB">
              <w:rPr>
                <w:sz w:val="18"/>
                <w:szCs w:val="18"/>
              </w:rPr>
              <w:br/>
            </w:r>
            <w:r w:rsidR="00A87492" w:rsidRPr="005353CB">
              <w:rPr>
                <w:noProof/>
                <w:sz w:val="18"/>
                <w:szCs w:val="18"/>
              </w:rPr>
              <w:drawing>
                <wp:inline distT="0" distB="0" distL="0" distR="0" wp14:anchorId="2F5211A4" wp14:editId="333C5CDC">
                  <wp:extent cx="2065020" cy="1796883"/>
                  <wp:effectExtent l="0" t="0" r="0" b="0"/>
                  <wp:docPr id="6777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72228" name=""/>
                          <pic:cNvPicPr/>
                        </pic:nvPicPr>
                        <pic:blipFill>
                          <a:blip r:embed="rId32"/>
                          <a:stretch>
                            <a:fillRect/>
                          </a:stretch>
                        </pic:blipFill>
                        <pic:spPr>
                          <a:xfrm>
                            <a:off x="0" y="0"/>
                            <a:ext cx="2076805" cy="1807138"/>
                          </a:xfrm>
                          <a:prstGeom prst="rect">
                            <a:avLst/>
                          </a:prstGeom>
                        </pic:spPr>
                      </pic:pic>
                    </a:graphicData>
                  </a:graphic>
                </wp:inline>
              </w:drawing>
            </w:r>
          </w:p>
        </w:tc>
        <w:tc>
          <w:tcPr>
            <w:tcW w:w="5477" w:type="dxa"/>
          </w:tcPr>
          <w:p w14:paraId="663E90A8" w14:textId="77777777" w:rsidR="00CE44CA" w:rsidRPr="005353CB" w:rsidRDefault="00CE44CA" w:rsidP="00320DE6">
            <w:pPr>
              <w:rPr>
                <w:sz w:val="18"/>
                <w:szCs w:val="18"/>
              </w:rPr>
            </w:pPr>
          </w:p>
          <w:p w14:paraId="353AAE62" w14:textId="77777777" w:rsidR="00A87492" w:rsidRPr="005353CB" w:rsidRDefault="00A87492" w:rsidP="00320DE6">
            <w:pPr>
              <w:rPr>
                <w:sz w:val="18"/>
                <w:szCs w:val="18"/>
              </w:rPr>
            </w:pPr>
            <w:r w:rsidRPr="005353CB">
              <w:rPr>
                <w:sz w:val="18"/>
                <w:szCs w:val="18"/>
              </w:rPr>
              <w:t>This section is towards the donors</w:t>
            </w:r>
            <w:r w:rsidR="00173CA6" w:rsidRPr="005353CB">
              <w:rPr>
                <w:sz w:val="18"/>
                <w:szCs w:val="18"/>
              </w:rPr>
              <w:t xml:space="preserve"> and has an in depth description about what it means for companies to contribute to the app and how its beneficial. </w:t>
            </w:r>
          </w:p>
          <w:p w14:paraId="61B84AC6" w14:textId="77777777" w:rsidR="00173CA6" w:rsidRPr="005353CB" w:rsidRDefault="00173CA6" w:rsidP="00320DE6">
            <w:pPr>
              <w:rPr>
                <w:sz w:val="18"/>
                <w:szCs w:val="18"/>
              </w:rPr>
            </w:pPr>
            <w:r w:rsidRPr="005353CB">
              <w:rPr>
                <w:sz w:val="18"/>
                <w:szCs w:val="18"/>
              </w:rPr>
              <w:t xml:space="preserve">They also list </w:t>
            </w:r>
            <w:r w:rsidR="006A637D" w:rsidRPr="005353CB">
              <w:rPr>
                <w:sz w:val="18"/>
                <w:szCs w:val="18"/>
              </w:rPr>
              <w:t>perks if they did, including the fact that new customers would come through, the mindfulness of reduced food waste, the chance to earn more money and to be known as environmentally friendly.</w:t>
            </w:r>
          </w:p>
          <w:p w14:paraId="4832FC4A" w14:textId="77777777" w:rsidR="006A637D" w:rsidRPr="005353CB" w:rsidRDefault="006A637D" w:rsidP="00320DE6">
            <w:pPr>
              <w:rPr>
                <w:sz w:val="18"/>
                <w:szCs w:val="18"/>
              </w:rPr>
            </w:pPr>
          </w:p>
          <w:p w14:paraId="66DC7766" w14:textId="2F729790" w:rsidR="006A637D" w:rsidRPr="005353CB" w:rsidRDefault="006A637D" w:rsidP="00320DE6">
            <w:pPr>
              <w:rPr>
                <w:sz w:val="18"/>
                <w:szCs w:val="18"/>
              </w:rPr>
            </w:pPr>
            <w:r w:rsidRPr="005353CB">
              <w:rPr>
                <w:sz w:val="18"/>
                <w:szCs w:val="18"/>
              </w:rPr>
              <w:t>The hero image pairs well with the text and is kept simple for the user</w:t>
            </w:r>
          </w:p>
        </w:tc>
      </w:tr>
      <w:tr w:rsidR="006A672B" w:rsidRPr="005353CB" w14:paraId="1480399D" w14:textId="77777777" w:rsidTr="00C2082F">
        <w:tc>
          <w:tcPr>
            <w:tcW w:w="2263" w:type="dxa"/>
            <w:shd w:val="clear" w:color="auto" w:fill="DAE9F7" w:themeFill="text2" w:themeFillTint="1A"/>
          </w:tcPr>
          <w:p w14:paraId="67164C06" w14:textId="2A1E095A" w:rsidR="006A672B" w:rsidRPr="005353CB" w:rsidRDefault="006A672B" w:rsidP="00A020FF">
            <w:pPr>
              <w:rPr>
                <w:sz w:val="18"/>
                <w:szCs w:val="18"/>
              </w:rPr>
            </w:pPr>
            <w:r>
              <w:rPr>
                <w:sz w:val="18"/>
                <w:szCs w:val="18"/>
              </w:rPr>
              <w:t>Qualities I would add in my website</w:t>
            </w:r>
          </w:p>
        </w:tc>
        <w:tc>
          <w:tcPr>
            <w:tcW w:w="6753" w:type="dxa"/>
            <w:gridSpan w:val="2"/>
          </w:tcPr>
          <w:p w14:paraId="003BBD64" w14:textId="77777777" w:rsidR="006A672B" w:rsidRDefault="006A672B" w:rsidP="006A672B">
            <w:pPr>
              <w:pStyle w:val="ListParagraph"/>
              <w:numPr>
                <w:ilvl w:val="0"/>
                <w:numId w:val="8"/>
              </w:numPr>
              <w:rPr>
                <w:sz w:val="18"/>
                <w:szCs w:val="18"/>
              </w:rPr>
            </w:pPr>
            <w:r>
              <w:rPr>
                <w:sz w:val="18"/>
                <w:szCs w:val="18"/>
              </w:rPr>
              <w:t>Colour scheme, bold colours</w:t>
            </w:r>
          </w:p>
          <w:p w14:paraId="6B293FB1" w14:textId="77777777" w:rsidR="006A672B" w:rsidRDefault="006A672B" w:rsidP="006A672B">
            <w:pPr>
              <w:pStyle w:val="ListParagraph"/>
              <w:numPr>
                <w:ilvl w:val="0"/>
                <w:numId w:val="8"/>
              </w:numPr>
              <w:rPr>
                <w:sz w:val="18"/>
                <w:szCs w:val="18"/>
              </w:rPr>
            </w:pPr>
            <w:r>
              <w:rPr>
                <w:sz w:val="18"/>
                <w:szCs w:val="18"/>
              </w:rPr>
              <w:t>Visually interesting and interactable elements</w:t>
            </w:r>
          </w:p>
          <w:p w14:paraId="5D6F5E44" w14:textId="6F85AD05" w:rsidR="006A672B" w:rsidRPr="006A672B" w:rsidRDefault="006A672B" w:rsidP="006A672B">
            <w:pPr>
              <w:pStyle w:val="ListParagraph"/>
              <w:numPr>
                <w:ilvl w:val="0"/>
                <w:numId w:val="8"/>
              </w:numPr>
              <w:rPr>
                <w:sz w:val="18"/>
                <w:szCs w:val="18"/>
              </w:rPr>
            </w:pPr>
            <w:r>
              <w:rPr>
                <w:sz w:val="18"/>
                <w:szCs w:val="18"/>
              </w:rPr>
              <w:t>Clearly laid/spaced out words</w:t>
            </w:r>
          </w:p>
        </w:tc>
      </w:tr>
    </w:tbl>
    <w:p w14:paraId="1FA8C1B2" w14:textId="77777777" w:rsidR="002E58A7" w:rsidRDefault="002E58A7" w:rsidP="00320DE6">
      <w:pPr>
        <w:rPr>
          <w:sz w:val="18"/>
          <w:szCs w:val="18"/>
        </w:rPr>
      </w:pPr>
    </w:p>
    <w:p w14:paraId="0560FA33" w14:textId="3987B94D" w:rsidR="00320DE6" w:rsidRPr="005353CB" w:rsidRDefault="00320DE6" w:rsidP="00320DE6">
      <w:pPr>
        <w:rPr>
          <w:sz w:val="18"/>
          <w:szCs w:val="18"/>
        </w:rPr>
      </w:pPr>
      <w:r w:rsidRPr="005353CB">
        <w:rPr>
          <w:sz w:val="18"/>
          <w:szCs w:val="18"/>
        </w:rPr>
        <w:t xml:space="preserve">Website </w:t>
      </w:r>
      <w:r w:rsidR="00117FD7" w:rsidRPr="005353CB">
        <w:rPr>
          <w:sz w:val="18"/>
          <w:szCs w:val="18"/>
        </w:rPr>
        <w:t>4</w:t>
      </w:r>
      <w:r w:rsidR="00BB1390" w:rsidRPr="005353CB">
        <w:rPr>
          <w:sz w:val="18"/>
          <w:szCs w:val="18"/>
        </w:rPr>
        <w:t xml:space="preserve"> – Foodb</w:t>
      </w:r>
      <w:r w:rsidR="00BC56AA" w:rsidRPr="005353CB">
        <w:rPr>
          <w:sz w:val="18"/>
          <w:szCs w:val="18"/>
        </w:rPr>
        <w:t xml:space="preserve">ank NZ </w:t>
      </w:r>
      <w:r w:rsidR="00406328">
        <w:rPr>
          <w:sz w:val="18"/>
          <w:szCs w:val="18"/>
        </w:rPr>
        <w:fldChar w:fldCharType="begin"/>
      </w:r>
      <w:r w:rsidR="00406328">
        <w:rPr>
          <w:sz w:val="18"/>
          <w:szCs w:val="18"/>
        </w:rPr>
        <w:instrText xml:space="preserve"> ADDIN ZOTERO_ITEM CSL_CITATION {"citationID":"9XaL1Egw","properties":{"formattedCitation":"({\\i{}Foodbank New Zealand | Home}, n.d.)","plainCitation":"(Foodbank New Zealand | Home, n.d.)","noteIndex":0},"citationItems":[{"id":154,"uris":["http://zotero.org/users/local/RMxTFugL/items/TSJ76K5Q"],"itemData":{"id":154,"type":"webpage","abstract":"We provide an an online directory of NZ foodbanks you can contact for food assistance. We also provide links to other organisations that can help with budgeting, housing and other services.","container-title":"foodbank","language":"en","title":"Foodbank New Zealand | Home","URL":"https://www.foodbank.co.nz","accessed":{"date-parts":[["2025",9,1]]}}}],"schema":"https://github.com/citation-style-language/schema/raw/master/csl-citation.json"} </w:instrText>
      </w:r>
      <w:r w:rsidR="00406328">
        <w:rPr>
          <w:sz w:val="18"/>
          <w:szCs w:val="18"/>
        </w:rPr>
        <w:fldChar w:fldCharType="separate"/>
      </w:r>
      <w:r w:rsidR="00406328" w:rsidRPr="00406328">
        <w:rPr>
          <w:rFonts w:cs="Times New Roman"/>
          <w:kern w:val="0"/>
          <w:sz w:val="18"/>
        </w:rPr>
        <w:t>(</w:t>
      </w:r>
      <w:r w:rsidR="00406328" w:rsidRPr="00406328">
        <w:rPr>
          <w:rFonts w:cs="Times New Roman"/>
          <w:i/>
          <w:iCs/>
          <w:kern w:val="0"/>
          <w:sz w:val="18"/>
        </w:rPr>
        <w:t>Foodbank New Zealand | Home</w:t>
      </w:r>
      <w:r w:rsidR="00406328" w:rsidRPr="00406328">
        <w:rPr>
          <w:rFonts w:cs="Times New Roman"/>
          <w:kern w:val="0"/>
          <w:sz w:val="18"/>
        </w:rPr>
        <w:t>, n.d.)</w:t>
      </w:r>
      <w:r w:rsidR="00406328">
        <w:rPr>
          <w:sz w:val="18"/>
          <w:szCs w:val="18"/>
        </w:rPr>
        <w:fldChar w:fldCharType="end"/>
      </w:r>
      <w:r w:rsidR="00BC56AA" w:rsidRPr="005353CB">
        <w:rPr>
          <w:sz w:val="18"/>
          <w:szCs w:val="18"/>
        </w:rPr>
        <w:t xml:space="preserve"> </w:t>
      </w:r>
    </w:p>
    <w:tbl>
      <w:tblPr>
        <w:tblStyle w:val="TableGrid"/>
        <w:tblW w:w="0" w:type="auto"/>
        <w:tblLayout w:type="fixed"/>
        <w:tblLook w:val="04A0" w:firstRow="1" w:lastRow="0" w:firstColumn="1" w:lastColumn="0" w:noHBand="0" w:noVBand="1"/>
      </w:tblPr>
      <w:tblGrid>
        <w:gridCol w:w="2263"/>
        <w:gridCol w:w="2835"/>
        <w:gridCol w:w="3918"/>
      </w:tblGrid>
      <w:tr w:rsidR="00E825A2" w:rsidRPr="005353CB" w14:paraId="636492BE" w14:textId="77777777" w:rsidTr="007D76A8">
        <w:tc>
          <w:tcPr>
            <w:tcW w:w="5098" w:type="dxa"/>
            <w:gridSpan w:val="2"/>
            <w:shd w:val="clear" w:color="auto" w:fill="DAE9F7" w:themeFill="text2" w:themeFillTint="1A"/>
          </w:tcPr>
          <w:p w14:paraId="746B1C4A" w14:textId="77777777" w:rsidR="00320DE6" w:rsidRPr="005353CB" w:rsidRDefault="00320DE6" w:rsidP="00A020FF">
            <w:pPr>
              <w:rPr>
                <w:sz w:val="18"/>
                <w:szCs w:val="18"/>
              </w:rPr>
            </w:pPr>
            <w:r w:rsidRPr="005353CB">
              <w:rPr>
                <w:sz w:val="18"/>
                <w:szCs w:val="18"/>
              </w:rPr>
              <w:t>Screenshot</w:t>
            </w:r>
          </w:p>
        </w:tc>
        <w:tc>
          <w:tcPr>
            <w:tcW w:w="3918" w:type="dxa"/>
            <w:shd w:val="clear" w:color="auto" w:fill="DAE9F7" w:themeFill="text2" w:themeFillTint="1A"/>
          </w:tcPr>
          <w:p w14:paraId="4C2931B4" w14:textId="77777777" w:rsidR="00320DE6" w:rsidRPr="005353CB" w:rsidRDefault="00320DE6" w:rsidP="00A020FF">
            <w:pPr>
              <w:rPr>
                <w:sz w:val="18"/>
                <w:szCs w:val="18"/>
              </w:rPr>
            </w:pPr>
            <w:r w:rsidRPr="005353CB">
              <w:rPr>
                <w:sz w:val="18"/>
                <w:szCs w:val="18"/>
              </w:rPr>
              <w:t xml:space="preserve">Description </w:t>
            </w:r>
          </w:p>
        </w:tc>
      </w:tr>
      <w:tr w:rsidR="007A2781" w:rsidRPr="005353CB" w14:paraId="674B1041" w14:textId="77777777" w:rsidTr="007D76A8">
        <w:tc>
          <w:tcPr>
            <w:tcW w:w="5098" w:type="dxa"/>
            <w:gridSpan w:val="2"/>
          </w:tcPr>
          <w:p w14:paraId="245E6063" w14:textId="24456ACD" w:rsidR="00320DE6" w:rsidRPr="005353CB" w:rsidRDefault="00654603" w:rsidP="00A020FF">
            <w:pPr>
              <w:rPr>
                <w:sz w:val="18"/>
                <w:szCs w:val="18"/>
              </w:rPr>
            </w:pPr>
            <w:r w:rsidRPr="005353CB">
              <w:rPr>
                <w:noProof/>
                <w:sz w:val="18"/>
                <w:szCs w:val="18"/>
              </w:rPr>
              <w:drawing>
                <wp:inline distT="0" distB="0" distL="0" distR="0" wp14:anchorId="161EFE36" wp14:editId="303A8F78">
                  <wp:extent cx="3134551" cy="423333"/>
                  <wp:effectExtent l="0" t="0" r="0" b="0"/>
                  <wp:docPr id="8203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25476" name=""/>
                          <pic:cNvPicPr/>
                        </pic:nvPicPr>
                        <pic:blipFill>
                          <a:blip r:embed="rId33"/>
                          <a:stretch>
                            <a:fillRect/>
                          </a:stretch>
                        </pic:blipFill>
                        <pic:spPr>
                          <a:xfrm>
                            <a:off x="0" y="0"/>
                            <a:ext cx="3199323" cy="432081"/>
                          </a:xfrm>
                          <a:prstGeom prst="rect">
                            <a:avLst/>
                          </a:prstGeom>
                        </pic:spPr>
                      </pic:pic>
                    </a:graphicData>
                  </a:graphic>
                </wp:inline>
              </w:drawing>
            </w:r>
          </w:p>
        </w:tc>
        <w:tc>
          <w:tcPr>
            <w:tcW w:w="3918" w:type="dxa"/>
          </w:tcPr>
          <w:p w14:paraId="400E83A1" w14:textId="528B7692" w:rsidR="00320DE6" w:rsidRPr="005353CB" w:rsidRDefault="00654603" w:rsidP="00320DE6">
            <w:pPr>
              <w:rPr>
                <w:sz w:val="18"/>
                <w:szCs w:val="18"/>
              </w:rPr>
            </w:pPr>
            <w:r w:rsidRPr="005353CB">
              <w:rPr>
                <w:sz w:val="18"/>
                <w:szCs w:val="18"/>
              </w:rPr>
              <w:t>Navbar is simple enough to read and has the line breaks to separate the menu sections</w:t>
            </w:r>
            <w:r w:rsidRPr="005353CB">
              <w:rPr>
                <w:sz w:val="18"/>
                <w:szCs w:val="18"/>
              </w:rPr>
              <w:br/>
              <w:t xml:space="preserve">Has a very prominent </w:t>
            </w:r>
            <w:r w:rsidR="00991C08" w:rsidRPr="005353CB">
              <w:rPr>
                <w:sz w:val="18"/>
                <w:szCs w:val="18"/>
              </w:rPr>
              <w:t>‘fern’ logo</w:t>
            </w:r>
          </w:p>
          <w:p w14:paraId="53A475E1" w14:textId="77777777" w:rsidR="00320DE6" w:rsidRPr="005353CB" w:rsidRDefault="00320DE6" w:rsidP="00A020FF">
            <w:pPr>
              <w:rPr>
                <w:sz w:val="18"/>
                <w:szCs w:val="18"/>
              </w:rPr>
            </w:pPr>
          </w:p>
        </w:tc>
      </w:tr>
      <w:tr w:rsidR="00991C08" w:rsidRPr="005353CB" w14:paraId="26B6BF0D" w14:textId="77777777" w:rsidTr="007D76A8">
        <w:tc>
          <w:tcPr>
            <w:tcW w:w="5098" w:type="dxa"/>
            <w:gridSpan w:val="2"/>
          </w:tcPr>
          <w:p w14:paraId="49CAF4C8" w14:textId="0E51641D" w:rsidR="00991C08" w:rsidRPr="005353CB" w:rsidRDefault="00991C08" w:rsidP="00A020FF">
            <w:pPr>
              <w:rPr>
                <w:sz w:val="18"/>
                <w:szCs w:val="18"/>
              </w:rPr>
            </w:pPr>
            <w:r w:rsidRPr="005353CB">
              <w:rPr>
                <w:noProof/>
                <w:sz w:val="18"/>
                <w:szCs w:val="18"/>
              </w:rPr>
              <w:lastRenderedPageBreak/>
              <w:drawing>
                <wp:inline distT="0" distB="0" distL="0" distR="0" wp14:anchorId="637A572B" wp14:editId="77647E12">
                  <wp:extent cx="3098800" cy="1524682"/>
                  <wp:effectExtent l="0" t="0" r="6350" b="0"/>
                  <wp:docPr id="46661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16064" name=""/>
                          <pic:cNvPicPr/>
                        </pic:nvPicPr>
                        <pic:blipFill>
                          <a:blip r:embed="rId34"/>
                          <a:stretch>
                            <a:fillRect/>
                          </a:stretch>
                        </pic:blipFill>
                        <pic:spPr>
                          <a:xfrm>
                            <a:off x="0" y="0"/>
                            <a:ext cx="3133413" cy="1541713"/>
                          </a:xfrm>
                          <a:prstGeom prst="rect">
                            <a:avLst/>
                          </a:prstGeom>
                        </pic:spPr>
                      </pic:pic>
                    </a:graphicData>
                  </a:graphic>
                </wp:inline>
              </w:drawing>
            </w:r>
          </w:p>
        </w:tc>
        <w:tc>
          <w:tcPr>
            <w:tcW w:w="3918" w:type="dxa"/>
          </w:tcPr>
          <w:p w14:paraId="6DFFB085" w14:textId="77777777" w:rsidR="00991C08" w:rsidRPr="005353CB" w:rsidRDefault="00991C08" w:rsidP="00320DE6">
            <w:pPr>
              <w:rPr>
                <w:sz w:val="18"/>
                <w:szCs w:val="18"/>
              </w:rPr>
            </w:pPr>
            <w:r w:rsidRPr="005353CB">
              <w:rPr>
                <w:sz w:val="18"/>
                <w:szCs w:val="18"/>
              </w:rPr>
              <w:t>Has a large image which is split with written explanations on finding a foodbank or donating to one.</w:t>
            </w:r>
          </w:p>
          <w:p w14:paraId="0A1D724E" w14:textId="64A4FC8A" w:rsidR="00991C08" w:rsidRPr="005353CB" w:rsidRDefault="00991C08" w:rsidP="00320DE6">
            <w:pPr>
              <w:rPr>
                <w:sz w:val="18"/>
                <w:szCs w:val="18"/>
              </w:rPr>
            </w:pPr>
            <w:r w:rsidRPr="005353CB">
              <w:rPr>
                <w:sz w:val="18"/>
                <w:szCs w:val="18"/>
              </w:rPr>
              <w:t>The image is very ‘busy’, yet promotes exactly what items can be provided and how much can be provided</w:t>
            </w:r>
          </w:p>
        </w:tc>
      </w:tr>
      <w:tr w:rsidR="00092F3D" w:rsidRPr="005353CB" w14:paraId="19B9F9E0" w14:textId="77777777" w:rsidTr="007D76A8">
        <w:tc>
          <w:tcPr>
            <w:tcW w:w="5098" w:type="dxa"/>
            <w:gridSpan w:val="2"/>
          </w:tcPr>
          <w:p w14:paraId="66A6716F" w14:textId="77777777" w:rsidR="00092F3D" w:rsidRPr="005353CB" w:rsidRDefault="00DA193E" w:rsidP="00A020FF">
            <w:pPr>
              <w:rPr>
                <w:sz w:val="18"/>
                <w:szCs w:val="18"/>
              </w:rPr>
            </w:pPr>
            <w:r w:rsidRPr="005353CB">
              <w:rPr>
                <w:noProof/>
                <w:sz w:val="18"/>
                <w:szCs w:val="18"/>
              </w:rPr>
              <w:drawing>
                <wp:inline distT="0" distB="0" distL="0" distR="0" wp14:anchorId="741A4781" wp14:editId="26D36B5C">
                  <wp:extent cx="3127371" cy="1651000"/>
                  <wp:effectExtent l="0" t="0" r="0" b="6350"/>
                  <wp:docPr id="21202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53182" name=""/>
                          <pic:cNvPicPr/>
                        </pic:nvPicPr>
                        <pic:blipFill>
                          <a:blip r:embed="rId35"/>
                          <a:stretch>
                            <a:fillRect/>
                          </a:stretch>
                        </pic:blipFill>
                        <pic:spPr>
                          <a:xfrm>
                            <a:off x="0" y="0"/>
                            <a:ext cx="3166236" cy="1671518"/>
                          </a:xfrm>
                          <a:prstGeom prst="rect">
                            <a:avLst/>
                          </a:prstGeom>
                        </pic:spPr>
                      </pic:pic>
                    </a:graphicData>
                  </a:graphic>
                </wp:inline>
              </w:drawing>
            </w:r>
          </w:p>
          <w:p w14:paraId="21F317E7" w14:textId="40BACAA1" w:rsidR="00711ABD" w:rsidRPr="005353CB" w:rsidRDefault="001B2507" w:rsidP="00A020FF">
            <w:pPr>
              <w:rPr>
                <w:sz w:val="18"/>
                <w:szCs w:val="18"/>
              </w:rPr>
            </w:pPr>
            <w:r w:rsidRPr="005353CB">
              <w:rPr>
                <w:sz w:val="18"/>
                <w:szCs w:val="18"/>
              </w:rPr>
              <w:br/>
            </w:r>
            <w:r w:rsidRPr="005353CB">
              <w:rPr>
                <w:noProof/>
                <w:sz w:val="18"/>
                <w:szCs w:val="18"/>
              </w:rPr>
              <w:drawing>
                <wp:inline distT="0" distB="0" distL="0" distR="0" wp14:anchorId="58FC5AD4" wp14:editId="24D8DCF8">
                  <wp:extent cx="3140155" cy="2023534"/>
                  <wp:effectExtent l="0" t="0" r="3175" b="0"/>
                  <wp:docPr id="1974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304" name=""/>
                          <pic:cNvPicPr/>
                        </pic:nvPicPr>
                        <pic:blipFill>
                          <a:blip r:embed="rId36"/>
                          <a:stretch>
                            <a:fillRect/>
                          </a:stretch>
                        </pic:blipFill>
                        <pic:spPr>
                          <a:xfrm>
                            <a:off x="0" y="0"/>
                            <a:ext cx="3156206" cy="2033877"/>
                          </a:xfrm>
                          <a:prstGeom prst="rect">
                            <a:avLst/>
                          </a:prstGeom>
                        </pic:spPr>
                      </pic:pic>
                    </a:graphicData>
                  </a:graphic>
                </wp:inline>
              </w:drawing>
            </w:r>
          </w:p>
          <w:p w14:paraId="427AAD29" w14:textId="7FC1066E" w:rsidR="00711ABD" w:rsidRPr="005353CB" w:rsidRDefault="00711ABD" w:rsidP="00A020FF">
            <w:pPr>
              <w:rPr>
                <w:sz w:val="18"/>
                <w:szCs w:val="18"/>
              </w:rPr>
            </w:pPr>
          </w:p>
        </w:tc>
        <w:tc>
          <w:tcPr>
            <w:tcW w:w="3918" w:type="dxa"/>
          </w:tcPr>
          <w:p w14:paraId="3DDD6D94" w14:textId="77777777" w:rsidR="00092F3D" w:rsidRPr="005353CB" w:rsidRDefault="00DA193E" w:rsidP="00320DE6">
            <w:pPr>
              <w:rPr>
                <w:sz w:val="18"/>
                <w:szCs w:val="18"/>
              </w:rPr>
            </w:pPr>
            <w:r w:rsidRPr="005353CB">
              <w:rPr>
                <w:sz w:val="18"/>
                <w:szCs w:val="18"/>
              </w:rPr>
              <w:t>A very big ‘button’ list of all the places where users can find a foodbank.</w:t>
            </w:r>
          </w:p>
          <w:p w14:paraId="32A8E41B" w14:textId="293441E4" w:rsidR="00DA193E" w:rsidRPr="005353CB" w:rsidRDefault="00366562" w:rsidP="00320DE6">
            <w:pPr>
              <w:rPr>
                <w:sz w:val="18"/>
                <w:szCs w:val="18"/>
              </w:rPr>
            </w:pPr>
            <w:r w:rsidRPr="005353CB">
              <w:rPr>
                <w:sz w:val="18"/>
                <w:szCs w:val="18"/>
              </w:rPr>
              <w:t>Unfortunately,</w:t>
            </w:r>
            <w:r w:rsidR="00DA193E" w:rsidRPr="005353CB">
              <w:rPr>
                <w:sz w:val="18"/>
                <w:szCs w:val="18"/>
              </w:rPr>
              <w:t xml:space="preserve"> most of the website is covered with ads, such as these ones</w:t>
            </w:r>
          </w:p>
          <w:p w14:paraId="01C36EAF" w14:textId="77777777" w:rsidR="00711ABD" w:rsidRPr="005353CB" w:rsidRDefault="00711ABD" w:rsidP="00320DE6">
            <w:pPr>
              <w:rPr>
                <w:sz w:val="18"/>
                <w:szCs w:val="18"/>
              </w:rPr>
            </w:pPr>
          </w:p>
          <w:p w14:paraId="2A9C3897" w14:textId="36994AE1" w:rsidR="00711ABD" w:rsidRPr="005353CB" w:rsidRDefault="00711ABD" w:rsidP="00320DE6">
            <w:pPr>
              <w:rPr>
                <w:sz w:val="18"/>
                <w:szCs w:val="18"/>
              </w:rPr>
            </w:pPr>
            <w:r w:rsidRPr="005353CB">
              <w:rPr>
                <w:sz w:val="18"/>
                <w:szCs w:val="18"/>
              </w:rPr>
              <w:t>When I clicked on the ‘Tasman/</w:t>
            </w:r>
            <w:r w:rsidR="00F819AF" w:rsidRPr="005353CB">
              <w:rPr>
                <w:sz w:val="18"/>
                <w:szCs w:val="18"/>
              </w:rPr>
              <w:t>Marlborough</w:t>
            </w:r>
            <w:r w:rsidRPr="005353CB">
              <w:rPr>
                <w:sz w:val="18"/>
                <w:szCs w:val="18"/>
              </w:rPr>
              <w:t xml:space="preserve"> option, I then got introduced yet again more of a ‘button’ list and ads</w:t>
            </w:r>
            <w:r w:rsidR="00BC56AA" w:rsidRPr="005353CB">
              <w:rPr>
                <w:sz w:val="18"/>
                <w:szCs w:val="18"/>
              </w:rPr>
              <w:t xml:space="preserve"> – very repetitive</w:t>
            </w:r>
          </w:p>
          <w:p w14:paraId="645DD626" w14:textId="77777777" w:rsidR="00711ABD" w:rsidRPr="005353CB" w:rsidRDefault="001B2507" w:rsidP="00320DE6">
            <w:pPr>
              <w:rPr>
                <w:sz w:val="18"/>
                <w:szCs w:val="18"/>
              </w:rPr>
            </w:pPr>
            <w:r w:rsidRPr="005353CB">
              <w:rPr>
                <w:sz w:val="18"/>
                <w:szCs w:val="18"/>
              </w:rPr>
              <w:br/>
              <w:t xml:space="preserve">I do like how they finally add maps to a specific area to pinpoint where the foodbank is, so its easier for the user to visualize where they </w:t>
            </w:r>
            <w:r w:rsidR="00DA5645" w:rsidRPr="005353CB">
              <w:rPr>
                <w:sz w:val="18"/>
                <w:szCs w:val="18"/>
              </w:rPr>
              <w:t xml:space="preserve">need </w:t>
            </w:r>
            <w:r w:rsidR="00232099" w:rsidRPr="005353CB">
              <w:rPr>
                <w:sz w:val="18"/>
                <w:szCs w:val="18"/>
              </w:rPr>
              <w:t>to go</w:t>
            </w:r>
          </w:p>
          <w:p w14:paraId="7020B142" w14:textId="77777777" w:rsidR="00232099" w:rsidRPr="005353CB" w:rsidRDefault="00232099" w:rsidP="00320DE6">
            <w:pPr>
              <w:rPr>
                <w:sz w:val="18"/>
                <w:szCs w:val="18"/>
              </w:rPr>
            </w:pPr>
          </w:p>
          <w:p w14:paraId="7751D735" w14:textId="54EC279B" w:rsidR="00232099" w:rsidRPr="005353CB" w:rsidRDefault="00232099" w:rsidP="00320DE6">
            <w:pPr>
              <w:rPr>
                <w:sz w:val="18"/>
                <w:szCs w:val="18"/>
              </w:rPr>
            </w:pPr>
            <w:r w:rsidRPr="005353CB">
              <w:rPr>
                <w:sz w:val="18"/>
                <w:szCs w:val="18"/>
              </w:rPr>
              <w:t>The information they have listed for this are very specific and detailed, which is beneficial as it shouldn’t leave any doubt for the user, should they read</w:t>
            </w:r>
            <w:r w:rsidR="007A2781" w:rsidRPr="005353CB">
              <w:rPr>
                <w:sz w:val="18"/>
                <w:szCs w:val="18"/>
              </w:rPr>
              <w:t xml:space="preserve"> everything through.</w:t>
            </w:r>
          </w:p>
        </w:tc>
      </w:tr>
      <w:tr w:rsidR="00242036" w:rsidRPr="005353CB" w14:paraId="06C7F315" w14:textId="77777777" w:rsidTr="007D76A8">
        <w:tc>
          <w:tcPr>
            <w:tcW w:w="5098" w:type="dxa"/>
            <w:gridSpan w:val="2"/>
          </w:tcPr>
          <w:p w14:paraId="03525981" w14:textId="1EB6F591" w:rsidR="00242036" w:rsidRPr="005353CB" w:rsidRDefault="00242036" w:rsidP="00A020FF">
            <w:pPr>
              <w:rPr>
                <w:sz w:val="18"/>
                <w:szCs w:val="18"/>
              </w:rPr>
            </w:pPr>
            <w:r w:rsidRPr="005353CB">
              <w:rPr>
                <w:noProof/>
                <w:sz w:val="18"/>
                <w:szCs w:val="18"/>
              </w:rPr>
              <w:drawing>
                <wp:inline distT="0" distB="0" distL="0" distR="0" wp14:anchorId="6BF78720" wp14:editId="0FA076A2">
                  <wp:extent cx="3049405" cy="279400"/>
                  <wp:effectExtent l="0" t="0" r="0" b="6350"/>
                  <wp:docPr id="30055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1578" name=""/>
                          <pic:cNvPicPr/>
                        </pic:nvPicPr>
                        <pic:blipFill>
                          <a:blip r:embed="rId37"/>
                          <a:stretch>
                            <a:fillRect/>
                          </a:stretch>
                        </pic:blipFill>
                        <pic:spPr>
                          <a:xfrm>
                            <a:off x="0" y="0"/>
                            <a:ext cx="3219883" cy="295020"/>
                          </a:xfrm>
                          <a:prstGeom prst="rect">
                            <a:avLst/>
                          </a:prstGeom>
                        </pic:spPr>
                      </pic:pic>
                    </a:graphicData>
                  </a:graphic>
                </wp:inline>
              </w:drawing>
            </w:r>
          </w:p>
        </w:tc>
        <w:tc>
          <w:tcPr>
            <w:tcW w:w="3918" w:type="dxa"/>
          </w:tcPr>
          <w:p w14:paraId="77E54461" w14:textId="77777777" w:rsidR="00242036" w:rsidRPr="005353CB" w:rsidRDefault="00242036" w:rsidP="00320DE6">
            <w:pPr>
              <w:rPr>
                <w:sz w:val="18"/>
                <w:szCs w:val="18"/>
              </w:rPr>
            </w:pPr>
            <w:r w:rsidRPr="005353CB">
              <w:rPr>
                <w:sz w:val="18"/>
                <w:szCs w:val="18"/>
              </w:rPr>
              <w:t xml:space="preserve">Not much going on in the footer, credits and copyright are on the left and </w:t>
            </w:r>
            <w:r w:rsidR="00846DC1" w:rsidRPr="005353CB">
              <w:rPr>
                <w:sz w:val="18"/>
                <w:szCs w:val="18"/>
              </w:rPr>
              <w:t>extra menu items are on the right – everything on the right hand side are quite close together, which is strange considering how much space is given in the footer.</w:t>
            </w:r>
          </w:p>
          <w:p w14:paraId="0940674F" w14:textId="5FB56850" w:rsidR="00846DC1" w:rsidRPr="005353CB" w:rsidRDefault="00846DC1" w:rsidP="00320DE6">
            <w:pPr>
              <w:rPr>
                <w:sz w:val="18"/>
                <w:szCs w:val="18"/>
              </w:rPr>
            </w:pPr>
            <w:r w:rsidRPr="005353CB">
              <w:rPr>
                <w:sz w:val="18"/>
                <w:szCs w:val="18"/>
              </w:rPr>
              <w:t>This is a very plain design</w:t>
            </w:r>
          </w:p>
        </w:tc>
      </w:tr>
      <w:tr w:rsidR="00C2082F" w:rsidRPr="005353CB" w14:paraId="10AFC2C4" w14:textId="77777777" w:rsidTr="00C2082F">
        <w:tc>
          <w:tcPr>
            <w:tcW w:w="2263" w:type="dxa"/>
            <w:shd w:val="clear" w:color="auto" w:fill="DAE9F7" w:themeFill="text2" w:themeFillTint="1A"/>
          </w:tcPr>
          <w:p w14:paraId="2E1D8EBE" w14:textId="5576BCCD" w:rsidR="00C2082F" w:rsidRPr="005353CB" w:rsidRDefault="00C2082F" w:rsidP="00A020FF">
            <w:pPr>
              <w:rPr>
                <w:sz w:val="18"/>
                <w:szCs w:val="18"/>
              </w:rPr>
            </w:pPr>
            <w:r>
              <w:rPr>
                <w:sz w:val="18"/>
                <w:szCs w:val="18"/>
              </w:rPr>
              <w:t>Qualities I would add in my website</w:t>
            </w:r>
          </w:p>
        </w:tc>
        <w:tc>
          <w:tcPr>
            <w:tcW w:w="6753" w:type="dxa"/>
            <w:gridSpan w:val="2"/>
          </w:tcPr>
          <w:p w14:paraId="3EF9D010" w14:textId="22F01E79" w:rsidR="00C2082F" w:rsidRPr="00C2082F" w:rsidRDefault="00C2082F" w:rsidP="00320DE6">
            <w:pPr>
              <w:pStyle w:val="ListParagraph"/>
              <w:numPr>
                <w:ilvl w:val="0"/>
                <w:numId w:val="3"/>
              </w:numPr>
              <w:rPr>
                <w:sz w:val="18"/>
                <w:szCs w:val="18"/>
              </w:rPr>
            </w:pPr>
            <w:r w:rsidRPr="005353CB">
              <w:rPr>
                <w:sz w:val="18"/>
                <w:szCs w:val="18"/>
              </w:rPr>
              <w:t>Specific details to an item (leaves no room for doubt about the area)</w:t>
            </w:r>
          </w:p>
        </w:tc>
      </w:tr>
      <w:tr w:rsidR="00C2082F" w:rsidRPr="005353CB" w14:paraId="48782E50" w14:textId="77777777" w:rsidTr="00C2082F">
        <w:tc>
          <w:tcPr>
            <w:tcW w:w="2263" w:type="dxa"/>
            <w:shd w:val="clear" w:color="auto" w:fill="DAE9F7" w:themeFill="text2" w:themeFillTint="1A"/>
          </w:tcPr>
          <w:p w14:paraId="105FAECF" w14:textId="3F4339F5" w:rsidR="00C2082F" w:rsidRDefault="00C2082F" w:rsidP="00A020FF">
            <w:pPr>
              <w:rPr>
                <w:sz w:val="18"/>
                <w:szCs w:val="18"/>
              </w:rPr>
            </w:pPr>
            <w:r>
              <w:rPr>
                <w:sz w:val="18"/>
                <w:szCs w:val="18"/>
              </w:rPr>
              <w:t>Qualities I would not add in my website</w:t>
            </w:r>
          </w:p>
        </w:tc>
        <w:tc>
          <w:tcPr>
            <w:tcW w:w="6753" w:type="dxa"/>
            <w:gridSpan w:val="2"/>
          </w:tcPr>
          <w:p w14:paraId="1B84814D" w14:textId="77777777" w:rsidR="00C2082F" w:rsidRPr="005353CB" w:rsidRDefault="00C2082F" w:rsidP="00C2082F">
            <w:pPr>
              <w:pStyle w:val="ListParagraph"/>
              <w:numPr>
                <w:ilvl w:val="0"/>
                <w:numId w:val="3"/>
              </w:numPr>
              <w:rPr>
                <w:sz w:val="18"/>
                <w:szCs w:val="18"/>
              </w:rPr>
            </w:pPr>
            <w:r w:rsidRPr="005353CB">
              <w:rPr>
                <w:sz w:val="18"/>
                <w:szCs w:val="18"/>
              </w:rPr>
              <w:t xml:space="preserve">Constant ads of the same product </w:t>
            </w:r>
          </w:p>
          <w:p w14:paraId="41C1F246" w14:textId="41E6F2B4" w:rsidR="00C2082F" w:rsidRPr="00C2082F" w:rsidRDefault="00C2082F" w:rsidP="00C2082F">
            <w:pPr>
              <w:pStyle w:val="ListParagraph"/>
              <w:numPr>
                <w:ilvl w:val="0"/>
                <w:numId w:val="3"/>
              </w:numPr>
              <w:rPr>
                <w:sz w:val="18"/>
                <w:szCs w:val="18"/>
              </w:rPr>
            </w:pPr>
            <w:r w:rsidRPr="005353CB">
              <w:rPr>
                <w:sz w:val="18"/>
                <w:szCs w:val="18"/>
              </w:rPr>
              <w:t>Excessive amount of buttons when it could be visualized in a better way</w:t>
            </w:r>
          </w:p>
        </w:tc>
      </w:tr>
    </w:tbl>
    <w:p w14:paraId="4408AAE7" w14:textId="21806479" w:rsidR="009760A6" w:rsidRPr="005353CB" w:rsidRDefault="009760A6" w:rsidP="00C2082F">
      <w:pPr>
        <w:rPr>
          <w:sz w:val="18"/>
          <w:szCs w:val="18"/>
          <w:u w:val="single"/>
        </w:rPr>
      </w:pPr>
    </w:p>
    <w:p w14:paraId="17BDD5F0" w14:textId="77777777" w:rsidR="005353CB" w:rsidRDefault="005353CB" w:rsidP="005353CB">
      <w:pPr>
        <w:rPr>
          <w:sz w:val="18"/>
          <w:szCs w:val="18"/>
        </w:rPr>
      </w:pPr>
    </w:p>
    <w:p w14:paraId="3DF7C232" w14:textId="77777777" w:rsidR="005353CB" w:rsidRDefault="005353CB" w:rsidP="005353CB">
      <w:pPr>
        <w:rPr>
          <w:sz w:val="18"/>
          <w:szCs w:val="18"/>
        </w:rPr>
      </w:pPr>
    </w:p>
    <w:p w14:paraId="489B0540" w14:textId="77777777" w:rsidR="005353CB" w:rsidRDefault="005353CB" w:rsidP="005353CB">
      <w:pPr>
        <w:rPr>
          <w:sz w:val="18"/>
          <w:szCs w:val="18"/>
        </w:rPr>
      </w:pPr>
    </w:p>
    <w:p w14:paraId="4C0AAE18" w14:textId="77777777" w:rsidR="00165B5D" w:rsidRDefault="00165B5D" w:rsidP="005353CB">
      <w:pPr>
        <w:rPr>
          <w:sz w:val="18"/>
          <w:szCs w:val="18"/>
        </w:rPr>
      </w:pPr>
    </w:p>
    <w:p w14:paraId="4BC05206" w14:textId="77777777" w:rsidR="00165B5D" w:rsidRDefault="00165B5D" w:rsidP="005353CB">
      <w:pPr>
        <w:rPr>
          <w:sz w:val="18"/>
          <w:szCs w:val="18"/>
        </w:rPr>
      </w:pPr>
    </w:p>
    <w:p w14:paraId="1E5E9042" w14:textId="77777777" w:rsidR="00165B5D" w:rsidRDefault="00165B5D" w:rsidP="005353CB">
      <w:pPr>
        <w:rPr>
          <w:sz w:val="18"/>
          <w:szCs w:val="18"/>
        </w:rPr>
      </w:pPr>
    </w:p>
    <w:p w14:paraId="6709AAC4" w14:textId="77777777" w:rsidR="00165B5D" w:rsidRDefault="00165B5D" w:rsidP="005353CB">
      <w:pPr>
        <w:rPr>
          <w:sz w:val="18"/>
          <w:szCs w:val="18"/>
        </w:rPr>
      </w:pPr>
    </w:p>
    <w:p w14:paraId="4DBA32F2" w14:textId="77777777" w:rsidR="00C2082F" w:rsidRPr="005353CB" w:rsidRDefault="00C2082F" w:rsidP="005353CB">
      <w:pPr>
        <w:rPr>
          <w:sz w:val="18"/>
          <w:szCs w:val="18"/>
        </w:rPr>
      </w:pPr>
    </w:p>
    <w:p w14:paraId="581DF116" w14:textId="4916293C" w:rsidR="00320DE6" w:rsidRPr="005353CB" w:rsidRDefault="00320DE6" w:rsidP="00320DE6">
      <w:pPr>
        <w:rPr>
          <w:sz w:val="18"/>
          <w:szCs w:val="18"/>
        </w:rPr>
      </w:pPr>
      <w:r w:rsidRPr="005353CB">
        <w:rPr>
          <w:sz w:val="18"/>
          <w:szCs w:val="18"/>
        </w:rPr>
        <w:lastRenderedPageBreak/>
        <w:t xml:space="preserve">Website </w:t>
      </w:r>
      <w:r w:rsidR="00117FD7" w:rsidRPr="005353CB">
        <w:rPr>
          <w:sz w:val="18"/>
          <w:szCs w:val="18"/>
        </w:rPr>
        <w:t>5</w:t>
      </w:r>
      <w:r w:rsidR="004A560D" w:rsidRPr="005353CB">
        <w:rPr>
          <w:sz w:val="18"/>
          <w:szCs w:val="18"/>
        </w:rPr>
        <w:t xml:space="preserve"> – Kiwi Harvest</w:t>
      </w:r>
      <w:r w:rsidR="002E58A7">
        <w:rPr>
          <w:sz w:val="18"/>
          <w:szCs w:val="18"/>
        </w:rPr>
        <w:t xml:space="preserve"> </w:t>
      </w:r>
      <w:r w:rsidR="002E58A7">
        <w:rPr>
          <w:sz w:val="18"/>
          <w:szCs w:val="18"/>
        </w:rPr>
        <w:fldChar w:fldCharType="begin"/>
      </w:r>
      <w:r w:rsidR="002E58A7">
        <w:rPr>
          <w:sz w:val="18"/>
          <w:szCs w:val="18"/>
        </w:rPr>
        <w:instrText xml:space="preserve"> ADDIN ZOTERO_ITEM CSL_CITATION {"citationID":"pi6DUnT0","properties":{"formattedCitation":"({\\i{}KiwiHarvest}, n.d.)","plainCitation":"(KiwiHarvest, n.d.)","noteIndex":0},"citationItems":[{"id":150,"uris":["http://zotero.org/users/local/RMxTFugL/items/Y4WHWLF5"],"itemData":{"id":150,"type":"webpage","container-title":"KiwiHarvest","language":"en-US","title":"KiwiHarvest","URL":"https://www.kiwiharvest.org.nz","accessed":{"date-parts":[["2025",9,1]]}}}],"schema":"https://github.com/citation-style-language/schema/raw/master/csl-citation.json"} </w:instrText>
      </w:r>
      <w:r w:rsidR="002E58A7">
        <w:rPr>
          <w:sz w:val="18"/>
          <w:szCs w:val="18"/>
        </w:rPr>
        <w:fldChar w:fldCharType="separate"/>
      </w:r>
      <w:r w:rsidR="002E58A7" w:rsidRPr="002E58A7">
        <w:rPr>
          <w:rFonts w:cs="Times New Roman"/>
          <w:kern w:val="0"/>
          <w:sz w:val="18"/>
        </w:rPr>
        <w:t>(</w:t>
      </w:r>
      <w:r w:rsidR="002E58A7" w:rsidRPr="002E58A7">
        <w:rPr>
          <w:rFonts w:cs="Times New Roman"/>
          <w:i/>
          <w:iCs/>
          <w:kern w:val="0"/>
          <w:sz w:val="18"/>
        </w:rPr>
        <w:t>KiwiHarvest</w:t>
      </w:r>
      <w:r w:rsidR="002E58A7" w:rsidRPr="002E58A7">
        <w:rPr>
          <w:rFonts w:cs="Times New Roman"/>
          <w:kern w:val="0"/>
          <w:sz w:val="18"/>
        </w:rPr>
        <w:t>, n.d.)</w:t>
      </w:r>
      <w:r w:rsidR="002E58A7">
        <w:rPr>
          <w:sz w:val="18"/>
          <w:szCs w:val="18"/>
        </w:rPr>
        <w:fldChar w:fldCharType="end"/>
      </w:r>
    </w:p>
    <w:tbl>
      <w:tblPr>
        <w:tblStyle w:val="TableGrid"/>
        <w:tblW w:w="0" w:type="auto"/>
        <w:tblLook w:val="04A0" w:firstRow="1" w:lastRow="0" w:firstColumn="1" w:lastColumn="0" w:noHBand="0" w:noVBand="1"/>
      </w:tblPr>
      <w:tblGrid>
        <w:gridCol w:w="2122"/>
        <w:gridCol w:w="2744"/>
        <w:gridCol w:w="2835"/>
        <w:gridCol w:w="1315"/>
      </w:tblGrid>
      <w:tr w:rsidR="00293F29" w:rsidRPr="005353CB" w14:paraId="64EE6EEE" w14:textId="77777777" w:rsidTr="00C2082F">
        <w:tc>
          <w:tcPr>
            <w:tcW w:w="7701" w:type="dxa"/>
            <w:gridSpan w:val="3"/>
            <w:shd w:val="clear" w:color="auto" w:fill="DAE9F7" w:themeFill="text2" w:themeFillTint="1A"/>
          </w:tcPr>
          <w:p w14:paraId="0FB6BDED" w14:textId="77777777" w:rsidR="00320DE6" w:rsidRPr="005353CB" w:rsidRDefault="00320DE6" w:rsidP="00A020FF">
            <w:pPr>
              <w:rPr>
                <w:sz w:val="18"/>
                <w:szCs w:val="18"/>
              </w:rPr>
            </w:pPr>
            <w:r w:rsidRPr="005353CB">
              <w:rPr>
                <w:sz w:val="18"/>
                <w:szCs w:val="18"/>
              </w:rPr>
              <w:t>Screenshot</w:t>
            </w:r>
          </w:p>
        </w:tc>
        <w:tc>
          <w:tcPr>
            <w:tcW w:w="1315" w:type="dxa"/>
            <w:shd w:val="clear" w:color="auto" w:fill="DAE9F7" w:themeFill="text2" w:themeFillTint="1A"/>
          </w:tcPr>
          <w:p w14:paraId="70A0D3E8" w14:textId="77777777" w:rsidR="00320DE6" w:rsidRPr="005353CB" w:rsidRDefault="00320DE6" w:rsidP="00A020FF">
            <w:pPr>
              <w:rPr>
                <w:sz w:val="18"/>
                <w:szCs w:val="18"/>
              </w:rPr>
            </w:pPr>
            <w:r w:rsidRPr="005353CB">
              <w:rPr>
                <w:sz w:val="18"/>
                <w:szCs w:val="18"/>
              </w:rPr>
              <w:t xml:space="preserve">Description </w:t>
            </w:r>
          </w:p>
        </w:tc>
      </w:tr>
      <w:tr w:rsidR="00A27C62" w:rsidRPr="005353CB" w14:paraId="7FFF083D" w14:textId="77777777" w:rsidTr="000A3CA9">
        <w:tc>
          <w:tcPr>
            <w:tcW w:w="9016" w:type="dxa"/>
            <w:gridSpan w:val="4"/>
          </w:tcPr>
          <w:p w14:paraId="088F6414" w14:textId="146FE26B" w:rsidR="00A27C62" w:rsidRPr="005353CB" w:rsidRDefault="00A27C62" w:rsidP="00A27C62">
            <w:pPr>
              <w:rPr>
                <w:sz w:val="18"/>
                <w:szCs w:val="18"/>
              </w:rPr>
            </w:pPr>
            <w:r w:rsidRPr="005353CB">
              <w:rPr>
                <w:noProof/>
                <w:sz w:val="18"/>
                <w:szCs w:val="18"/>
              </w:rPr>
              <w:drawing>
                <wp:inline distT="0" distB="0" distL="0" distR="0" wp14:anchorId="7FBDBE4F" wp14:editId="4D78CB3B">
                  <wp:extent cx="5474064" cy="855133"/>
                  <wp:effectExtent l="0" t="0" r="0" b="2540"/>
                  <wp:docPr id="201815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5398" name=""/>
                          <pic:cNvPicPr/>
                        </pic:nvPicPr>
                        <pic:blipFill>
                          <a:blip r:embed="rId38"/>
                          <a:stretch>
                            <a:fillRect/>
                          </a:stretch>
                        </pic:blipFill>
                        <pic:spPr>
                          <a:xfrm>
                            <a:off x="0" y="0"/>
                            <a:ext cx="5542260" cy="865786"/>
                          </a:xfrm>
                          <a:prstGeom prst="rect">
                            <a:avLst/>
                          </a:prstGeom>
                        </pic:spPr>
                      </pic:pic>
                    </a:graphicData>
                  </a:graphic>
                </wp:inline>
              </w:drawing>
            </w:r>
          </w:p>
        </w:tc>
      </w:tr>
      <w:tr w:rsidR="00A27C62" w:rsidRPr="005353CB" w14:paraId="67006E00" w14:textId="77777777" w:rsidTr="00780EF8">
        <w:tc>
          <w:tcPr>
            <w:tcW w:w="9016" w:type="dxa"/>
            <w:gridSpan w:val="4"/>
          </w:tcPr>
          <w:p w14:paraId="302C77CE" w14:textId="77777777" w:rsidR="00A27C62" w:rsidRPr="005353CB" w:rsidRDefault="00A27C62" w:rsidP="00A27C62">
            <w:pPr>
              <w:rPr>
                <w:sz w:val="18"/>
                <w:szCs w:val="18"/>
              </w:rPr>
            </w:pPr>
            <w:r w:rsidRPr="005353CB">
              <w:rPr>
                <w:sz w:val="18"/>
                <w:szCs w:val="18"/>
              </w:rPr>
              <w:t>The navigation bar is laid out very strangely… the visuals are nice but might pose as being too busy, if reading is involved to navigate a system.</w:t>
            </w:r>
          </w:p>
          <w:p w14:paraId="34FCE3B7" w14:textId="00E51984" w:rsidR="00A27C62" w:rsidRPr="005353CB" w:rsidRDefault="00A27C62" w:rsidP="00A27C62">
            <w:pPr>
              <w:rPr>
                <w:sz w:val="18"/>
                <w:szCs w:val="18"/>
              </w:rPr>
            </w:pPr>
            <w:r w:rsidRPr="005353CB">
              <w:rPr>
                <w:sz w:val="18"/>
                <w:szCs w:val="18"/>
              </w:rPr>
              <w:t xml:space="preserve">The logo icon </w:t>
            </w:r>
            <w:r w:rsidR="00F819AF" w:rsidRPr="005353CB">
              <w:rPr>
                <w:sz w:val="18"/>
                <w:szCs w:val="18"/>
              </w:rPr>
              <w:t>isn’t</w:t>
            </w:r>
            <w:r w:rsidRPr="005353CB">
              <w:rPr>
                <w:sz w:val="18"/>
                <w:szCs w:val="18"/>
              </w:rPr>
              <w:t xml:space="preserve"> showing up on the left like its meant to, so users who don’t realise this </w:t>
            </w:r>
            <w:r w:rsidR="00F819AF" w:rsidRPr="005353CB">
              <w:rPr>
                <w:sz w:val="18"/>
                <w:szCs w:val="18"/>
              </w:rPr>
              <w:t>won’t</w:t>
            </w:r>
            <w:r w:rsidRPr="005353CB">
              <w:rPr>
                <w:sz w:val="18"/>
                <w:szCs w:val="18"/>
              </w:rPr>
              <w:t xml:space="preserve"> know how else to get to the ‘home’ page (as they relied on the ‘logo’ for this)</w:t>
            </w:r>
          </w:p>
          <w:p w14:paraId="64B8C110" w14:textId="77777777" w:rsidR="00A27C62" w:rsidRPr="005353CB" w:rsidRDefault="00A27C62" w:rsidP="00A27C62">
            <w:pPr>
              <w:rPr>
                <w:sz w:val="18"/>
                <w:szCs w:val="18"/>
              </w:rPr>
            </w:pPr>
            <w:r w:rsidRPr="005353CB">
              <w:rPr>
                <w:sz w:val="18"/>
                <w:szCs w:val="18"/>
              </w:rPr>
              <w:t>The donate button is white and square, yet has a circular outline of a darker green, which I thought was strange that they included that outline</w:t>
            </w:r>
          </w:p>
          <w:p w14:paraId="1ED37DFF" w14:textId="77777777" w:rsidR="00A27C62" w:rsidRPr="005353CB" w:rsidRDefault="00A27C62" w:rsidP="00A27C62">
            <w:pPr>
              <w:rPr>
                <w:sz w:val="18"/>
                <w:szCs w:val="18"/>
              </w:rPr>
            </w:pPr>
          </w:p>
          <w:p w14:paraId="1BAD6B77" w14:textId="4595E83D" w:rsidR="00A27C62" w:rsidRPr="005353CB" w:rsidRDefault="00A27C62" w:rsidP="00320DE6">
            <w:pPr>
              <w:rPr>
                <w:sz w:val="18"/>
                <w:szCs w:val="18"/>
              </w:rPr>
            </w:pPr>
            <w:r w:rsidRPr="005353CB">
              <w:rPr>
                <w:sz w:val="18"/>
                <w:szCs w:val="18"/>
              </w:rPr>
              <w:t xml:space="preserve">When users scroll down, the actual navigation buttons disappear and stay at the top of the screen, so users would have to inconveniently scroll up to the top of website again just to find new spots </w:t>
            </w:r>
            <w:r w:rsidR="00F819AF" w:rsidRPr="005353CB">
              <w:rPr>
                <w:sz w:val="18"/>
                <w:szCs w:val="18"/>
              </w:rPr>
              <w:t>on</w:t>
            </w:r>
            <w:r w:rsidRPr="005353CB">
              <w:rPr>
                <w:sz w:val="18"/>
                <w:szCs w:val="18"/>
              </w:rPr>
              <w:t xml:space="preserve"> the website.</w:t>
            </w:r>
          </w:p>
        </w:tc>
      </w:tr>
      <w:tr w:rsidR="00293F29" w:rsidRPr="005353CB" w14:paraId="34EF3D47" w14:textId="77777777" w:rsidTr="00C2082F">
        <w:tc>
          <w:tcPr>
            <w:tcW w:w="4866" w:type="dxa"/>
            <w:gridSpan w:val="2"/>
          </w:tcPr>
          <w:p w14:paraId="616D7309" w14:textId="62F087BD" w:rsidR="00A27C62" w:rsidRPr="005353CB" w:rsidRDefault="00AC52AE" w:rsidP="00320DE6">
            <w:pPr>
              <w:rPr>
                <w:b/>
                <w:bCs/>
                <w:sz w:val="18"/>
                <w:szCs w:val="18"/>
              </w:rPr>
            </w:pPr>
            <w:r w:rsidRPr="005353CB">
              <w:rPr>
                <w:b/>
                <w:bCs/>
                <w:noProof/>
                <w:sz w:val="18"/>
                <w:szCs w:val="18"/>
              </w:rPr>
              <w:drawing>
                <wp:inline distT="0" distB="0" distL="0" distR="0" wp14:anchorId="40944942" wp14:editId="287283B7">
                  <wp:extent cx="2870200" cy="956839"/>
                  <wp:effectExtent l="0" t="0" r="6350" b="0"/>
                  <wp:docPr id="4707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3581" name=""/>
                          <pic:cNvPicPr/>
                        </pic:nvPicPr>
                        <pic:blipFill>
                          <a:blip r:embed="rId39"/>
                          <a:stretch>
                            <a:fillRect/>
                          </a:stretch>
                        </pic:blipFill>
                        <pic:spPr>
                          <a:xfrm>
                            <a:off x="0" y="0"/>
                            <a:ext cx="2900868" cy="967063"/>
                          </a:xfrm>
                          <a:prstGeom prst="rect">
                            <a:avLst/>
                          </a:prstGeom>
                        </pic:spPr>
                      </pic:pic>
                    </a:graphicData>
                  </a:graphic>
                </wp:inline>
              </w:drawing>
            </w:r>
          </w:p>
        </w:tc>
        <w:tc>
          <w:tcPr>
            <w:tcW w:w="4150" w:type="dxa"/>
            <w:gridSpan w:val="2"/>
          </w:tcPr>
          <w:p w14:paraId="611670B8" w14:textId="138D3169" w:rsidR="00A27C62" w:rsidRPr="005353CB" w:rsidRDefault="00AC52AE" w:rsidP="00320DE6">
            <w:pPr>
              <w:rPr>
                <w:sz w:val="18"/>
                <w:szCs w:val="18"/>
              </w:rPr>
            </w:pPr>
            <w:r w:rsidRPr="005353CB">
              <w:rPr>
                <w:sz w:val="18"/>
                <w:szCs w:val="18"/>
              </w:rPr>
              <w:t xml:space="preserve">Clear blogs and events listed with visuals to read into what </w:t>
            </w:r>
            <w:r w:rsidR="00F819AF" w:rsidRPr="005353CB">
              <w:rPr>
                <w:sz w:val="18"/>
                <w:szCs w:val="18"/>
              </w:rPr>
              <w:t>it’s</w:t>
            </w:r>
            <w:r w:rsidRPr="005353CB">
              <w:rPr>
                <w:sz w:val="18"/>
                <w:szCs w:val="18"/>
              </w:rPr>
              <w:t xml:space="preserve"> about</w:t>
            </w:r>
          </w:p>
        </w:tc>
      </w:tr>
      <w:tr w:rsidR="00A112BC" w:rsidRPr="005353CB" w14:paraId="2D6EBB9F" w14:textId="77777777" w:rsidTr="00C2082F">
        <w:tc>
          <w:tcPr>
            <w:tcW w:w="4866" w:type="dxa"/>
            <w:gridSpan w:val="2"/>
          </w:tcPr>
          <w:p w14:paraId="32884BCC" w14:textId="54626200" w:rsidR="003A17A2" w:rsidRPr="005353CB" w:rsidRDefault="003A17A2" w:rsidP="00320DE6">
            <w:pPr>
              <w:rPr>
                <w:b/>
                <w:bCs/>
                <w:sz w:val="18"/>
                <w:szCs w:val="18"/>
              </w:rPr>
            </w:pPr>
            <w:r w:rsidRPr="005353CB">
              <w:rPr>
                <w:b/>
                <w:bCs/>
                <w:noProof/>
                <w:sz w:val="18"/>
                <w:szCs w:val="18"/>
              </w:rPr>
              <w:drawing>
                <wp:inline distT="0" distB="0" distL="0" distR="0" wp14:anchorId="5D56805A" wp14:editId="3332D13A">
                  <wp:extent cx="2853267" cy="1175005"/>
                  <wp:effectExtent l="0" t="0" r="4445" b="6350"/>
                  <wp:docPr id="83574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42312" name=""/>
                          <pic:cNvPicPr/>
                        </pic:nvPicPr>
                        <pic:blipFill>
                          <a:blip r:embed="rId40"/>
                          <a:stretch>
                            <a:fillRect/>
                          </a:stretch>
                        </pic:blipFill>
                        <pic:spPr>
                          <a:xfrm>
                            <a:off x="0" y="0"/>
                            <a:ext cx="2876778" cy="1184687"/>
                          </a:xfrm>
                          <a:prstGeom prst="rect">
                            <a:avLst/>
                          </a:prstGeom>
                        </pic:spPr>
                      </pic:pic>
                    </a:graphicData>
                  </a:graphic>
                </wp:inline>
              </w:drawing>
            </w:r>
          </w:p>
        </w:tc>
        <w:tc>
          <w:tcPr>
            <w:tcW w:w="4150" w:type="dxa"/>
            <w:gridSpan w:val="2"/>
          </w:tcPr>
          <w:p w14:paraId="17E57BF9" w14:textId="77777777" w:rsidR="003A17A2" w:rsidRPr="005353CB" w:rsidRDefault="003A17A2" w:rsidP="00320DE6">
            <w:pPr>
              <w:rPr>
                <w:sz w:val="18"/>
                <w:szCs w:val="18"/>
              </w:rPr>
            </w:pPr>
            <w:r w:rsidRPr="005353CB">
              <w:rPr>
                <w:sz w:val="18"/>
                <w:szCs w:val="18"/>
              </w:rPr>
              <w:t>They talk about their mission, which is always important to see how essential their company is to the nation</w:t>
            </w:r>
            <w:r w:rsidR="00293F29" w:rsidRPr="005353CB">
              <w:rPr>
                <w:sz w:val="18"/>
                <w:szCs w:val="18"/>
              </w:rPr>
              <w:t>.</w:t>
            </w:r>
          </w:p>
          <w:p w14:paraId="31D0AC4C" w14:textId="0FC8A141" w:rsidR="00293F29" w:rsidRPr="005353CB" w:rsidRDefault="00293F29" w:rsidP="00320DE6">
            <w:pPr>
              <w:rPr>
                <w:sz w:val="18"/>
                <w:szCs w:val="18"/>
              </w:rPr>
            </w:pPr>
            <w:r w:rsidRPr="005353CB">
              <w:rPr>
                <w:sz w:val="18"/>
                <w:szCs w:val="18"/>
              </w:rPr>
              <w:t>They provide a video to explain their situation too, which I find good to capture the audience.</w:t>
            </w:r>
          </w:p>
        </w:tc>
      </w:tr>
      <w:tr w:rsidR="00293F29" w:rsidRPr="005353CB" w14:paraId="026605EF" w14:textId="77777777" w:rsidTr="00C2082F">
        <w:tc>
          <w:tcPr>
            <w:tcW w:w="4866" w:type="dxa"/>
            <w:gridSpan w:val="2"/>
          </w:tcPr>
          <w:p w14:paraId="5029B6B8" w14:textId="65528041" w:rsidR="00293F29" w:rsidRPr="005353CB" w:rsidRDefault="00293F29" w:rsidP="00320DE6">
            <w:pPr>
              <w:rPr>
                <w:b/>
                <w:bCs/>
                <w:sz w:val="18"/>
                <w:szCs w:val="18"/>
              </w:rPr>
            </w:pPr>
            <w:r w:rsidRPr="005353CB">
              <w:rPr>
                <w:b/>
                <w:bCs/>
                <w:noProof/>
                <w:sz w:val="18"/>
                <w:szCs w:val="18"/>
              </w:rPr>
              <w:drawing>
                <wp:inline distT="0" distB="0" distL="0" distR="0" wp14:anchorId="290F2E88" wp14:editId="6C33613D">
                  <wp:extent cx="2946400" cy="1272116"/>
                  <wp:effectExtent l="0" t="0" r="6350" b="4445"/>
                  <wp:docPr id="205931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2560" name=""/>
                          <pic:cNvPicPr/>
                        </pic:nvPicPr>
                        <pic:blipFill>
                          <a:blip r:embed="rId41"/>
                          <a:stretch>
                            <a:fillRect/>
                          </a:stretch>
                        </pic:blipFill>
                        <pic:spPr>
                          <a:xfrm>
                            <a:off x="0" y="0"/>
                            <a:ext cx="2968463" cy="1281642"/>
                          </a:xfrm>
                          <a:prstGeom prst="rect">
                            <a:avLst/>
                          </a:prstGeom>
                        </pic:spPr>
                      </pic:pic>
                    </a:graphicData>
                  </a:graphic>
                </wp:inline>
              </w:drawing>
            </w:r>
          </w:p>
        </w:tc>
        <w:tc>
          <w:tcPr>
            <w:tcW w:w="4150" w:type="dxa"/>
            <w:gridSpan w:val="2"/>
          </w:tcPr>
          <w:p w14:paraId="6B53A175" w14:textId="5F36E3AE" w:rsidR="00293F29" w:rsidRPr="005353CB" w:rsidRDefault="00AF6A65" w:rsidP="00320DE6">
            <w:pPr>
              <w:rPr>
                <w:sz w:val="18"/>
                <w:szCs w:val="18"/>
              </w:rPr>
            </w:pPr>
            <w:r w:rsidRPr="005353CB">
              <w:rPr>
                <w:sz w:val="18"/>
                <w:szCs w:val="18"/>
              </w:rPr>
              <w:t xml:space="preserve">They provide statistics on how beneficial </w:t>
            </w:r>
            <w:r w:rsidR="00C1097C" w:rsidRPr="005353CB">
              <w:rPr>
                <w:sz w:val="18"/>
                <w:szCs w:val="18"/>
              </w:rPr>
              <w:t xml:space="preserve">their company has been </w:t>
            </w:r>
          </w:p>
        </w:tc>
      </w:tr>
      <w:tr w:rsidR="001D5400" w:rsidRPr="005353CB" w14:paraId="519C918E" w14:textId="77777777" w:rsidTr="00C2082F">
        <w:tc>
          <w:tcPr>
            <w:tcW w:w="4866" w:type="dxa"/>
            <w:gridSpan w:val="2"/>
          </w:tcPr>
          <w:p w14:paraId="4CBF4C92" w14:textId="27F1B60B" w:rsidR="001D5400" w:rsidRPr="005353CB" w:rsidRDefault="001D5400" w:rsidP="00320DE6">
            <w:pPr>
              <w:rPr>
                <w:b/>
                <w:bCs/>
                <w:sz w:val="18"/>
                <w:szCs w:val="18"/>
              </w:rPr>
            </w:pPr>
            <w:r w:rsidRPr="005353CB">
              <w:rPr>
                <w:b/>
                <w:bCs/>
                <w:noProof/>
                <w:sz w:val="18"/>
                <w:szCs w:val="18"/>
              </w:rPr>
              <w:drawing>
                <wp:inline distT="0" distB="0" distL="0" distR="0" wp14:anchorId="7EE18AA6" wp14:editId="406B0E51">
                  <wp:extent cx="2844800" cy="1082637"/>
                  <wp:effectExtent l="0" t="0" r="0" b="3810"/>
                  <wp:docPr id="52882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29347" name=""/>
                          <pic:cNvPicPr/>
                        </pic:nvPicPr>
                        <pic:blipFill>
                          <a:blip r:embed="rId42"/>
                          <a:stretch>
                            <a:fillRect/>
                          </a:stretch>
                        </pic:blipFill>
                        <pic:spPr>
                          <a:xfrm>
                            <a:off x="0" y="0"/>
                            <a:ext cx="2873158" cy="1093429"/>
                          </a:xfrm>
                          <a:prstGeom prst="rect">
                            <a:avLst/>
                          </a:prstGeom>
                        </pic:spPr>
                      </pic:pic>
                    </a:graphicData>
                  </a:graphic>
                </wp:inline>
              </w:drawing>
            </w:r>
          </w:p>
        </w:tc>
        <w:tc>
          <w:tcPr>
            <w:tcW w:w="4150" w:type="dxa"/>
            <w:gridSpan w:val="2"/>
          </w:tcPr>
          <w:p w14:paraId="61E9638A" w14:textId="7F5CD453" w:rsidR="001D5400" w:rsidRPr="005353CB" w:rsidRDefault="00A112BC" w:rsidP="00320DE6">
            <w:pPr>
              <w:rPr>
                <w:sz w:val="18"/>
                <w:szCs w:val="18"/>
              </w:rPr>
            </w:pPr>
            <w:r w:rsidRPr="005353CB">
              <w:rPr>
                <w:sz w:val="18"/>
                <w:szCs w:val="18"/>
              </w:rPr>
              <w:t>The foo</w:t>
            </w:r>
            <w:r w:rsidR="00887D26" w:rsidRPr="005353CB">
              <w:rPr>
                <w:sz w:val="18"/>
                <w:szCs w:val="18"/>
              </w:rPr>
              <w:t xml:space="preserve">ter is very </w:t>
            </w:r>
            <w:r w:rsidR="00F819AF" w:rsidRPr="005353CB">
              <w:rPr>
                <w:sz w:val="18"/>
                <w:szCs w:val="18"/>
              </w:rPr>
              <w:t>large,</w:t>
            </w:r>
            <w:r w:rsidR="00887D26" w:rsidRPr="005353CB">
              <w:rPr>
                <w:sz w:val="18"/>
                <w:szCs w:val="18"/>
              </w:rPr>
              <w:t xml:space="preserve"> and everything is spaced out quite weirdly</w:t>
            </w:r>
          </w:p>
        </w:tc>
      </w:tr>
      <w:tr w:rsidR="00C2082F" w:rsidRPr="005353CB" w14:paraId="72BE8915" w14:textId="77777777" w:rsidTr="00C2082F">
        <w:tc>
          <w:tcPr>
            <w:tcW w:w="2122" w:type="dxa"/>
            <w:shd w:val="clear" w:color="auto" w:fill="DAE9F7" w:themeFill="text2" w:themeFillTint="1A"/>
          </w:tcPr>
          <w:p w14:paraId="1B409F11" w14:textId="397EC0AA" w:rsidR="00C2082F" w:rsidRPr="005353CB" w:rsidRDefault="00C2082F" w:rsidP="00320DE6">
            <w:pPr>
              <w:rPr>
                <w:b/>
                <w:bCs/>
                <w:sz w:val="18"/>
                <w:szCs w:val="18"/>
              </w:rPr>
            </w:pPr>
            <w:r>
              <w:rPr>
                <w:b/>
                <w:bCs/>
                <w:sz w:val="18"/>
                <w:szCs w:val="18"/>
              </w:rPr>
              <w:t>What qualities I would add in my website:</w:t>
            </w:r>
          </w:p>
        </w:tc>
        <w:tc>
          <w:tcPr>
            <w:tcW w:w="6894" w:type="dxa"/>
            <w:gridSpan w:val="3"/>
          </w:tcPr>
          <w:p w14:paraId="19231A8E" w14:textId="17D2AD56" w:rsidR="00C2082F" w:rsidRPr="00C2082F" w:rsidRDefault="00C2082F" w:rsidP="00C2082F">
            <w:pPr>
              <w:pStyle w:val="ListParagraph"/>
              <w:numPr>
                <w:ilvl w:val="0"/>
                <w:numId w:val="3"/>
              </w:numPr>
              <w:rPr>
                <w:sz w:val="18"/>
                <w:szCs w:val="18"/>
              </w:rPr>
            </w:pPr>
            <w:r>
              <w:rPr>
                <w:sz w:val="18"/>
                <w:szCs w:val="18"/>
              </w:rPr>
              <w:t>Clear statistics</w:t>
            </w:r>
          </w:p>
        </w:tc>
      </w:tr>
      <w:tr w:rsidR="00C2082F" w:rsidRPr="005353CB" w14:paraId="33ACAE5E" w14:textId="77777777" w:rsidTr="00C2082F">
        <w:tc>
          <w:tcPr>
            <w:tcW w:w="2122" w:type="dxa"/>
            <w:shd w:val="clear" w:color="auto" w:fill="DAE9F7" w:themeFill="text2" w:themeFillTint="1A"/>
          </w:tcPr>
          <w:p w14:paraId="24458247" w14:textId="70BCEA67" w:rsidR="00C2082F" w:rsidRPr="005353CB" w:rsidRDefault="00C2082F" w:rsidP="00320DE6">
            <w:pPr>
              <w:rPr>
                <w:b/>
                <w:bCs/>
                <w:sz w:val="18"/>
                <w:szCs w:val="18"/>
              </w:rPr>
            </w:pPr>
            <w:r>
              <w:rPr>
                <w:b/>
                <w:bCs/>
                <w:sz w:val="18"/>
                <w:szCs w:val="18"/>
              </w:rPr>
              <w:t>What qualities I would not add in my website:</w:t>
            </w:r>
          </w:p>
        </w:tc>
        <w:tc>
          <w:tcPr>
            <w:tcW w:w="6894" w:type="dxa"/>
            <w:gridSpan w:val="3"/>
          </w:tcPr>
          <w:p w14:paraId="2FF61614" w14:textId="77777777" w:rsidR="00C2082F" w:rsidRDefault="00C2082F" w:rsidP="00C2082F">
            <w:pPr>
              <w:pStyle w:val="ListParagraph"/>
              <w:numPr>
                <w:ilvl w:val="0"/>
                <w:numId w:val="3"/>
              </w:numPr>
              <w:rPr>
                <w:sz w:val="18"/>
                <w:szCs w:val="18"/>
              </w:rPr>
            </w:pPr>
            <w:r>
              <w:rPr>
                <w:sz w:val="18"/>
                <w:szCs w:val="18"/>
              </w:rPr>
              <w:t>Inaccessible navbar</w:t>
            </w:r>
          </w:p>
          <w:p w14:paraId="19A3958B" w14:textId="157EDA25" w:rsidR="00C2082F" w:rsidRPr="00C2082F" w:rsidRDefault="00C2082F" w:rsidP="00C2082F">
            <w:pPr>
              <w:pStyle w:val="ListParagraph"/>
              <w:numPr>
                <w:ilvl w:val="0"/>
                <w:numId w:val="3"/>
              </w:numPr>
              <w:rPr>
                <w:sz w:val="18"/>
                <w:szCs w:val="18"/>
              </w:rPr>
            </w:pPr>
            <w:r>
              <w:rPr>
                <w:sz w:val="18"/>
                <w:szCs w:val="18"/>
              </w:rPr>
              <w:t>Overly large footer</w:t>
            </w:r>
          </w:p>
        </w:tc>
      </w:tr>
    </w:tbl>
    <w:p w14:paraId="1D372364" w14:textId="5F1551EA" w:rsidR="00C146D5" w:rsidRPr="005353CB" w:rsidRDefault="00320DE6" w:rsidP="00C2082F">
      <w:pPr>
        <w:rPr>
          <w:sz w:val="18"/>
          <w:szCs w:val="18"/>
        </w:rPr>
      </w:pPr>
      <w:r w:rsidRPr="005353CB">
        <w:rPr>
          <w:sz w:val="18"/>
          <w:szCs w:val="18"/>
        </w:rPr>
        <w:br/>
      </w:r>
    </w:p>
    <w:p w14:paraId="635A9A13" w14:textId="77777777" w:rsidR="00887D26" w:rsidRDefault="00887D26" w:rsidP="00887D26">
      <w:pPr>
        <w:rPr>
          <w:sz w:val="20"/>
          <w:szCs w:val="20"/>
        </w:rPr>
      </w:pPr>
    </w:p>
    <w:p w14:paraId="16AD03E4" w14:textId="77777777" w:rsidR="00C2082F" w:rsidRDefault="00C2082F" w:rsidP="00887D26">
      <w:pPr>
        <w:rPr>
          <w:sz w:val="20"/>
          <w:szCs w:val="20"/>
        </w:rPr>
      </w:pPr>
    </w:p>
    <w:p w14:paraId="3871A85E" w14:textId="77777777" w:rsidR="00C2082F" w:rsidRDefault="00C2082F" w:rsidP="00887D26">
      <w:pPr>
        <w:rPr>
          <w:sz w:val="20"/>
          <w:szCs w:val="20"/>
        </w:rPr>
      </w:pPr>
    </w:p>
    <w:p w14:paraId="11664D17" w14:textId="527BBE60" w:rsidR="00320DE6" w:rsidRDefault="00320DE6" w:rsidP="00320DE6">
      <w:pPr>
        <w:pStyle w:val="Heading3"/>
      </w:pPr>
      <w:bookmarkStart w:id="4" w:name="_Toc207637606"/>
      <w:r>
        <w:lastRenderedPageBreak/>
        <w:t>Site Content:</w:t>
      </w:r>
      <w:bookmarkEnd w:id="4"/>
    </w:p>
    <w:p w14:paraId="3EA5FF57" w14:textId="514D207A" w:rsidR="008D1CC5" w:rsidRPr="002F2ED0" w:rsidRDefault="0075683C" w:rsidP="00CE6E2A">
      <w:pPr>
        <w:pStyle w:val="Heading4"/>
        <w:rPr>
          <w:sz w:val="20"/>
          <w:szCs w:val="20"/>
        </w:rPr>
      </w:pPr>
      <w:r w:rsidRPr="002F2ED0">
        <w:rPr>
          <w:sz w:val="20"/>
          <w:szCs w:val="20"/>
        </w:rPr>
        <w:t xml:space="preserve">Dynamic </w:t>
      </w:r>
      <w:r w:rsidR="008D1CC5" w:rsidRPr="002F2ED0">
        <w:rPr>
          <w:sz w:val="20"/>
          <w:szCs w:val="20"/>
        </w:rPr>
        <w:t>Content and Functional Requirements:</w:t>
      </w:r>
    </w:p>
    <w:p w14:paraId="34346EEC" w14:textId="5016F54C" w:rsidR="008D1CC5" w:rsidRPr="002F2ED0" w:rsidRDefault="00162CB5" w:rsidP="008D1CC5">
      <w:pPr>
        <w:rPr>
          <w:sz w:val="20"/>
          <w:szCs w:val="20"/>
        </w:rPr>
      </w:pPr>
      <w:r w:rsidRPr="002F2ED0">
        <w:rPr>
          <w:sz w:val="20"/>
          <w:szCs w:val="20"/>
        </w:rPr>
        <w:t>The Late-Night Nosh website must include two types of information</w:t>
      </w:r>
      <w:r w:rsidR="00A63239" w:rsidRPr="002F2ED0">
        <w:rPr>
          <w:sz w:val="20"/>
          <w:szCs w:val="20"/>
        </w:rPr>
        <w:t>:</w:t>
      </w:r>
      <w:r w:rsidRPr="002F2ED0">
        <w:rPr>
          <w:sz w:val="20"/>
          <w:szCs w:val="20"/>
        </w:rPr>
        <w:t xml:space="preserve"> a </w:t>
      </w:r>
      <w:r w:rsidRPr="002F2ED0">
        <w:rPr>
          <w:b/>
          <w:bCs/>
          <w:sz w:val="20"/>
          <w:szCs w:val="20"/>
        </w:rPr>
        <w:t>marketing copy</w:t>
      </w:r>
      <w:r w:rsidRPr="002F2ED0">
        <w:rPr>
          <w:sz w:val="20"/>
          <w:szCs w:val="20"/>
        </w:rPr>
        <w:t xml:space="preserve"> which explains the mission/cause and </w:t>
      </w:r>
      <w:r w:rsidRPr="002F2ED0">
        <w:rPr>
          <w:b/>
          <w:bCs/>
          <w:sz w:val="20"/>
          <w:szCs w:val="20"/>
        </w:rPr>
        <w:t>screens</w:t>
      </w:r>
      <w:r w:rsidRPr="002F2ED0">
        <w:rPr>
          <w:sz w:val="20"/>
          <w:szCs w:val="20"/>
        </w:rPr>
        <w:t xml:space="preserve"> which deliver the token-driven marketplace</w:t>
      </w:r>
    </w:p>
    <w:p w14:paraId="4FE356AB" w14:textId="77777777" w:rsidR="00165B5D" w:rsidRDefault="00162CB5" w:rsidP="008D1CC5">
      <w:pPr>
        <w:rPr>
          <w:sz w:val="20"/>
          <w:szCs w:val="20"/>
        </w:rPr>
      </w:pPr>
      <w:r w:rsidRPr="002F2ED0">
        <w:rPr>
          <w:sz w:val="20"/>
          <w:szCs w:val="20"/>
        </w:rPr>
        <w:t xml:space="preserve">The </w:t>
      </w:r>
      <w:r w:rsidRPr="002F2ED0">
        <w:rPr>
          <w:b/>
          <w:bCs/>
          <w:sz w:val="20"/>
          <w:szCs w:val="20"/>
        </w:rPr>
        <w:t>marketing copy</w:t>
      </w:r>
      <w:r w:rsidRPr="002F2ED0">
        <w:rPr>
          <w:sz w:val="20"/>
          <w:szCs w:val="20"/>
        </w:rPr>
        <w:t xml:space="preserve"> would include</w:t>
      </w:r>
      <w:r w:rsidR="00165B5D">
        <w:rPr>
          <w:sz w:val="20"/>
          <w:szCs w:val="20"/>
        </w:rPr>
        <w:t>:</w:t>
      </w:r>
    </w:p>
    <w:p w14:paraId="36209C8F" w14:textId="77777777" w:rsidR="00165B5D" w:rsidRDefault="00162CB5" w:rsidP="00165B5D">
      <w:pPr>
        <w:pStyle w:val="ListParagraph"/>
        <w:numPr>
          <w:ilvl w:val="0"/>
          <w:numId w:val="3"/>
        </w:numPr>
        <w:rPr>
          <w:sz w:val="20"/>
          <w:szCs w:val="20"/>
        </w:rPr>
      </w:pPr>
      <w:r w:rsidRPr="00165B5D">
        <w:rPr>
          <w:sz w:val="20"/>
          <w:szCs w:val="20"/>
        </w:rPr>
        <w:t xml:space="preserve"> a concise hero </w:t>
      </w:r>
      <w:r w:rsidR="00FD0016" w:rsidRPr="00165B5D">
        <w:rPr>
          <w:sz w:val="20"/>
          <w:szCs w:val="20"/>
        </w:rPr>
        <w:t xml:space="preserve">image and </w:t>
      </w:r>
      <w:r w:rsidRPr="00165B5D">
        <w:rPr>
          <w:sz w:val="20"/>
          <w:szCs w:val="20"/>
        </w:rPr>
        <w:t>statement such as ‘Good food after a good shift’ or ‘Rescuing late-night meals for Nelson’s night-owls’,</w:t>
      </w:r>
    </w:p>
    <w:p w14:paraId="08E013CC" w14:textId="77777777" w:rsidR="00165B5D" w:rsidRDefault="00162CB5" w:rsidP="00165B5D">
      <w:pPr>
        <w:pStyle w:val="ListParagraph"/>
        <w:numPr>
          <w:ilvl w:val="0"/>
          <w:numId w:val="3"/>
        </w:numPr>
        <w:rPr>
          <w:sz w:val="20"/>
          <w:szCs w:val="20"/>
        </w:rPr>
      </w:pPr>
      <w:r w:rsidRPr="00165B5D">
        <w:rPr>
          <w:sz w:val="20"/>
          <w:szCs w:val="20"/>
        </w:rPr>
        <w:t xml:space="preserve"> a three/four step explainer of the workflow (‘list’, ‘reserve’, ‘pickup), rotating donor/beneficiary reviews and counters which tracks meals saved</w:t>
      </w:r>
      <w:r w:rsidR="00E85BD4" w:rsidRPr="00165B5D">
        <w:rPr>
          <w:sz w:val="20"/>
          <w:szCs w:val="20"/>
        </w:rPr>
        <w:t xml:space="preserve"> for written statistics.</w:t>
      </w:r>
    </w:p>
    <w:p w14:paraId="7815336A" w14:textId="77777777" w:rsidR="00165B5D" w:rsidRDefault="00E85BD4" w:rsidP="00165B5D">
      <w:pPr>
        <w:pStyle w:val="ListParagraph"/>
        <w:numPr>
          <w:ilvl w:val="0"/>
          <w:numId w:val="3"/>
        </w:numPr>
        <w:rPr>
          <w:sz w:val="20"/>
          <w:szCs w:val="20"/>
        </w:rPr>
      </w:pPr>
      <w:r w:rsidRPr="00165B5D">
        <w:rPr>
          <w:sz w:val="20"/>
          <w:szCs w:val="20"/>
        </w:rPr>
        <w:t xml:space="preserve">Images of food and simple iconography (vegan, gluten-free, vegetarian, spicy etc.) </w:t>
      </w:r>
    </w:p>
    <w:p w14:paraId="315DFBB5" w14:textId="77777777" w:rsidR="00165B5D" w:rsidRDefault="00165B5D" w:rsidP="00165B5D">
      <w:pPr>
        <w:pStyle w:val="ListParagraph"/>
        <w:numPr>
          <w:ilvl w:val="0"/>
          <w:numId w:val="3"/>
        </w:numPr>
        <w:rPr>
          <w:sz w:val="20"/>
          <w:szCs w:val="20"/>
        </w:rPr>
      </w:pPr>
      <w:r>
        <w:rPr>
          <w:sz w:val="20"/>
          <w:szCs w:val="20"/>
        </w:rPr>
        <w:t>A section to</w:t>
      </w:r>
      <w:r w:rsidR="00E85BD4" w:rsidRPr="00165B5D">
        <w:rPr>
          <w:sz w:val="20"/>
          <w:szCs w:val="20"/>
        </w:rPr>
        <w:t xml:space="preserve"> reinforce the idea that the rescued meals are fresh, safe and </w:t>
      </w:r>
      <w:r w:rsidR="00147A12" w:rsidRPr="00165B5D">
        <w:rPr>
          <w:sz w:val="20"/>
          <w:szCs w:val="20"/>
        </w:rPr>
        <w:t>prove variety of the foods available.</w:t>
      </w:r>
    </w:p>
    <w:p w14:paraId="4556522A" w14:textId="5C512DFC" w:rsidR="00E85BD4" w:rsidRPr="00165B5D" w:rsidRDefault="0084372D" w:rsidP="00165B5D">
      <w:pPr>
        <w:pStyle w:val="ListParagraph"/>
        <w:numPr>
          <w:ilvl w:val="0"/>
          <w:numId w:val="3"/>
        </w:numPr>
        <w:rPr>
          <w:sz w:val="20"/>
          <w:szCs w:val="20"/>
        </w:rPr>
      </w:pPr>
      <w:r w:rsidRPr="00165B5D">
        <w:rPr>
          <w:sz w:val="20"/>
          <w:szCs w:val="20"/>
        </w:rPr>
        <w:t>The listings themselves would have a title, a small blurb and the ‘token’ price</w:t>
      </w:r>
    </w:p>
    <w:p w14:paraId="0337CFD4" w14:textId="7BB51E79" w:rsidR="003A7ECD" w:rsidRDefault="003B676F" w:rsidP="008D1CC5">
      <w:pPr>
        <w:rPr>
          <w:sz w:val="20"/>
          <w:szCs w:val="20"/>
        </w:rPr>
      </w:pPr>
      <w:r w:rsidRPr="002F2ED0">
        <w:rPr>
          <w:sz w:val="20"/>
          <w:szCs w:val="20"/>
        </w:rPr>
        <w:t xml:space="preserve">The </w:t>
      </w:r>
      <w:r w:rsidRPr="002F2ED0">
        <w:rPr>
          <w:b/>
          <w:bCs/>
          <w:sz w:val="20"/>
          <w:szCs w:val="20"/>
        </w:rPr>
        <w:t>application screens</w:t>
      </w:r>
      <w:r w:rsidRPr="002F2ED0">
        <w:rPr>
          <w:sz w:val="20"/>
          <w:szCs w:val="20"/>
        </w:rPr>
        <w:t xml:space="preserve"> would provide role-specific functions</w:t>
      </w:r>
      <w:r w:rsidR="003A7ECD">
        <w:rPr>
          <w:sz w:val="20"/>
          <w:szCs w:val="20"/>
        </w:rPr>
        <w:t>.</w:t>
      </w:r>
      <w:r w:rsidR="003A7ECD">
        <w:rPr>
          <w:sz w:val="20"/>
          <w:szCs w:val="20"/>
        </w:rPr>
        <w:br/>
        <w:t>B</w:t>
      </w:r>
      <w:r w:rsidRPr="002F2ED0">
        <w:rPr>
          <w:sz w:val="20"/>
          <w:szCs w:val="20"/>
        </w:rPr>
        <w:t>eneficiaries would need</w:t>
      </w:r>
      <w:r w:rsidR="003A7ECD">
        <w:rPr>
          <w:sz w:val="20"/>
          <w:szCs w:val="20"/>
        </w:rPr>
        <w:t>:</w:t>
      </w:r>
    </w:p>
    <w:p w14:paraId="1245295C" w14:textId="77777777" w:rsidR="003A7ECD" w:rsidRDefault="003B676F" w:rsidP="003A7ECD">
      <w:pPr>
        <w:pStyle w:val="ListParagraph"/>
        <w:numPr>
          <w:ilvl w:val="0"/>
          <w:numId w:val="3"/>
        </w:numPr>
        <w:rPr>
          <w:sz w:val="20"/>
          <w:szCs w:val="20"/>
        </w:rPr>
      </w:pPr>
      <w:r w:rsidRPr="003A7ECD">
        <w:rPr>
          <w:sz w:val="20"/>
          <w:szCs w:val="20"/>
        </w:rPr>
        <w:t>a section that shows their weekly token balance</w:t>
      </w:r>
    </w:p>
    <w:p w14:paraId="7D764A76" w14:textId="77777777" w:rsidR="003A7ECD" w:rsidRDefault="003A7ECD" w:rsidP="003A7ECD">
      <w:pPr>
        <w:pStyle w:val="ListParagraph"/>
        <w:numPr>
          <w:ilvl w:val="0"/>
          <w:numId w:val="3"/>
        </w:numPr>
        <w:rPr>
          <w:sz w:val="20"/>
          <w:szCs w:val="20"/>
        </w:rPr>
      </w:pPr>
      <w:r>
        <w:rPr>
          <w:sz w:val="20"/>
          <w:szCs w:val="20"/>
        </w:rPr>
        <w:t>a</w:t>
      </w:r>
      <w:r w:rsidR="003B676F" w:rsidRPr="003A7ECD">
        <w:rPr>
          <w:sz w:val="20"/>
          <w:szCs w:val="20"/>
        </w:rPr>
        <w:t xml:space="preserve"> real-time list of all available meals</w:t>
      </w:r>
    </w:p>
    <w:p w14:paraId="0E72114C" w14:textId="77777777" w:rsidR="003A7ECD" w:rsidRDefault="003B676F" w:rsidP="003A7ECD">
      <w:pPr>
        <w:pStyle w:val="ListParagraph"/>
        <w:numPr>
          <w:ilvl w:val="0"/>
          <w:numId w:val="3"/>
        </w:numPr>
        <w:rPr>
          <w:sz w:val="20"/>
          <w:szCs w:val="20"/>
        </w:rPr>
      </w:pPr>
      <w:r w:rsidRPr="003A7ECD">
        <w:rPr>
          <w:sz w:val="20"/>
          <w:szCs w:val="20"/>
        </w:rPr>
        <w:t>an intuitive setup where users can press a button once to reserve a meal, which produces a QR code</w:t>
      </w:r>
    </w:p>
    <w:p w14:paraId="4CAC76F4" w14:textId="77777777" w:rsidR="003A7ECD" w:rsidRDefault="003B676F" w:rsidP="003A7ECD">
      <w:pPr>
        <w:rPr>
          <w:sz w:val="20"/>
          <w:szCs w:val="20"/>
        </w:rPr>
      </w:pPr>
      <w:r w:rsidRPr="003A7ECD">
        <w:rPr>
          <w:sz w:val="20"/>
          <w:szCs w:val="20"/>
        </w:rPr>
        <w:t>Donors, on the other hand, would need</w:t>
      </w:r>
      <w:r w:rsidR="003A7ECD">
        <w:rPr>
          <w:sz w:val="20"/>
          <w:szCs w:val="20"/>
        </w:rPr>
        <w:t>:</w:t>
      </w:r>
      <w:r w:rsidRPr="003A7ECD">
        <w:rPr>
          <w:sz w:val="20"/>
          <w:szCs w:val="20"/>
        </w:rPr>
        <w:t xml:space="preserve"> </w:t>
      </w:r>
    </w:p>
    <w:p w14:paraId="4A366AAA" w14:textId="77777777" w:rsidR="003A7ECD" w:rsidRDefault="003B676F" w:rsidP="003A7ECD">
      <w:pPr>
        <w:pStyle w:val="ListParagraph"/>
        <w:numPr>
          <w:ilvl w:val="0"/>
          <w:numId w:val="3"/>
        </w:numPr>
        <w:rPr>
          <w:sz w:val="20"/>
          <w:szCs w:val="20"/>
        </w:rPr>
      </w:pPr>
      <w:r w:rsidRPr="003A7ECD">
        <w:rPr>
          <w:sz w:val="20"/>
          <w:szCs w:val="20"/>
        </w:rPr>
        <w:t>a separate interface which would have an ‘add meal’ form</w:t>
      </w:r>
    </w:p>
    <w:p w14:paraId="1EAEC282" w14:textId="77777777" w:rsidR="003A7ECD" w:rsidRDefault="003B676F" w:rsidP="003A7ECD">
      <w:pPr>
        <w:pStyle w:val="ListParagraph"/>
        <w:numPr>
          <w:ilvl w:val="0"/>
          <w:numId w:val="3"/>
        </w:numPr>
        <w:rPr>
          <w:sz w:val="20"/>
          <w:szCs w:val="20"/>
        </w:rPr>
      </w:pPr>
      <w:r w:rsidRPr="003A7ECD">
        <w:rPr>
          <w:sz w:val="20"/>
          <w:szCs w:val="20"/>
        </w:rPr>
        <w:t>a dashboard listing current meals</w:t>
      </w:r>
    </w:p>
    <w:p w14:paraId="6F121D61" w14:textId="77777777" w:rsidR="003A7ECD" w:rsidRDefault="003B676F" w:rsidP="003A7ECD">
      <w:pPr>
        <w:pStyle w:val="ListParagraph"/>
        <w:numPr>
          <w:ilvl w:val="0"/>
          <w:numId w:val="3"/>
        </w:numPr>
        <w:rPr>
          <w:sz w:val="20"/>
          <w:szCs w:val="20"/>
        </w:rPr>
      </w:pPr>
      <w:r w:rsidRPr="003A7ECD">
        <w:rPr>
          <w:sz w:val="20"/>
          <w:szCs w:val="20"/>
        </w:rPr>
        <w:t xml:space="preserve">a scanner which </w:t>
      </w:r>
      <w:r w:rsidR="00A24DD8" w:rsidRPr="003A7ECD">
        <w:rPr>
          <w:sz w:val="20"/>
          <w:szCs w:val="20"/>
        </w:rPr>
        <w:t>removes a token when a QR code is shown during pickup</w:t>
      </w:r>
    </w:p>
    <w:p w14:paraId="2E0AE76D" w14:textId="77777777" w:rsidR="003A7ECD" w:rsidRDefault="00A24DD8" w:rsidP="003A7ECD">
      <w:pPr>
        <w:rPr>
          <w:sz w:val="20"/>
          <w:szCs w:val="20"/>
        </w:rPr>
      </w:pPr>
      <w:r w:rsidRPr="003A7ECD">
        <w:rPr>
          <w:sz w:val="20"/>
          <w:szCs w:val="20"/>
        </w:rPr>
        <w:t>The administrators would need</w:t>
      </w:r>
      <w:r w:rsidR="003A7ECD">
        <w:rPr>
          <w:sz w:val="20"/>
          <w:szCs w:val="20"/>
        </w:rPr>
        <w:t>:</w:t>
      </w:r>
    </w:p>
    <w:p w14:paraId="28B2337C" w14:textId="77777777" w:rsidR="003A7ECD" w:rsidRDefault="00A24DD8" w:rsidP="003A7ECD">
      <w:pPr>
        <w:pStyle w:val="ListParagraph"/>
        <w:numPr>
          <w:ilvl w:val="0"/>
          <w:numId w:val="3"/>
        </w:numPr>
        <w:rPr>
          <w:sz w:val="20"/>
          <w:szCs w:val="20"/>
        </w:rPr>
      </w:pPr>
      <w:r w:rsidRPr="003A7ECD">
        <w:rPr>
          <w:sz w:val="20"/>
          <w:szCs w:val="20"/>
        </w:rPr>
        <w:t xml:space="preserve"> </w:t>
      </w:r>
      <w:r w:rsidR="003A7ECD">
        <w:rPr>
          <w:sz w:val="20"/>
          <w:szCs w:val="20"/>
        </w:rPr>
        <w:t>A</w:t>
      </w:r>
      <w:r w:rsidRPr="003A7ECD">
        <w:rPr>
          <w:sz w:val="20"/>
          <w:szCs w:val="20"/>
        </w:rPr>
        <w:t xml:space="preserve"> panel to approve new users</w:t>
      </w:r>
    </w:p>
    <w:p w14:paraId="5B54D15A" w14:textId="77777777" w:rsidR="003A7ECD" w:rsidRDefault="003A7ECD" w:rsidP="003A7ECD">
      <w:pPr>
        <w:pStyle w:val="ListParagraph"/>
        <w:numPr>
          <w:ilvl w:val="0"/>
          <w:numId w:val="3"/>
        </w:numPr>
        <w:rPr>
          <w:sz w:val="20"/>
          <w:szCs w:val="20"/>
        </w:rPr>
      </w:pPr>
      <w:r>
        <w:rPr>
          <w:sz w:val="20"/>
          <w:szCs w:val="20"/>
        </w:rPr>
        <w:t xml:space="preserve">Panel to </w:t>
      </w:r>
      <w:r w:rsidR="00A24DD8" w:rsidRPr="003A7ECD">
        <w:rPr>
          <w:sz w:val="20"/>
          <w:szCs w:val="20"/>
        </w:rPr>
        <w:t xml:space="preserve">top-up tokens </w:t>
      </w:r>
    </w:p>
    <w:p w14:paraId="4B28267B" w14:textId="1BB38296" w:rsidR="00A24DD8" w:rsidRPr="003A7ECD" w:rsidRDefault="003A7ECD" w:rsidP="003A7ECD">
      <w:pPr>
        <w:pStyle w:val="ListParagraph"/>
        <w:numPr>
          <w:ilvl w:val="0"/>
          <w:numId w:val="3"/>
        </w:numPr>
        <w:rPr>
          <w:sz w:val="20"/>
          <w:szCs w:val="20"/>
        </w:rPr>
      </w:pPr>
      <w:r>
        <w:rPr>
          <w:sz w:val="20"/>
          <w:szCs w:val="20"/>
        </w:rPr>
        <w:t xml:space="preserve">Section to </w:t>
      </w:r>
      <w:r w:rsidR="00A24DD8" w:rsidRPr="003A7ECD">
        <w:rPr>
          <w:sz w:val="20"/>
          <w:szCs w:val="20"/>
        </w:rPr>
        <w:t>audit logs.</w:t>
      </w:r>
    </w:p>
    <w:p w14:paraId="75E72A99" w14:textId="77777777" w:rsidR="003A7ECD" w:rsidRDefault="00BB1F31" w:rsidP="008D1CC5">
      <w:pPr>
        <w:rPr>
          <w:sz w:val="20"/>
          <w:szCs w:val="20"/>
        </w:rPr>
      </w:pPr>
      <w:r w:rsidRPr="002F2ED0">
        <w:rPr>
          <w:sz w:val="20"/>
          <w:szCs w:val="20"/>
        </w:rPr>
        <w:t>For logging in, there will be</w:t>
      </w:r>
      <w:r w:rsidR="003A7ECD">
        <w:rPr>
          <w:sz w:val="20"/>
          <w:szCs w:val="20"/>
        </w:rPr>
        <w:t>:</w:t>
      </w:r>
    </w:p>
    <w:p w14:paraId="39AC2ED5" w14:textId="77777777" w:rsidR="003A7ECD" w:rsidRDefault="00BB1F31" w:rsidP="003A7ECD">
      <w:pPr>
        <w:pStyle w:val="ListParagraph"/>
        <w:numPr>
          <w:ilvl w:val="0"/>
          <w:numId w:val="3"/>
        </w:numPr>
        <w:rPr>
          <w:sz w:val="20"/>
          <w:szCs w:val="20"/>
        </w:rPr>
      </w:pPr>
      <w:r w:rsidRPr="003A7ECD">
        <w:rPr>
          <w:sz w:val="20"/>
          <w:szCs w:val="20"/>
        </w:rPr>
        <w:t xml:space="preserve"> a button on the nav bar to allow users to log in; </w:t>
      </w:r>
    </w:p>
    <w:p w14:paraId="6D1D446F" w14:textId="77777777" w:rsidR="003A7ECD" w:rsidRDefault="00812CBD" w:rsidP="003A7ECD">
      <w:pPr>
        <w:pStyle w:val="ListParagraph"/>
        <w:numPr>
          <w:ilvl w:val="1"/>
          <w:numId w:val="3"/>
        </w:numPr>
        <w:rPr>
          <w:sz w:val="20"/>
          <w:szCs w:val="20"/>
        </w:rPr>
      </w:pPr>
      <w:r w:rsidRPr="003A7ECD">
        <w:rPr>
          <w:sz w:val="20"/>
          <w:szCs w:val="20"/>
        </w:rPr>
        <w:t>The login screen will</w:t>
      </w:r>
      <w:r w:rsidR="003A7ECD">
        <w:rPr>
          <w:sz w:val="20"/>
          <w:szCs w:val="20"/>
        </w:rPr>
        <w:t>:</w:t>
      </w:r>
    </w:p>
    <w:p w14:paraId="3997D2A3" w14:textId="77777777" w:rsidR="003A7ECD" w:rsidRDefault="00812CBD" w:rsidP="003A7ECD">
      <w:pPr>
        <w:pStyle w:val="ListParagraph"/>
        <w:numPr>
          <w:ilvl w:val="2"/>
          <w:numId w:val="3"/>
        </w:numPr>
        <w:rPr>
          <w:sz w:val="20"/>
          <w:szCs w:val="20"/>
        </w:rPr>
      </w:pPr>
      <w:r w:rsidRPr="003A7ECD">
        <w:rPr>
          <w:sz w:val="20"/>
          <w:szCs w:val="20"/>
        </w:rPr>
        <w:t xml:space="preserve"> let users sign in with a username and password</w:t>
      </w:r>
      <w:r w:rsidR="00C346F7" w:rsidRPr="003A7ECD">
        <w:rPr>
          <w:sz w:val="20"/>
          <w:szCs w:val="20"/>
        </w:rPr>
        <w:t xml:space="preserve">. </w:t>
      </w:r>
    </w:p>
    <w:p w14:paraId="4B817CA2" w14:textId="090D8901" w:rsidR="003A7ECD" w:rsidRDefault="00C346F7" w:rsidP="003A7ECD">
      <w:pPr>
        <w:pStyle w:val="ListParagraph"/>
        <w:numPr>
          <w:ilvl w:val="1"/>
          <w:numId w:val="3"/>
        </w:numPr>
        <w:rPr>
          <w:sz w:val="20"/>
          <w:szCs w:val="20"/>
        </w:rPr>
      </w:pPr>
      <w:r w:rsidRPr="003A7ECD">
        <w:rPr>
          <w:sz w:val="20"/>
          <w:szCs w:val="20"/>
        </w:rPr>
        <w:t>If a user wants to create an account</w:t>
      </w:r>
      <w:r w:rsidR="00485CC0">
        <w:rPr>
          <w:sz w:val="20"/>
          <w:szCs w:val="20"/>
        </w:rPr>
        <w:t>:</w:t>
      </w:r>
    </w:p>
    <w:p w14:paraId="3E0D82EF" w14:textId="4A69D818" w:rsidR="003A7ECD" w:rsidRDefault="00485CC0" w:rsidP="003A7ECD">
      <w:pPr>
        <w:pStyle w:val="ListParagraph"/>
        <w:numPr>
          <w:ilvl w:val="2"/>
          <w:numId w:val="3"/>
        </w:numPr>
        <w:rPr>
          <w:sz w:val="20"/>
          <w:szCs w:val="20"/>
        </w:rPr>
      </w:pPr>
      <w:r>
        <w:rPr>
          <w:sz w:val="20"/>
          <w:szCs w:val="20"/>
        </w:rPr>
        <w:t xml:space="preserve">They can </w:t>
      </w:r>
      <w:r w:rsidR="00C346F7" w:rsidRPr="003A7ECD">
        <w:rPr>
          <w:sz w:val="20"/>
          <w:szCs w:val="20"/>
        </w:rPr>
        <w:t>select a button below</w:t>
      </w:r>
      <w:r w:rsidR="00FB07BE" w:rsidRPr="003A7ECD">
        <w:rPr>
          <w:sz w:val="20"/>
          <w:szCs w:val="20"/>
        </w:rPr>
        <w:t>, which could say ‘Don’t have an account? Sign up</w:t>
      </w:r>
      <w:r w:rsidR="003A7ECD">
        <w:rPr>
          <w:sz w:val="20"/>
          <w:szCs w:val="20"/>
        </w:rPr>
        <w:t>!”</w:t>
      </w:r>
    </w:p>
    <w:p w14:paraId="4D915E68" w14:textId="2764D441" w:rsidR="00812CBD" w:rsidRPr="003A7ECD" w:rsidRDefault="00FB07BE" w:rsidP="003A7ECD">
      <w:pPr>
        <w:rPr>
          <w:sz w:val="20"/>
          <w:szCs w:val="20"/>
        </w:rPr>
      </w:pPr>
      <w:r w:rsidRPr="003A7ECD">
        <w:rPr>
          <w:sz w:val="20"/>
          <w:szCs w:val="20"/>
        </w:rPr>
        <w:t>When a user enters the website initially, they can act as a guest to look through the webpages, however if they were</w:t>
      </w:r>
      <w:r w:rsidR="00892303" w:rsidRPr="003A7ECD">
        <w:rPr>
          <w:sz w:val="20"/>
          <w:szCs w:val="20"/>
        </w:rPr>
        <w:t xml:space="preserve"> to reserve a meal, they would be prompted to login/signup.</w:t>
      </w:r>
      <w:r w:rsidR="00892303" w:rsidRPr="003A7ECD">
        <w:rPr>
          <w:sz w:val="20"/>
          <w:szCs w:val="20"/>
        </w:rPr>
        <w:br/>
      </w:r>
    </w:p>
    <w:p w14:paraId="7222C42B" w14:textId="6220D869" w:rsidR="00A24DD8" w:rsidRPr="002F2ED0" w:rsidRDefault="00A24DD8" w:rsidP="008D1CC5">
      <w:pPr>
        <w:rPr>
          <w:sz w:val="18"/>
          <w:szCs w:val="18"/>
          <w:u w:val="single"/>
        </w:rPr>
      </w:pPr>
      <w:r w:rsidRPr="002F2ED0">
        <w:rPr>
          <w:b/>
          <w:bCs/>
          <w:sz w:val="18"/>
          <w:szCs w:val="18"/>
          <w:u w:val="single"/>
        </w:rPr>
        <w:t>Technically speaking</w:t>
      </w:r>
      <w:r w:rsidRPr="002F2ED0">
        <w:rPr>
          <w:sz w:val="18"/>
          <w:szCs w:val="18"/>
          <w:u w:val="single"/>
        </w:rPr>
        <w:t>, the site would need to support:</w:t>
      </w:r>
    </w:p>
    <w:p w14:paraId="281395C7" w14:textId="11DC050A" w:rsidR="00A24DD8" w:rsidRPr="002F2ED0" w:rsidRDefault="00A24DD8" w:rsidP="00A24DD8">
      <w:pPr>
        <w:pStyle w:val="ListParagraph"/>
        <w:numPr>
          <w:ilvl w:val="0"/>
          <w:numId w:val="3"/>
        </w:numPr>
        <w:rPr>
          <w:sz w:val="18"/>
          <w:szCs w:val="18"/>
        </w:rPr>
      </w:pPr>
      <w:r w:rsidRPr="002F2ED0">
        <w:rPr>
          <w:sz w:val="18"/>
          <w:szCs w:val="18"/>
        </w:rPr>
        <w:t>JSON Web-Token (JWT) login/role-based authorization</w:t>
      </w:r>
    </w:p>
    <w:p w14:paraId="3E24F659" w14:textId="23EEA2B3" w:rsidR="00A24DD8" w:rsidRPr="002F2ED0" w:rsidRDefault="00A24DD8" w:rsidP="00A24DD8">
      <w:pPr>
        <w:pStyle w:val="ListParagraph"/>
        <w:numPr>
          <w:ilvl w:val="0"/>
          <w:numId w:val="3"/>
        </w:numPr>
        <w:rPr>
          <w:sz w:val="18"/>
          <w:szCs w:val="18"/>
        </w:rPr>
      </w:pPr>
      <w:r w:rsidRPr="002F2ED0">
        <w:rPr>
          <w:sz w:val="18"/>
          <w:szCs w:val="18"/>
        </w:rPr>
        <w:t>CRUD operations for users, meals, reservations and tokens via. REST API</w:t>
      </w:r>
    </w:p>
    <w:p w14:paraId="394C9FD6" w14:textId="72599F85" w:rsidR="00127237" w:rsidRPr="002F2ED0" w:rsidRDefault="00127237" w:rsidP="00A24DD8">
      <w:pPr>
        <w:pStyle w:val="ListParagraph"/>
        <w:numPr>
          <w:ilvl w:val="0"/>
          <w:numId w:val="3"/>
        </w:numPr>
        <w:rPr>
          <w:sz w:val="18"/>
          <w:szCs w:val="18"/>
        </w:rPr>
      </w:pPr>
      <w:r w:rsidRPr="002F2ED0">
        <w:rPr>
          <w:sz w:val="18"/>
          <w:szCs w:val="18"/>
        </w:rPr>
        <w:t>Notifications applied so a newly listed meal would appear</w:t>
      </w:r>
    </w:p>
    <w:p w14:paraId="696078C6" w14:textId="67D01B9F" w:rsidR="00127237" w:rsidRPr="002F2ED0" w:rsidRDefault="00127237" w:rsidP="00A24DD8">
      <w:pPr>
        <w:pStyle w:val="ListParagraph"/>
        <w:numPr>
          <w:ilvl w:val="0"/>
          <w:numId w:val="3"/>
        </w:numPr>
        <w:rPr>
          <w:sz w:val="18"/>
          <w:szCs w:val="18"/>
        </w:rPr>
      </w:pPr>
      <w:r w:rsidRPr="002F2ED0">
        <w:rPr>
          <w:sz w:val="18"/>
          <w:szCs w:val="18"/>
        </w:rPr>
        <w:t xml:space="preserve">Toast popups when confirmation of signup/sign-in/reservation is successful/unsuccessful </w:t>
      </w:r>
    </w:p>
    <w:p w14:paraId="36EB956D" w14:textId="717C396D" w:rsidR="00127237" w:rsidRPr="002F2ED0" w:rsidRDefault="00127237" w:rsidP="00A24DD8">
      <w:pPr>
        <w:pStyle w:val="ListParagraph"/>
        <w:numPr>
          <w:ilvl w:val="0"/>
          <w:numId w:val="3"/>
        </w:numPr>
        <w:rPr>
          <w:sz w:val="18"/>
          <w:szCs w:val="18"/>
        </w:rPr>
      </w:pPr>
      <w:r w:rsidRPr="002F2ED0">
        <w:rPr>
          <w:sz w:val="18"/>
          <w:szCs w:val="18"/>
        </w:rPr>
        <w:t>A configuration which resets token balances every Monday at midnight and expires untouched tokens after 2 weeks</w:t>
      </w:r>
    </w:p>
    <w:p w14:paraId="653203D7" w14:textId="6593DC7C" w:rsidR="004A59ED" w:rsidRPr="002F2ED0" w:rsidRDefault="004B16B9" w:rsidP="0075683C">
      <w:pPr>
        <w:rPr>
          <w:sz w:val="18"/>
          <w:szCs w:val="18"/>
        </w:rPr>
      </w:pPr>
      <w:r w:rsidRPr="002F2ED0">
        <w:rPr>
          <w:sz w:val="18"/>
          <w:szCs w:val="18"/>
        </w:rPr>
        <w:t>In regard to</w:t>
      </w:r>
      <w:r w:rsidR="0075683C" w:rsidRPr="002F2ED0">
        <w:rPr>
          <w:sz w:val="18"/>
          <w:szCs w:val="18"/>
        </w:rPr>
        <w:t xml:space="preserve"> dynamic content, I would </w:t>
      </w:r>
      <w:r w:rsidR="00303BE4" w:rsidRPr="002F2ED0">
        <w:rPr>
          <w:sz w:val="18"/>
          <w:szCs w:val="18"/>
        </w:rPr>
        <w:t>make sure that when they look at the account page/dropdown nav, it would say “Welcome, [users name]” for added personalized experience.</w:t>
      </w:r>
      <w:r w:rsidR="00303BE4" w:rsidRPr="002F2ED0">
        <w:rPr>
          <w:sz w:val="18"/>
          <w:szCs w:val="18"/>
        </w:rPr>
        <w:br/>
        <w:t xml:space="preserve">I wouldn’t have anything such as </w:t>
      </w:r>
      <w:r w:rsidR="00F819AF" w:rsidRPr="002F2ED0">
        <w:rPr>
          <w:sz w:val="18"/>
          <w:szCs w:val="18"/>
        </w:rPr>
        <w:t>advertisements,</w:t>
      </w:r>
      <w:r w:rsidR="00303BE4" w:rsidRPr="002F2ED0">
        <w:rPr>
          <w:sz w:val="18"/>
          <w:szCs w:val="18"/>
        </w:rPr>
        <w:t xml:space="preserve"> but I could always add an extension where it suggests certain stores or items based on previous purchases, which yet again repeats the ‘personalized’ concept.</w:t>
      </w:r>
      <w:r w:rsidR="002F2ED0">
        <w:rPr>
          <w:sz w:val="18"/>
          <w:szCs w:val="18"/>
        </w:rPr>
        <w:br/>
      </w:r>
    </w:p>
    <w:p w14:paraId="68E36A0E" w14:textId="63149136" w:rsidR="008D1CC5" w:rsidRPr="007C78A8" w:rsidRDefault="008D1CC5" w:rsidP="00CE6E2A">
      <w:pPr>
        <w:pStyle w:val="Heading4"/>
        <w:rPr>
          <w:sz w:val="20"/>
          <w:szCs w:val="20"/>
        </w:rPr>
      </w:pPr>
      <w:r w:rsidRPr="007C78A8">
        <w:rPr>
          <w:sz w:val="20"/>
          <w:szCs w:val="20"/>
        </w:rPr>
        <w:lastRenderedPageBreak/>
        <w:t>Group and Lab</w:t>
      </w:r>
      <w:r w:rsidR="00CE6E2A" w:rsidRPr="007C78A8">
        <w:rPr>
          <w:sz w:val="20"/>
          <w:szCs w:val="20"/>
        </w:rPr>
        <w:t>el your Content:</w:t>
      </w:r>
    </w:p>
    <w:p w14:paraId="38FD25CB" w14:textId="65EF2571" w:rsidR="00CE6E2A" w:rsidRPr="007C78A8" w:rsidRDefault="00523DA1" w:rsidP="008D1CC5">
      <w:pPr>
        <w:rPr>
          <w:sz w:val="18"/>
          <w:szCs w:val="18"/>
        </w:rPr>
      </w:pPr>
      <w:r w:rsidRPr="007C78A8">
        <w:rPr>
          <w:sz w:val="18"/>
          <w:szCs w:val="18"/>
        </w:rPr>
        <w:t>I used Fi</w:t>
      </w:r>
      <w:r w:rsidR="00C2082F" w:rsidRPr="007C78A8">
        <w:rPr>
          <w:sz w:val="18"/>
          <w:szCs w:val="18"/>
        </w:rPr>
        <w:t>g</w:t>
      </w:r>
      <w:r w:rsidRPr="007C78A8">
        <w:rPr>
          <w:sz w:val="18"/>
          <w:szCs w:val="18"/>
        </w:rPr>
        <w:t xml:space="preserve"> Jam (from Figma):</w:t>
      </w:r>
    </w:p>
    <w:p w14:paraId="1A92DB7B" w14:textId="22D47CE9" w:rsidR="007C78A8" w:rsidRDefault="00523DA1" w:rsidP="008D1CC5">
      <w:pPr>
        <w:rPr>
          <w:sz w:val="20"/>
          <w:szCs w:val="20"/>
        </w:rPr>
      </w:pPr>
      <w:r w:rsidRPr="00523DA1">
        <w:rPr>
          <w:noProof/>
          <w:sz w:val="20"/>
          <w:szCs w:val="20"/>
        </w:rPr>
        <w:drawing>
          <wp:inline distT="0" distB="0" distL="0" distR="0" wp14:anchorId="2AFA6FAB" wp14:editId="7F717AA7">
            <wp:extent cx="4057507" cy="1970314"/>
            <wp:effectExtent l="0" t="0" r="635" b="0"/>
            <wp:docPr id="16998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5300" name=""/>
                    <pic:cNvPicPr/>
                  </pic:nvPicPr>
                  <pic:blipFill>
                    <a:blip r:embed="rId43"/>
                    <a:stretch>
                      <a:fillRect/>
                    </a:stretch>
                  </pic:blipFill>
                  <pic:spPr>
                    <a:xfrm>
                      <a:off x="0" y="0"/>
                      <a:ext cx="4110051" cy="1995829"/>
                    </a:xfrm>
                    <a:prstGeom prst="rect">
                      <a:avLst/>
                    </a:prstGeom>
                  </pic:spPr>
                </pic:pic>
              </a:graphicData>
            </a:graphic>
          </wp:inline>
        </w:drawing>
      </w:r>
    </w:p>
    <w:p w14:paraId="7C4C1AE4" w14:textId="36CA2AAA" w:rsidR="007C78A8" w:rsidRDefault="007C78A8" w:rsidP="008D1CC5">
      <w:pPr>
        <w:rPr>
          <w:sz w:val="20"/>
          <w:szCs w:val="20"/>
        </w:rPr>
      </w:pPr>
      <w:r w:rsidRPr="00FC287C">
        <w:rPr>
          <w:sz w:val="18"/>
          <w:szCs w:val="18"/>
        </w:rPr>
        <w:t>This was used to visualize the setup I had mentioned in the previous task, ‘Dynamic content and Functional requirements’. Each block represents a page and having this meant I could visually see what is required and what might be seen in each page.</w:t>
      </w:r>
      <w:r w:rsidR="00DF688C" w:rsidRPr="00FC287C">
        <w:rPr>
          <w:sz w:val="18"/>
          <w:szCs w:val="18"/>
        </w:rPr>
        <w:t xml:space="preserve"> I kept ‘general’ as its own thing, and each page, such as ‘homepage, account, donor page’ etc. would include this (as it is the navigation bar and footer)</w:t>
      </w:r>
      <w:r w:rsidR="00BD0A9B">
        <w:rPr>
          <w:sz w:val="18"/>
          <w:szCs w:val="18"/>
        </w:rPr>
        <w:br/>
      </w:r>
      <w:r w:rsidR="00947FD0">
        <w:rPr>
          <w:sz w:val="18"/>
          <w:szCs w:val="18"/>
        </w:rPr>
        <w:t>I chose to do each of these pages as based on what I had discovered and looked into based on the scenarios I have made earlier</w:t>
      </w:r>
      <w:r w:rsidR="00915495">
        <w:rPr>
          <w:sz w:val="18"/>
          <w:szCs w:val="18"/>
        </w:rPr>
        <w:t>.</w:t>
      </w:r>
      <w:r w:rsidR="00FC287C">
        <w:rPr>
          <w:sz w:val="20"/>
          <w:szCs w:val="20"/>
        </w:rPr>
        <w:br/>
      </w:r>
    </w:p>
    <w:p w14:paraId="3D62D11B" w14:textId="02D50F82" w:rsidR="00CE6E2A" w:rsidRDefault="00A61DD8" w:rsidP="00A23D6E">
      <w:pPr>
        <w:pStyle w:val="Heading3"/>
      </w:pPr>
      <w:bookmarkStart w:id="5" w:name="_Toc207637607"/>
      <w:r>
        <w:t>Site Structure:</w:t>
      </w:r>
      <w:bookmarkEnd w:id="5"/>
    </w:p>
    <w:p w14:paraId="398567C5" w14:textId="3E75F675" w:rsidR="0096066B" w:rsidRDefault="0096066B" w:rsidP="00A23D6E">
      <w:pPr>
        <w:pStyle w:val="Heading4"/>
      </w:pPr>
      <w:r>
        <w:t>Metaphors:</w:t>
      </w:r>
    </w:p>
    <w:tbl>
      <w:tblPr>
        <w:tblStyle w:val="TableGrid"/>
        <w:tblW w:w="0" w:type="auto"/>
        <w:tblLook w:val="04A0" w:firstRow="1" w:lastRow="0" w:firstColumn="1" w:lastColumn="0" w:noHBand="0" w:noVBand="1"/>
      </w:tblPr>
      <w:tblGrid>
        <w:gridCol w:w="1696"/>
        <w:gridCol w:w="7320"/>
      </w:tblGrid>
      <w:tr w:rsidR="0096066B" w14:paraId="429C3DDE" w14:textId="77777777" w:rsidTr="005353CB">
        <w:tc>
          <w:tcPr>
            <w:tcW w:w="1696" w:type="dxa"/>
            <w:shd w:val="clear" w:color="auto" w:fill="DAE9F7" w:themeFill="text2" w:themeFillTint="1A"/>
          </w:tcPr>
          <w:p w14:paraId="66A02891" w14:textId="471FA462" w:rsidR="0096066B" w:rsidRDefault="0096066B" w:rsidP="008D1CC5">
            <w:pPr>
              <w:rPr>
                <w:sz w:val="20"/>
                <w:szCs w:val="20"/>
              </w:rPr>
            </w:pPr>
            <w:r>
              <w:rPr>
                <w:sz w:val="20"/>
                <w:szCs w:val="20"/>
              </w:rPr>
              <w:t>Metaphor Types</w:t>
            </w:r>
          </w:p>
        </w:tc>
        <w:tc>
          <w:tcPr>
            <w:tcW w:w="7320" w:type="dxa"/>
            <w:shd w:val="clear" w:color="auto" w:fill="DAE9F7" w:themeFill="text2" w:themeFillTint="1A"/>
          </w:tcPr>
          <w:p w14:paraId="29412103" w14:textId="2EE6E013" w:rsidR="0096066B" w:rsidRDefault="0096066B" w:rsidP="008D1CC5">
            <w:pPr>
              <w:rPr>
                <w:sz w:val="20"/>
                <w:szCs w:val="20"/>
              </w:rPr>
            </w:pPr>
            <w:r>
              <w:rPr>
                <w:sz w:val="20"/>
                <w:szCs w:val="20"/>
              </w:rPr>
              <w:t>Description</w:t>
            </w:r>
          </w:p>
        </w:tc>
      </w:tr>
      <w:tr w:rsidR="0096066B" w14:paraId="41282C9A" w14:textId="77777777" w:rsidTr="005353CB">
        <w:tc>
          <w:tcPr>
            <w:tcW w:w="1696" w:type="dxa"/>
          </w:tcPr>
          <w:p w14:paraId="7EFE35F3" w14:textId="63AC69D8" w:rsidR="0096066B" w:rsidRDefault="0096066B" w:rsidP="008D1CC5">
            <w:pPr>
              <w:rPr>
                <w:sz w:val="20"/>
                <w:szCs w:val="20"/>
              </w:rPr>
            </w:pPr>
            <w:r>
              <w:rPr>
                <w:sz w:val="20"/>
                <w:szCs w:val="20"/>
              </w:rPr>
              <w:t>Organizational</w:t>
            </w:r>
          </w:p>
        </w:tc>
        <w:tc>
          <w:tcPr>
            <w:tcW w:w="7320" w:type="dxa"/>
          </w:tcPr>
          <w:p w14:paraId="30735551" w14:textId="40CB67FC" w:rsidR="005353CB" w:rsidRPr="005353CB" w:rsidRDefault="002E696C" w:rsidP="005353CB">
            <w:pPr>
              <w:pStyle w:val="ListParagraph"/>
              <w:numPr>
                <w:ilvl w:val="0"/>
                <w:numId w:val="3"/>
              </w:numPr>
              <w:rPr>
                <w:sz w:val="20"/>
                <w:szCs w:val="20"/>
              </w:rPr>
            </w:pPr>
            <w:r w:rsidRPr="005353CB">
              <w:rPr>
                <w:sz w:val="20"/>
                <w:szCs w:val="20"/>
              </w:rPr>
              <w:t>Marketplace Stalls</w:t>
            </w:r>
            <w:r w:rsidR="007E2EE6" w:rsidRPr="005353CB">
              <w:rPr>
                <w:sz w:val="20"/>
                <w:szCs w:val="20"/>
              </w:rPr>
              <w:t xml:space="preserve"> – each meal card is a market stall; users can browse, filter and ‘purchase’ with tokens</w:t>
            </w:r>
          </w:p>
          <w:p w14:paraId="7968B657" w14:textId="450E4DFF" w:rsidR="009E5029" w:rsidRPr="005353CB" w:rsidRDefault="009E5029" w:rsidP="005353CB">
            <w:pPr>
              <w:pStyle w:val="ListParagraph"/>
              <w:numPr>
                <w:ilvl w:val="0"/>
                <w:numId w:val="3"/>
              </w:numPr>
              <w:rPr>
                <w:sz w:val="20"/>
                <w:szCs w:val="20"/>
              </w:rPr>
            </w:pPr>
            <w:r w:rsidRPr="005353CB">
              <w:rPr>
                <w:sz w:val="20"/>
                <w:szCs w:val="20"/>
              </w:rPr>
              <w:t>Each meal card sits on its own ‘stall’, with clear separation so users can scan at a glance.</w:t>
            </w:r>
          </w:p>
        </w:tc>
      </w:tr>
      <w:tr w:rsidR="0096066B" w14:paraId="40073183" w14:textId="77777777" w:rsidTr="005353CB">
        <w:tc>
          <w:tcPr>
            <w:tcW w:w="1696" w:type="dxa"/>
          </w:tcPr>
          <w:p w14:paraId="3D43F9AB" w14:textId="5C06337A" w:rsidR="0096066B" w:rsidRDefault="0096066B" w:rsidP="008D1CC5">
            <w:pPr>
              <w:rPr>
                <w:sz w:val="20"/>
                <w:szCs w:val="20"/>
              </w:rPr>
            </w:pPr>
            <w:r>
              <w:rPr>
                <w:sz w:val="20"/>
                <w:szCs w:val="20"/>
              </w:rPr>
              <w:t>Functional</w:t>
            </w:r>
          </w:p>
        </w:tc>
        <w:tc>
          <w:tcPr>
            <w:tcW w:w="7320" w:type="dxa"/>
          </w:tcPr>
          <w:p w14:paraId="04624C79" w14:textId="77777777" w:rsidR="007143AC" w:rsidRDefault="00E4210F" w:rsidP="007143AC">
            <w:pPr>
              <w:pStyle w:val="ListParagraph"/>
              <w:numPr>
                <w:ilvl w:val="0"/>
                <w:numId w:val="3"/>
              </w:numPr>
              <w:rPr>
                <w:sz w:val="20"/>
                <w:szCs w:val="20"/>
              </w:rPr>
            </w:pPr>
            <w:r w:rsidRPr="007143AC">
              <w:rPr>
                <w:sz w:val="20"/>
                <w:szCs w:val="20"/>
              </w:rPr>
              <w:t>Tokens</w:t>
            </w:r>
            <w:r w:rsidR="001C000D" w:rsidRPr="007143AC">
              <w:rPr>
                <w:sz w:val="20"/>
                <w:szCs w:val="20"/>
              </w:rPr>
              <w:t xml:space="preserve"> act like coins</w:t>
            </w:r>
            <w:r w:rsidR="007143AC" w:rsidRPr="007143AC">
              <w:rPr>
                <w:sz w:val="20"/>
                <w:szCs w:val="20"/>
              </w:rPr>
              <w:t xml:space="preserve"> as you ‘pay’ for a meal</w:t>
            </w:r>
            <w:r w:rsidR="001C000D" w:rsidRPr="007143AC">
              <w:rPr>
                <w:sz w:val="20"/>
                <w:szCs w:val="20"/>
              </w:rPr>
              <w:t xml:space="preserve"> </w:t>
            </w:r>
          </w:p>
          <w:p w14:paraId="73CDFA45" w14:textId="0B9DA8E5" w:rsidR="00082320" w:rsidRPr="001C7F59" w:rsidRDefault="007143AC" w:rsidP="001C7F59">
            <w:pPr>
              <w:pStyle w:val="ListParagraph"/>
              <w:numPr>
                <w:ilvl w:val="0"/>
                <w:numId w:val="3"/>
              </w:numPr>
              <w:rPr>
                <w:sz w:val="20"/>
                <w:szCs w:val="20"/>
              </w:rPr>
            </w:pPr>
            <w:r>
              <w:rPr>
                <w:sz w:val="20"/>
                <w:szCs w:val="20"/>
              </w:rPr>
              <w:t xml:space="preserve">E-wallet is the coin purse: you </w:t>
            </w:r>
            <w:r w:rsidR="001C000D" w:rsidRPr="007143AC">
              <w:rPr>
                <w:sz w:val="20"/>
                <w:szCs w:val="20"/>
              </w:rPr>
              <w:t>spend</w:t>
            </w:r>
            <w:r>
              <w:rPr>
                <w:sz w:val="20"/>
                <w:szCs w:val="20"/>
              </w:rPr>
              <w:t xml:space="preserve"> from it</w:t>
            </w:r>
            <w:r w:rsidR="001C000D" w:rsidRPr="007143AC">
              <w:rPr>
                <w:sz w:val="20"/>
                <w:szCs w:val="20"/>
              </w:rPr>
              <w:t xml:space="preserve"> and </w:t>
            </w:r>
            <w:r>
              <w:rPr>
                <w:sz w:val="20"/>
                <w:szCs w:val="20"/>
              </w:rPr>
              <w:t xml:space="preserve">get it topped-up </w:t>
            </w:r>
            <w:r w:rsidR="00082320">
              <w:rPr>
                <w:sz w:val="20"/>
                <w:szCs w:val="20"/>
              </w:rPr>
              <w:t>weekly</w:t>
            </w:r>
          </w:p>
        </w:tc>
      </w:tr>
      <w:tr w:rsidR="0096066B" w14:paraId="477ED225" w14:textId="77777777" w:rsidTr="005353CB">
        <w:tc>
          <w:tcPr>
            <w:tcW w:w="1696" w:type="dxa"/>
          </w:tcPr>
          <w:p w14:paraId="6F033F96" w14:textId="1C98CEE6" w:rsidR="0096066B" w:rsidRDefault="0096066B" w:rsidP="008D1CC5">
            <w:pPr>
              <w:rPr>
                <w:sz w:val="20"/>
                <w:szCs w:val="20"/>
              </w:rPr>
            </w:pPr>
            <w:r>
              <w:rPr>
                <w:sz w:val="20"/>
                <w:szCs w:val="20"/>
              </w:rPr>
              <w:t>Visual</w:t>
            </w:r>
          </w:p>
        </w:tc>
        <w:tc>
          <w:tcPr>
            <w:tcW w:w="7320" w:type="dxa"/>
          </w:tcPr>
          <w:p w14:paraId="50115FE6" w14:textId="500A9ADA" w:rsidR="0096066B" w:rsidRDefault="002E696C" w:rsidP="005353CB">
            <w:pPr>
              <w:pStyle w:val="ListParagraph"/>
              <w:numPr>
                <w:ilvl w:val="0"/>
                <w:numId w:val="3"/>
              </w:numPr>
              <w:rPr>
                <w:sz w:val="20"/>
                <w:szCs w:val="20"/>
              </w:rPr>
            </w:pPr>
            <w:r w:rsidRPr="005353CB">
              <w:rPr>
                <w:sz w:val="20"/>
                <w:szCs w:val="20"/>
              </w:rPr>
              <w:t>Night-city Neon</w:t>
            </w:r>
            <w:r w:rsidR="007E2EE6" w:rsidRPr="005353CB">
              <w:rPr>
                <w:sz w:val="20"/>
                <w:szCs w:val="20"/>
              </w:rPr>
              <w:t xml:space="preserve"> – Bright cyan highlights against dark backgrounds to emphasize ‘neon’ signage – immediately signals ‘late-night food’</w:t>
            </w:r>
          </w:p>
          <w:p w14:paraId="5922EC13" w14:textId="492EEE6F" w:rsidR="005353CB" w:rsidRDefault="005353CB" w:rsidP="005353CB">
            <w:pPr>
              <w:pStyle w:val="ListParagraph"/>
              <w:numPr>
                <w:ilvl w:val="0"/>
                <w:numId w:val="3"/>
              </w:numPr>
              <w:rPr>
                <w:sz w:val="20"/>
                <w:szCs w:val="20"/>
              </w:rPr>
            </w:pPr>
            <w:r>
              <w:rPr>
                <w:sz w:val="20"/>
                <w:szCs w:val="20"/>
              </w:rPr>
              <w:t>Soft rounded cards and subtle glows portray like streetlights</w:t>
            </w:r>
          </w:p>
          <w:p w14:paraId="6AAB44E4" w14:textId="35E86D50" w:rsidR="001C7F59" w:rsidRPr="005353CB" w:rsidRDefault="005353CB" w:rsidP="008D1CC5">
            <w:pPr>
              <w:pStyle w:val="ListParagraph"/>
              <w:numPr>
                <w:ilvl w:val="0"/>
                <w:numId w:val="3"/>
              </w:numPr>
              <w:rPr>
                <w:sz w:val="20"/>
                <w:szCs w:val="20"/>
              </w:rPr>
            </w:pPr>
            <w:r>
              <w:rPr>
                <w:sz w:val="20"/>
                <w:szCs w:val="20"/>
              </w:rPr>
              <w:t>Deep charcoal/navy backgrounds to mimic the colour of the night sky</w:t>
            </w:r>
          </w:p>
        </w:tc>
      </w:tr>
    </w:tbl>
    <w:p w14:paraId="719E4AE5" w14:textId="77777777" w:rsidR="00F516BD" w:rsidRDefault="00F516BD" w:rsidP="008D1CC5">
      <w:pPr>
        <w:rPr>
          <w:sz w:val="20"/>
          <w:szCs w:val="20"/>
        </w:rPr>
      </w:pPr>
    </w:p>
    <w:p w14:paraId="44A43D9D" w14:textId="1704A1ED" w:rsidR="000D407E" w:rsidRPr="00523DA1" w:rsidRDefault="00A23D6E" w:rsidP="00523DA1">
      <w:pPr>
        <w:pStyle w:val="Heading4"/>
      </w:pPr>
      <w:r>
        <w:t>Site Structure Listing:</w:t>
      </w:r>
    </w:p>
    <w:p w14:paraId="4970391C" w14:textId="4EA97218" w:rsidR="00F516BD" w:rsidRPr="00523DA1" w:rsidRDefault="00F516BD" w:rsidP="00F516BD">
      <w:pPr>
        <w:pStyle w:val="ListParagraph"/>
        <w:numPr>
          <w:ilvl w:val="0"/>
          <w:numId w:val="7"/>
        </w:numPr>
        <w:rPr>
          <w:sz w:val="18"/>
          <w:szCs w:val="18"/>
          <w:u w:val="single"/>
        </w:rPr>
      </w:pPr>
      <w:r w:rsidRPr="00523DA1">
        <w:rPr>
          <w:sz w:val="18"/>
          <w:szCs w:val="18"/>
          <w:u w:val="single"/>
        </w:rPr>
        <w:t>Home</w:t>
      </w:r>
    </w:p>
    <w:p w14:paraId="25E44CC4" w14:textId="70609FB3" w:rsidR="00D00FC6" w:rsidRPr="00523DA1" w:rsidRDefault="00D00FC6" w:rsidP="00D00FC6">
      <w:pPr>
        <w:pStyle w:val="ListParagraph"/>
        <w:numPr>
          <w:ilvl w:val="0"/>
          <w:numId w:val="3"/>
        </w:numPr>
        <w:rPr>
          <w:sz w:val="18"/>
          <w:szCs w:val="18"/>
        </w:rPr>
      </w:pPr>
      <w:r w:rsidRPr="00523DA1">
        <w:rPr>
          <w:sz w:val="18"/>
          <w:szCs w:val="18"/>
        </w:rPr>
        <w:t>Nav bar</w:t>
      </w:r>
    </w:p>
    <w:p w14:paraId="134A70C1" w14:textId="6F8A89F0" w:rsidR="00D00FC6" w:rsidRPr="00523DA1" w:rsidRDefault="00B31A12" w:rsidP="00D00FC6">
      <w:pPr>
        <w:pStyle w:val="ListParagraph"/>
        <w:numPr>
          <w:ilvl w:val="1"/>
          <w:numId w:val="3"/>
        </w:numPr>
        <w:rPr>
          <w:sz w:val="18"/>
          <w:szCs w:val="18"/>
        </w:rPr>
      </w:pPr>
      <w:r w:rsidRPr="00523DA1">
        <w:rPr>
          <w:sz w:val="18"/>
          <w:szCs w:val="18"/>
        </w:rPr>
        <w:t>Home (using logo image)</w:t>
      </w:r>
    </w:p>
    <w:p w14:paraId="4F18E114" w14:textId="721B722C" w:rsidR="00B31A12" w:rsidRPr="00523DA1" w:rsidRDefault="00B31A12" w:rsidP="00D00FC6">
      <w:pPr>
        <w:pStyle w:val="ListParagraph"/>
        <w:numPr>
          <w:ilvl w:val="1"/>
          <w:numId w:val="3"/>
        </w:numPr>
        <w:rPr>
          <w:sz w:val="18"/>
          <w:szCs w:val="18"/>
        </w:rPr>
      </w:pPr>
      <w:r w:rsidRPr="00523DA1">
        <w:rPr>
          <w:sz w:val="18"/>
          <w:szCs w:val="18"/>
        </w:rPr>
        <w:t>How it works</w:t>
      </w:r>
    </w:p>
    <w:p w14:paraId="3E1A8F91" w14:textId="028675C5" w:rsidR="00B31A12" w:rsidRPr="00523DA1" w:rsidRDefault="00B31A12" w:rsidP="00D00FC6">
      <w:pPr>
        <w:pStyle w:val="ListParagraph"/>
        <w:numPr>
          <w:ilvl w:val="1"/>
          <w:numId w:val="3"/>
        </w:numPr>
        <w:rPr>
          <w:sz w:val="18"/>
          <w:szCs w:val="18"/>
        </w:rPr>
      </w:pPr>
      <w:r w:rsidRPr="00523DA1">
        <w:rPr>
          <w:sz w:val="18"/>
          <w:szCs w:val="18"/>
        </w:rPr>
        <w:t>Browse Meals</w:t>
      </w:r>
    </w:p>
    <w:p w14:paraId="49078715" w14:textId="01514100" w:rsidR="00B31A12" w:rsidRPr="00523DA1" w:rsidRDefault="00B31A12" w:rsidP="00D00FC6">
      <w:pPr>
        <w:pStyle w:val="ListParagraph"/>
        <w:numPr>
          <w:ilvl w:val="1"/>
          <w:numId w:val="3"/>
        </w:numPr>
        <w:rPr>
          <w:sz w:val="18"/>
          <w:szCs w:val="18"/>
        </w:rPr>
      </w:pPr>
      <w:r w:rsidRPr="00523DA1">
        <w:rPr>
          <w:sz w:val="18"/>
          <w:szCs w:val="18"/>
        </w:rPr>
        <w:t>Donate</w:t>
      </w:r>
    </w:p>
    <w:p w14:paraId="53BE6506" w14:textId="60981253" w:rsidR="00B31A12" w:rsidRPr="00523DA1" w:rsidRDefault="00B31A12" w:rsidP="00D00FC6">
      <w:pPr>
        <w:pStyle w:val="ListParagraph"/>
        <w:numPr>
          <w:ilvl w:val="1"/>
          <w:numId w:val="3"/>
        </w:numPr>
        <w:rPr>
          <w:sz w:val="18"/>
          <w:szCs w:val="18"/>
        </w:rPr>
      </w:pPr>
      <w:r w:rsidRPr="00523DA1">
        <w:rPr>
          <w:sz w:val="18"/>
          <w:szCs w:val="18"/>
        </w:rPr>
        <w:t>My Account</w:t>
      </w:r>
    </w:p>
    <w:p w14:paraId="45910892" w14:textId="3D7667A8" w:rsidR="00EA2092" w:rsidRPr="00523DA1" w:rsidRDefault="00F809E2" w:rsidP="00EA2092">
      <w:pPr>
        <w:pStyle w:val="ListParagraph"/>
        <w:numPr>
          <w:ilvl w:val="2"/>
          <w:numId w:val="3"/>
        </w:numPr>
        <w:rPr>
          <w:sz w:val="18"/>
          <w:szCs w:val="18"/>
        </w:rPr>
      </w:pPr>
      <w:r w:rsidRPr="00523DA1">
        <w:rPr>
          <w:sz w:val="18"/>
          <w:szCs w:val="18"/>
        </w:rPr>
        <w:t>[</w:t>
      </w:r>
      <w:r w:rsidR="00FD1AFD" w:rsidRPr="00523DA1">
        <w:rPr>
          <w:sz w:val="18"/>
          <w:szCs w:val="18"/>
        </w:rPr>
        <w:t>I</w:t>
      </w:r>
      <w:r w:rsidRPr="00523DA1">
        <w:rPr>
          <w:sz w:val="18"/>
          <w:szCs w:val="18"/>
        </w:rPr>
        <w:t xml:space="preserve">f </w:t>
      </w:r>
      <w:r w:rsidR="00FD1AFD" w:rsidRPr="00523DA1">
        <w:rPr>
          <w:sz w:val="18"/>
          <w:szCs w:val="18"/>
        </w:rPr>
        <w:t>U</w:t>
      </w:r>
      <w:r w:rsidRPr="00523DA1">
        <w:rPr>
          <w:sz w:val="18"/>
          <w:szCs w:val="18"/>
        </w:rPr>
        <w:t>ser]</w:t>
      </w:r>
    </w:p>
    <w:p w14:paraId="196A549F" w14:textId="662FA9F9" w:rsidR="00F809E2" w:rsidRPr="00523DA1" w:rsidRDefault="00F809E2" w:rsidP="00F809E2">
      <w:pPr>
        <w:pStyle w:val="ListParagraph"/>
        <w:numPr>
          <w:ilvl w:val="3"/>
          <w:numId w:val="3"/>
        </w:numPr>
        <w:rPr>
          <w:sz w:val="18"/>
          <w:szCs w:val="18"/>
        </w:rPr>
      </w:pPr>
      <w:r w:rsidRPr="00523DA1">
        <w:rPr>
          <w:sz w:val="18"/>
          <w:szCs w:val="18"/>
        </w:rPr>
        <w:t>Token Balance</w:t>
      </w:r>
    </w:p>
    <w:p w14:paraId="7253760B" w14:textId="66E17DDF" w:rsidR="00F809E2" w:rsidRPr="00523DA1" w:rsidRDefault="00F809E2" w:rsidP="00F809E2">
      <w:pPr>
        <w:pStyle w:val="ListParagraph"/>
        <w:numPr>
          <w:ilvl w:val="3"/>
          <w:numId w:val="3"/>
        </w:numPr>
        <w:rPr>
          <w:sz w:val="18"/>
          <w:szCs w:val="18"/>
        </w:rPr>
      </w:pPr>
      <w:r w:rsidRPr="00523DA1">
        <w:rPr>
          <w:sz w:val="18"/>
          <w:szCs w:val="18"/>
        </w:rPr>
        <w:t>‘My Profile’</w:t>
      </w:r>
    </w:p>
    <w:p w14:paraId="5ED819CD" w14:textId="20E82876" w:rsidR="00F809E2" w:rsidRPr="00523DA1" w:rsidRDefault="00F809E2" w:rsidP="00F809E2">
      <w:pPr>
        <w:pStyle w:val="ListParagraph"/>
        <w:numPr>
          <w:ilvl w:val="3"/>
          <w:numId w:val="3"/>
        </w:numPr>
        <w:rPr>
          <w:sz w:val="18"/>
          <w:szCs w:val="18"/>
        </w:rPr>
      </w:pPr>
      <w:r w:rsidRPr="00523DA1">
        <w:rPr>
          <w:sz w:val="18"/>
          <w:szCs w:val="18"/>
        </w:rPr>
        <w:t>Settings</w:t>
      </w:r>
    </w:p>
    <w:p w14:paraId="0FE5D0F3" w14:textId="7D8EA269" w:rsidR="00F809E2" w:rsidRPr="00523DA1" w:rsidRDefault="00F809E2" w:rsidP="00F809E2">
      <w:pPr>
        <w:pStyle w:val="ListParagraph"/>
        <w:numPr>
          <w:ilvl w:val="3"/>
          <w:numId w:val="3"/>
        </w:numPr>
        <w:rPr>
          <w:sz w:val="18"/>
          <w:szCs w:val="18"/>
        </w:rPr>
      </w:pPr>
      <w:r w:rsidRPr="00523DA1">
        <w:rPr>
          <w:sz w:val="18"/>
          <w:szCs w:val="18"/>
        </w:rPr>
        <w:t>Sign Out</w:t>
      </w:r>
      <w:r w:rsidR="00FD1AFD" w:rsidRPr="00523DA1">
        <w:rPr>
          <w:sz w:val="18"/>
          <w:szCs w:val="18"/>
        </w:rPr>
        <w:t xml:space="preserve"> Button</w:t>
      </w:r>
    </w:p>
    <w:p w14:paraId="3CBB270A" w14:textId="70033CAD" w:rsidR="00F809E2" w:rsidRPr="00523DA1" w:rsidRDefault="00F809E2" w:rsidP="00F809E2">
      <w:pPr>
        <w:pStyle w:val="ListParagraph"/>
        <w:numPr>
          <w:ilvl w:val="2"/>
          <w:numId w:val="3"/>
        </w:numPr>
        <w:rPr>
          <w:sz w:val="18"/>
          <w:szCs w:val="18"/>
        </w:rPr>
      </w:pPr>
      <w:r w:rsidRPr="00523DA1">
        <w:rPr>
          <w:sz w:val="18"/>
          <w:szCs w:val="18"/>
        </w:rPr>
        <w:t>[</w:t>
      </w:r>
      <w:r w:rsidR="00FD1AFD" w:rsidRPr="00523DA1">
        <w:rPr>
          <w:sz w:val="18"/>
          <w:szCs w:val="18"/>
        </w:rPr>
        <w:t>I</w:t>
      </w:r>
      <w:r w:rsidRPr="00523DA1">
        <w:rPr>
          <w:sz w:val="18"/>
          <w:szCs w:val="18"/>
        </w:rPr>
        <w:t xml:space="preserve">f </w:t>
      </w:r>
      <w:r w:rsidR="00FD1AFD" w:rsidRPr="00523DA1">
        <w:rPr>
          <w:sz w:val="18"/>
          <w:szCs w:val="18"/>
        </w:rPr>
        <w:t>G</w:t>
      </w:r>
      <w:r w:rsidRPr="00523DA1">
        <w:rPr>
          <w:sz w:val="18"/>
          <w:szCs w:val="18"/>
        </w:rPr>
        <w:t>uest]</w:t>
      </w:r>
    </w:p>
    <w:p w14:paraId="769896AE" w14:textId="18CBE2B7" w:rsidR="00F809E2" w:rsidRPr="00523DA1" w:rsidRDefault="00FD1AFD" w:rsidP="00F809E2">
      <w:pPr>
        <w:pStyle w:val="ListParagraph"/>
        <w:numPr>
          <w:ilvl w:val="3"/>
          <w:numId w:val="3"/>
        </w:numPr>
        <w:rPr>
          <w:sz w:val="18"/>
          <w:szCs w:val="18"/>
        </w:rPr>
      </w:pPr>
      <w:r w:rsidRPr="00523DA1">
        <w:rPr>
          <w:sz w:val="18"/>
          <w:szCs w:val="18"/>
        </w:rPr>
        <w:t>Request asking to login to use features</w:t>
      </w:r>
    </w:p>
    <w:p w14:paraId="0B2A6836" w14:textId="2A455258" w:rsidR="00FD1AFD" w:rsidRPr="00523DA1" w:rsidRDefault="00FD1AFD" w:rsidP="00F809E2">
      <w:pPr>
        <w:pStyle w:val="ListParagraph"/>
        <w:numPr>
          <w:ilvl w:val="3"/>
          <w:numId w:val="3"/>
        </w:numPr>
        <w:rPr>
          <w:sz w:val="18"/>
          <w:szCs w:val="18"/>
        </w:rPr>
      </w:pPr>
      <w:r w:rsidRPr="00523DA1">
        <w:rPr>
          <w:sz w:val="18"/>
          <w:szCs w:val="18"/>
        </w:rPr>
        <w:t>Login/Signup button</w:t>
      </w:r>
    </w:p>
    <w:p w14:paraId="4E9D64B2" w14:textId="7B54FCEB" w:rsidR="00F516BD" w:rsidRPr="00523DA1" w:rsidRDefault="00F516BD" w:rsidP="0058468E">
      <w:pPr>
        <w:pStyle w:val="ListParagraph"/>
        <w:numPr>
          <w:ilvl w:val="0"/>
          <w:numId w:val="3"/>
        </w:numPr>
        <w:rPr>
          <w:b/>
          <w:bCs/>
          <w:sz w:val="18"/>
          <w:szCs w:val="18"/>
        </w:rPr>
      </w:pPr>
      <w:r w:rsidRPr="00523DA1">
        <w:rPr>
          <w:b/>
          <w:bCs/>
          <w:sz w:val="18"/>
          <w:szCs w:val="18"/>
        </w:rPr>
        <w:t>Hero</w:t>
      </w:r>
      <w:r w:rsidR="00EA301C" w:rsidRPr="00523DA1">
        <w:rPr>
          <w:b/>
          <w:bCs/>
          <w:sz w:val="18"/>
          <w:szCs w:val="18"/>
        </w:rPr>
        <w:t xml:space="preserve"> Image</w:t>
      </w:r>
    </w:p>
    <w:p w14:paraId="560C5DF0" w14:textId="09F7DE1F" w:rsidR="00FD1AFD" w:rsidRPr="00523DA1" w:rsidRDefault="00EA301C" w:rsidP="00EA301C">
      <w:pPr>
        <w:pStyle w:val="ListParagraph"/>
        <w:numPr>
          <w:ilvl w:val="1"/>
          <w:numId w:val="3"/>
        </w:numPr>
        <w:rPr>
          <w:sz w:val="18"/>
          <w:szCs w:val="18"/>
        </w:rPr>
      </w:pPr>
      <w:r w:rsidRPr="00523DA1">
        <w:rPr>
          <w:sz w:val="18"/>
          <w:szCs w:val="18"/>
        </w:rPr>
        <w:t>Slogan</w:t>
      </w:r>
    </w:p>
    <w:p w14:paraId="436849BF" w14:textId="3C959563" w:rsidR="00F516BD" w:rsidRPr="00523DA1" w:rsidRDefault="00F516BD" w:rsidP="0058468E">
      <w:pPr>
        <w:pStyle w:val="ListParagraph"/>
        <w:numPr>
          <w:ilvl w:val="0"/>
          <w:numId w:val="3"/>
        </w:numPr>
        <w:rPr>
          <w:b/>
          <w:bCs/>
          <w:sz w:val="18"/>
          <w:szCs w:val="18"/>
        </w:rPr>
      </w:pPr>
      <w:r w:rsidRPr="00523DA1">
        <w:rPr>
          <w:b/>
          <w:bCs/>
          <w:sz w:val="18"/>
          <w:szCs w:val="18"/>
        </w:rPr>
        <w:t>How it works</w:t>
      </w:r>
    </w:p>
    <w:p w14:paraId="5355F685" w14:textId="218075AF" w:rsidR="00E27442" w:rsidRPr="00523DA1" w:rsidRDefault="00E27442" w:rsidP="00E27442">
      <w:pPr>
        <w:pStyle w:val="ListParagraph"/>
        <w:numPr>
          <w:ilvl w:val="1"/>
          <w:numId w:val="3"/>
        </w:numPr>
        <w:rPr>
          <w:sz w:val="18"/>
          <w:szCs w:val="18"/>
        </w:rPr>
      </w:pPr>
      <w:r w:rsidRPr="00523DA1">
        <w:rPr>
          <w:sz w:val="18"/>
          <w:szCs w:val="18"/>
        </w:rPr>
        <w:t>Imagery of the process</w:t>
      </w:r>
      <w:r w:rsidR="006C43DC" w:rsidRPr="00523DA1">
        <w:rPr>
          <w:sz w:val="18"/>
          <w:szCs w:val="18"/>
        </w:rPr>
        <w:t xml:space="preserve"> </w:t>
      </w:r>
    </w:p>
    <w:p w14:paraId="26EEAB3A" w14:textId="323A4BAE" w:rsidR="00E27442" w:rsidRPr="00523DA1" w:rsidRDefault="00E27442" w:rsidP="00E27442">
      <w:pPr>
        <w:pStyle w:val="ListParagraph"/>
        <w:numPr>
          <w:ilvl w:val="1"/>
          <w:numId w:val="3"/>
        </w:numPr>
        <w:rPr>
          <w:sz w:val="18"/>
          <w:szCs w:val="18"/>
        </w:rPr>
      </w:pPr>
      <w:r w:rsidRPr="00523DA1">
        <w:rPr>
          <w:sz w:val="18"/>
          <w:szCs w:val="18"/>
        </w:rPr>
        <w:lastRenderedPageBreak/>
        <w:t>Short descriptions</w:t>
      </w:r>
    </w:p>
    <w:p w14:paraId="2E8A54A1" w14:textId="65A9517E" w:rsidR="00E27442" w:rsidRPr="00523DA1" w:rsidRDefault="00855713" w:rsidP="0058468E">
      <w:pPr>
        <w:pStyle w:val="ListParagraph"/>
        <w:numPr>
          <w:ilvl w:val="0"/>
          <w:numId w:val="3"/>
        </w:numPr>
        <w:rPr>
          <w:b/>
          <w:bCs/>
          <w:sz w:val="18"/>
          <w:szCs w:val="18"/>
        </w:rPr>
      </w:pPr>
      <w:r w:rsidRPr="00523DA1">
        <w:rPr>
          <w:b/>
          <w:bCs/>
          <w:sz w:val="18"/>
          <w:szCs w:val="18"/>
        </w:rPr>
        <w:t>Our Mission</w:t>
      </w:r>
    </w:p>
    <w:p w14:paraId="7177F0AC" w14:textId="60FA4A9D" w:rsidR="00F84B67" w:rsidRPr="00523DA1" w:rsidRDefault="00855713" w:rsidP="00855713">
      <w:pPr>
        <w:pStyle w:val="ListParagraph"/>
        <w:numPr>
          <w:ilvl w:val="1"/>
          <w:numId w:val="3"/>
        </w:numPr>
        <w:rPr>
          <w:sz w:val="18"/>
          <w:szCs w:val="18"/>
        </w:rPr>
      </w:pPr>
      <w:r w:rsidRPr="00523DA1">
        <w:rPr>
          <w:sz w:val="18"/>
          <w:szCs w:val="18"/>
        </w:rPr>
        <w:t>D</w:t>
      </w:r>
      <w:r w:rsidR="00E27442" w:rsidRPr="00523DA1">
        <w:rPr>
          <w:sz w:val="18"/>
          <w:szCs w:val="18"/>
        </w:rPr>
        <w:t>escription</w:t>
      </w:r>
    </w:p>
    <w:p w14:paraId="3849962C" w14:textId="77777777" w:rsidR="00EA301C" w:rsidRPr="00523DA1" w:rsidRDefault="00F84B67" w:rsidP="00F84B67">
      <w:pPr>
        <w:pStyle w:val="ListParagraph"/>
        <w:numPr>
          <w:ilvl w:val="0"/>
          <w:numId w:val="3"/>
        </w:numPr>
        <w:rPr>
          <w:b/>
          <w:bCs/>
          <w:sz w:val="18"/>
          <w:szCs w:val="18"/>
        </w:rPr>
      </w:pPr>
      <w:r w:rsidRPr="00523DA1">
        <w:rPr>
          <w:b/>
          <w:bCs/>
          <w:sz w:val="18"/>
          <w:szCs w:val="18"/>
        </w:rPr>
        <w:t>Donor/Beneficiary Reviews</w:t>
      </w:r>
    </w:p>
    <w:p w14:paraId="65C29E6B" w14:textId="77777777" w:rsidR="00EA301C" w:rsidRPr="00523DA1" w:rsidRDefault="00EA301C" w:rsidP="00F84B67">
      <w:pPr>
        <w:pStyle w:val="ListParagraph"/>
        <w:numPr>
          <w:ilvl w:val="0"/>
          <w:numId w:val="3"/>
        </w:numPr>
        <w:rPr>
          <w:b/>
          <w:bCs/>
          <w:sz w:val="18"/>
          <w:szCs w:val="18"/>
        </w:rPr>
      </w:pPr>
      <w:r w:rsidRPr="00523DA1">
        <w:rPr>
          <w:b/>
          <w:bCs/>
          <w:sz w:val="18"/>
          <w:szCs w:val="18"/>
        </w:rPr>
        <w:t>‘Browse Meal’ Sneak-Peek</w:t>
      </w:r>
    </w:p>
    <w:p w14:paraId="4AA21600" w14:textId="77777777" w:rsidR="003126B7" w:rsidRPr="00523DA1" w:rsidRDefault="003126B7" w:rsidP="00EA301C">
      <w:pPr>
        <w:pStyle w:val="ListParagraph"/>
        <w:numPr>
          <w:ilvl w:val="1"/>
          <w:numId w:val="3"/>
        </w:numPr>
        <w:rPr>
          <w:sz w:val="18"/>
          <w:szCs w:val="18"/>
        </w:rPr>
      </w:pPr>
      <w:r w:rsidRPr="00523DA1">
        <w:rPr>
          <w:sz w:val="18"/>
          <w:szCs w:val="18"/>
        </w:rPr>
        <w:t>Meal cards</w:t>
      </w:r>
    </w:p>
    <w:p w14:paraId="111B86D4" w14:textId="77777777" w:rsidR="003126B7" w:rsidRPr="00523DA1" w:rsidRDefault="003126B7" w:rsidP="003126B7">
      <w:pPr>
        <w:pStyle w:val="ListParagraph"/>
        <w:numPr>
          <w:ilvl w:val="2"/>
          <w:numId w:val="3"/>
        </w:numPr>
        <w:rPr>
          <w:sz w:val="18"/>
          <w:szCs w:val="18"/>
        </w:rPr>
      </w:pPr>
      <w:r w:rsidRPr="00523DA1">
        <w:rPr>
          <w:sz w:val="18"/>
          <w:szCs w:val="18"/>
        </w:rPr>
        <w:t>Food title</w:t>
      </w:r>
    </w:p>
    <w:p w14:paraId="0417E8A8" w14:textId="77777777" w:rsidR="003126B7" w:rsidRPr="00523DA1" w:rsidRDefault="003126B7" w:rsidP="003126B7">
      <w:pPr>
        <w:pStyle w:val="ListParagraph"/>
        <w:numPr>
          <w:ilvl w:val="2"/>
          <w:numId w:val="3"/>
        </w:numPr>
        <w:rPr>
          <w:sz w:val="18"/>
          <w:szCs w:val="18"/>
        </w:rPr>
      </w:pPr>
      <w:r w:rsidRPr="00523DA1">
        <w:rPr>
          <w:sz w:val="18"/>
          <w:szCs w:val="18"/>
        </w:rPr>
        <w:t xml:space="preserve">Store </w:t>
      </w:r>
    </w:p>
    <w:p w14:paraId="3FD18062" w14:textId="77777777" w:rsidR="003126B7" w:rsidRPr="00523DA1" w:rsidRDefault="003126B7" w:rsidP="003126B7">
      <w:pPr>
        <w:pStyle w:val="ListParagraph"/>
        <w:numPr>
          <w:ilvl w:val="2"/>
          <w:numId w:val="3"/>
        </w:numPr>
        <w:rPr>
          <w:sz w:val="18"/>
          <w:szCs w:val="18"/>
        </w:rPr>
      </w:pPr>
      <w:r w:rsidRPr="00523DA1">
        <w:rPr>
          <w:sz w:val="18"/>
          <w:szCs w:val="18"/>
        </w:rPr>
        <w:t>Reservation expiry time</w:t>
      </w:r>
    </w:p>
    <w:p w14:paraId="6D3ACA39" w14:textId="77777777" w:rsidR="003126B7" w:rsidRPr="00523DA1" w:rsidRDefault="003126B7" w:rsidP="003126B7">
      <w:pPr>
        <w:pStyle w:val="ListParagraph"/>
        <w:numPr>
          <w:ilvl w:val="2"/>
          <w:numId w:val="3"/>
        </w:numPr>
        <w:rPr>
          <w:sz w:val="18"/>
          <w:szCs w:val="18"/>
        </w:rPr>
      </w:pPr>
      <w:r w:rsidRPr="00523DA1">
        <w:rPr>
          <w:sz w:val="18"/>
          <w:szCs w:val="18"/>
        </w:rPr>
        <w:t>Token amount</w:t>
      </w:r>
    </w:p>
    <w:p w14:paraId="44177544" w14:textId="77777777" w:rsidR="003126B7" w:rsidRPr="00523DA1" w:rsidRDefault="003126B7" w:rsidP="003126B7">
      <w:pPr>
        <w:pStyle w:val="ListParagraph"/>
        <w:numPr>
          <w:ilvl w:val="2"/>
          <w:numId w:val="3"/>
        </w:numPr>
        <w:rPr>
          <w:sz w:val="18"/>
          <w:szCs w:val="18"/>
        </w:rPr>
      </w:pPr>
      <w:r w:rsidRPr="00523DA1">
        <w:rPr>
          <w:sz w:val="18"/>
          <w:szCs w:val="18"/>
        </w:rPr>
        <w:t>Reserve button</w:t>
      </w:r>
    </w:p>
    <w:p w14:paraId="76D7C10D" w14:textId="77777777" w:rsidR="009E2EA0" w:rsidRPr="00523DA1" w:rsidRDefault="009E2EA0" w:rsidP="009E2EA0">
      <w:pPr>
        <w:pStyle w:val="ListParagraph"/>
        <w:numPr>
          <w:ilvl w:val="1"/>
          <w:numId w:val="3"/>
        </w:numPr>
        <w:rPr>
          <w:sz w:val="18"/>
          <w:szCs w:val="18"/>
        </w:rPr>
      </w:pPr>
      <w:r w:rsidRPr="00523DA1">
        <w:rPr>
          <w:sz w:val="18"/>
          <w:szCs w:val="18"/>
        </w:rPr>
        <w:t>‘View All Available Meals’ meals</w:t>
      </w:r>
    </w:p>
    <w:p w14:paraId="5599CF58" w14:textId="77777777" w:rsidR="00F70416" w:rsidRPr="00523DA1" w:rsidRDefault="009E2EA0" w:rsidP="009E2EA0">
      <w:pPr>
        <w:pStyle w:val="ListParagraph"/>
        <w:numPr>
          <w:ilvl w:val="0"/>
          <w:numId w:val="3"/>
        </w:numPr>
        <w:rPr>
          <w:b/>
          <w:bCs/>
          <w:sz w:val="18"/>
          <w:szCs w:val="18"/>
        </w:rPr>
      </w:pPr>
      <w:r w:rsidRPr="00523DA1">
        <w:rPr>
          <w:b/>
          <w:bCs/>
          <w:sz w:val="18"/>
          <w:szCs w:val="18"/>
        </w:rPr>
        <w:t>Statistics</w:t>
      </w:r>
    </w:p>
    <w:p w14:paraId="16AA9A82" w14:textId="77777777" w:rsidR="00F70416" w:rsidRPr="00523DA1" w:rsidRDefault="00F70416" w:rsidP="00F70416">
      <w:pPr>
        <w:pStyle w:val="ListParagraph"/>
        <w:numPr>
          <w:ilvl w:val="1"/>
          <w:numId w:val="3"/>
        </w:numPr>
        <w:rPr>
          <w:sz w:val="18"/>
          <w:szCs w:val="18"/>
        </w:rPr>
      </w:pPr>
      <w:r w:rsidRPr="00523DA1">
        <w:rPr>
          <w:sz w:val="18"/>
          <w:szCs w:val="18"/>
        </w:rPr>
        <w:t>Icon</w:t>
      </w:r>
    </w:p>
    <w:p w14:paraId="307C02FA" w14:textId="77777777" w:rsidR="00F70416" w:rsidRPr="00523DA1" w:rsidRDefault="00F70416" w:rsidP="00F70416">
      <w:pPr>
        <w:pStyle w:val="ListParagraph"/>
        <w:numPr>
          <w:ilvl w:val="1"/>
          <w:numId w:val="3"/>
        </w:numPr>
        <w:rPr>
          <w:sz w:val="18"/>
          <w:szCs w:val="18"/>
        </w:rPr>
      </w:pPr>
      <w:r w:rsidRPr="00523DA1">
        <w:rPr>
          <w:sz w:val="18"/>
          <w:szCs w:val="18"/>
        </w:rPr>
        <w:t>Statistic number or percentage</w:t>
      </w:r>
    </w:p>
    <w:p w14:paraId="638A9B58" w14:textId="77777777" w:rsidR="00F70416" w:rsidRPr="00523DA1" w:rsidRDefault="00F70416" w:rsidP="00F70416">
      <w:pPr>
        <w:pStyle w:val="ListParagraph"/>
        <w:numPr>
          <w:ilvl w:val="1"/>
          <w:numId w:val="3"/>
        </w:numPr>
        <w:rPr>
          <w:sz w:val="18"/>
          <w:szCs w:val="18"/>
        </w:rPr>
      </w:pPr>
      <w:r w:rsidRPr="00523DA1">
        <w:rPr>
          <w:sz w:val="18"/>
          <w:szCs w:val="18"/>
        </w:rPr>
        <w:t xml:space="preserve">Title of statistics </w:t>
      </w:r>
    </w:p>
    <w:p w14:paraId="535C04B2" w14:textId="77777777" w:rsidR="00EC16B3" w:rsidRPr="00523DA1" w:rsidRDefault="00F70416" w:rsidP="00F70416">
      <w:pPr>
        <w:pStyle w:val="ListParagraph"/>
        <w:numPr>
          <w:ilvl w:val="0"/>
          <w:numId w:val="3"/>
        </w:numPr>
        <w:rPr>
          <w:sz w:val="18"/>
          <w:szCs w:val="18"/>
        </w:rPr>
      </w:pPr>
      <w:r w:rsidRPr="00523DA1">
        <w:rPr>
          <w:sz w:val="18"/>
          <w:szCs w:val="18"/>
        </w:rPr>
        <w:t>Footer</w:t>
      </w:r>
    </w:p>
    <w:p w14:paraId="7262916B" w14:textId="77777777" w:rsidR="00EC16B3" w:rsidRPr="00523DA1" w:rsidRDefault="00EC16B3" w:rsidP="00EC16B3">
      <w:pPr>
        <w:pStyle w:val="ListParagraph"/>
        <w:numPr>
          <w:ilvl w:val="1"/>
          <w:numId w:val="3"/>
        </w:numPr>
        <w:rPr>
          <w:sz w:val="18"/>
          <w:szCs w:val="18"/>
        </w:rPr>
      </w:pPr>
      <w:r w:rsidRPr="00523DA1">
        <w:rPr>
          <w:sz w:val="18"/>
          <w:szCs w:val="18"/>
        </w:rPr>
        <w:t>Logo</w:t>
      </w:r>
    </w:p>
    <w:p w14:paraId="3284CAF0" w14:textId="77777777" w:rsidR="006573FF" w:rsidRPr="00523DA1" w:rsidRDefault="00EC16B3" w:rsidP="00EC16B3">
      <w:pPr>
        <w:pStyle w:val="ListParagraph"/>
        <w:numPr>
          <w:ilvl w:val="1"/>
          <w:numId w:val="3"/>
        </w:numPr>
        <w:rPr>
          <w:sz w:val="18"/>
          <w:szCs w:val="18"/>
        </w:rPr>
      </w:pPr>
      <w:r w:rsidRPr="00523DA1">
        <w:rPr>
          <w:sz w:val="18"/>
          <w:szCs w:val="18"/>
        </w:rPr>
        <w:t xml:space="preserve">Nav Bar </w:t>
      </w:r>
      <w:r w:rsidR="006573FF" w:rsidRPr="00523DA1">
        <w:rPr>
          <w:sz w:val="18"/>
          <w:szCs w:val="18"/>
        </w:rPr>
        <w:t>Links</w:t>
      </w:r>
    </w:p>
    <w:p w14:paraId="6A39FE76" w14:textId="49A581A4" w:rsidR="001A2126" w:rsidRPr="001A2126" w:rsidRDefault="006573FF" w:rsidP="00523DA1">
      <w:pPr>
        <w:pStyle w:val="ListParagraph"/>
        <w:numPr>
          <w:ilvl w:val="1"/>
          <w:numId w:val="3"/>
        </w:numPr>
        <w:rPr>
          <w:sz w:val="20"/>
          <w:szCs w:val="20"/>
        </w:rPr>
      </w:pPr>
      <w:r w:rsidRPr="00523DA1">
        <w:rPr>
          <w:sz w:val="18"/>
          <w:szCs w:val="18"/>
        </w:rPr>
        <w:t xml:space="preserve">Copyright </w:t>
      </w:r>
      <w:r w:rsidR="00CB6CF3" w:rsidRPr="00523DA1">
        <w:rPr>
          <w:sz w:val="18"/>
          <w:szCs w:val="18"/>
        </w:rPr>
        <w:br/>
      </w:r>
    </w:p>
    <w:p w14:paraId="38AE41AE" w14:textId="6A016B9E" w:rsidR="00F516BD" w:rsidRPr="00523DA1" w:rsidRDefault="00F516BD" w:rsidP="00F516BD">
      <w:pPr>
        <w:pStyle w:val="ListParagraph"/>
        <w:numPr>
          <w:ilvl w:val="0"/>
          <w:numId w:val="7"/>
        </w:numPr>
        <w:rPr>
          <w:sz w:val="18"/>
          <w:szCs w:val="18"/>
          <w:u w:val="single"/>
        </w:rPr>
      </w:pPr>
      <w:r w:rsidRPr="00523DA1">
        <w:rPr>
          <w:sz w:val="18"/>
          <w:szCs w:val="18"/>
          <w:u w:val="single"/>
        </w:rPr>
        <w:t>Meals</w:t>
      </w:r>
      <w:r w:rsidR="00BE6179" w:rsidRPr="00523DA1">
        <w:rPr>
          <w:sz w:val="18"/>
          <w:szCs w:val="18"/>
          <w:u w:val="single"/>
        </w:rPr>
        <w:t xml:space="preserve"> Page</w:t>
      </w:r>
    </w:p>
    <w:p w14:paraId="17F788A3" w14:textId="77777777" w:rsidR="00774F5B" w:rsidRPr="00523DA1" w:rsidRDefault="00774F5B" w:rsidP="00774F5B">
      <w:pPr>
        <w:pStyle w:val="ListParagraph"/>
        <w:numPr>
          <w:ilvl w:val="0"/>
          <w:numId w:val="3"/>
        </w:numPr>
        <w:rPr>
          <w:sz w:val="18"/>
          <w:szCs w:val="18"/>
        </w:rPr>
      </w:pPr>
      <w:r w:rsidRPr="00523DA1">
        <w:rPr>
          <w:sz w:val="18"/>
          <w:szCs w:val="18"/>
        </w:rPr>
        <w:t>Nav bar</w:t>
      </w:r>
    </w:p>
    <w:p w14:paraId="0E418F96" w14:textId="77777777" w:rsidR="00774F5B" w:rsidRPr="00523DA1" w:rsidRDefault="00774F5B" w:rsidP="00774F5B">
      <w:pPr>
        <w:pStyle w:val="ListParagraph"/>
        <w:numPr>
          <w:ilvl w:val="1"/>
          <w:numId w:val="3"/>
        </w:numPr>
        <w:rPr>
          <w:sz w:val="18"/>
          <w:szCs w:val="18"/>
        </w:rPr>
      </w:pPr>
      <w:r w:rsidRPr="00523DA1">
        <w:rPr>
          <w:sz w:val="18"/>
          <w:szCs w:val="18"/>
        </w:rPr>
        <w:t>Home (using logo image)</w:t>
      </w:r>
    </w:p>
    <w:p w14:paraId="042E3414" w14:textId="77777777" w:rsidR="00774F5B" w:rsidRPr="00523DA1" w:rsidRDefault="00774F5B" w:rsidP="00774F5B">
      <w:pPr>
        <w:pStyle w:val="ListParagraph"/>
        <w:numPr>
          <w:ilvl w:val="1"/>
          <w:numId w:val="3"/>
        </w:numPr>
        <w:rPr>
          <w:sz w:val="18"/>
          <w:szCs w:val="18"/>
        </w:rPr>
      </w:pPr>
      <w:r w:rsidRPr="00523DA1">
        <w:rPr>
          <w:sz w:val="18"/>
          <w:szCs w:val="18"/>
        </w:rPr>
        <w:t>How it works</w:t>
      </w:r>
    </w:p>
    <w:p w14:paraId="7B909AC9" w14:textId="77777777" w:rsidR="00774F5B" w:rsidRPr="00523DA1" w:rsidRDefault="00774F5B" w:rsidP="00774F5B">
      <w:pPr>
        <w:pStyle w:val="ListParagraph"/>
        <w:numPr>
          <w:ilvl w:val="1"/>
          <w:numId w:val="3"/>
        </w:numPr>
        <w:rPr>
          <w:sz w:val="18"/>
          <w:szCs w:val="18"/>
        </w:rPr>
      </w:pPr>
      <w:r w:rsidRPr="00523DA1">
        <w:rPr>
          <w:sz w:val="18"/>
          <w:szCs w:val="18"/>
        </w:rPr>
        <w:t>Browse Meals</w:t>
      </w:r>
    </w:p>
    <w:p w14:paraId="758F01B5" w14:textId="77777777" w:rsidR="00774F5B" w:rsidRPr="00523DA1" w:rsidRDefault="00774F5B" w:rsidP="00774F5B">
      <w:pPr>
        <w:pStyle w:val="ListParagraph"/>
        <w:numPr>
          <w:ilvl w:val="1"/>
          <w:numId w:val="3"/>
        </w:numPr>
        <w:rPr>
          <w:sz w:val="18"/>
          <w:szCs w:val="18"/>
        </w:rPr>
      </w:pPr>
      <w:r w:rsidRPr="00523DA1">
        <w:rPr>
          <w:sz w:val="18"/>
          <w:szCs w:val="18"/>
        </w:rPr>
        <w:t>Donate</w:t>
      </w:r>
    </w:p>
    <w:p w14:paraId="0A418427" w14:textId="77777777" w:rsidR="00774F5B" w:rsidRPr="00523DA1" w:rsidRDefault="00774F5B" w:rsidP="00774F5B">
      <w:pPr>
        <w:pStyle w:val="ListParagraph"/>
        <w:numPr>
          <w:ilvl w:val="1"/>
          <w:numId w:val="3"/>
        </w:numPr>
        <w:rPr>
          <w:sz w:val="18"/>
          <w:szCs w:val="18"/>
        </w:rPr>
      </w:pPr>
      <w:r w:rsidRPr="00523DA1">
        <w:rPr>
          <w:sz w:val="18"/>
          <w:szCs w:val="18"/>
        </w:rPr>
        <w:t>My Account</w:t>
      </w:r>
    </w:p>
    <w:p w14:paraId="0E778857" w14:textId="77777777" w:rsidR="00774F5B" w:rsidRPr="00523DA1" w:rsidRDefault="00774F5B" w:rsidP="00774F5B">
      <w:pPr>
        <w:pStyle w:val="ListParagraph"/>
        <w:numPr>
          <w:ilvl w:val="2"/>
          <w:numId w:val="3"/>
        </w:numPr>
        <w:rPr>
          <w:sz w:val="18"/>
          <w:szCs w:val="18"/>
        </w:rPr>
      </w:pPr>
      <w:r w:rsidRPr="00523DA1">
        <w:rPr>
          <w:sz w:val="18"/>
          <w:szCs w:val="18"/>
        </w:rPr>
        <w:t>[If User]</w:t>
      </w:r>
    </w:p>
    <w:p w14:paraId="1AB61F9D" w14:textId="77777777" w:rsidR="00774F5B" w:rsidRPr="00523DA1" w:rsidRDefault="00774F5B" w:rsidP="00774F5B">
      <w:pPr>
        <w:pStyle w:val="ListParagraph"/>
        <w:numPr>
          <w:ilvl w:val="3"/>
          <w:numId w:val="3"/>
        </w:numPr>
        <w:rPr>
          <w:sz w:val="18"/>
          <w:szCs w:val="18"/>
        </w:rPr>
      </w:pPr>
      <w:r w:rsidRPr="00523DA1">
        <w:rPr>
          <w:sz w:val="18"/>
          <w:szCs w:val="18"/>
        </w:rPr>
        <w:t>Token Balance</w:t>
      </w:r>
    </w:p>
    <w:p w14:paraId="57E791BE" w14:textId="77777777" w:rsidR="00774F5B" w:rsidRPr="00523DA1" w:rsidRDefault="00774F5B" w:rsidP="00774F5B">
      <w:pPr>
        <w:pStyle w:val="ListParagraph"/>
        <w:numPr>
          <w:ilvl w:val="3"/>
          <w:numId w:val="3"/>
        </w:numPr>
        <w:rPr>
          <w:sz w:val="18"/>
          <w:szCs w:val="18"/>
        </w:rPr>
      </w:pPr>
      <w:r w:rsidRPr="00523DA1">
        <w:rPr>
          <w:sz w:val="18"/>
          <w:szCs w:val="18"/>
        </w:rPr>
        <w:t>‘My Profile’</w:t>
      </w:r>
    </w:p>
    <w:p w14:paraId="69CEF957" w14:textId="77777777" w:rsidR="00774F5B" w:rsidRPr="00523DA1" w:rsidRDefault="00774F5B" w:rsidP="00774F5B">
      <w:pPr>
        <w:pStyle w:val="ListParagraph"/>
        <w:numPr>
          <w:ilvl w:val="3"/>
          <w:numId w:val="3"/>
        </w:numPr>
        <w:rPr>
          <w:sz w:val="18"/>
          <w:szCs w:val="18"/>
        </w:rPr>
      </w:pPr>
      <w:r w:rsidRPr="00523DA1">
        <w:rPr>
          <w:sz w:val="18"/>
          <w:szCs w:val="18"/>
        </w:rPr>
        <w:t>Settings</w:t>
      </w:r>
    </w:p>
    <w:p w14:paraId="44407E35" w14:textId="77777777" w:rsidR="00774F5B" w:rsidRPr="00523DA1" w:rsidRDefault="00774F5B" w:rsidP="00774F5B">
      <w:pPr>
        <w:pStyle w:val="ListParagraph"/>
        <w:numPr>
          <w:ilvl w:val="3"/>
          <w:numId w:val="3"/>
        </w:numPr>
        <w:rPr>
          <w:sz w:val="18"/>
          <w:szCs w:val="18"/>
        </w:rPr>
      </w:pPr>
      <w:r w:rsidRPr="00523DA1">
        <w:rPr>
          <w:sz w:val="18"/>
          <w:szCs w:val="18"/>
        </w:rPr>
        <w:t>Sign Out Button</w:t>
      </w:r>
    </w:p>
    <w:p w14:paraId="79369DE7" w14:textId="77777777" w:rsidR="00774F5B" w:rsidRPr="00523DA1" w:rsidRDefault="00774F5B" w:rsidP="00774F5B">
      <w:pPr>
        <w:pStyle w:val="ListParagraph"/>
        <w:numPr>
          <w:ilvl w:val="2"/>
          <w:numId w:val="3"/>
        </w:numPr>
        <w:rPr>
          <w:sz w:val="18"/>
          <w:szCs w:val="18"/>
        </w:rPr>
      </w:pPr>
      <w:r w:rsidRPr="00523DA1">
        <w:rPr>
          <w:sz w:val="18"/>
          <w:szCs w:val="18"/>
        </w:rPr>
        <w:t>[If Guest]</w:t>
      </w:r>
    </w:p>
    <w:p w14:paraId="3F54A147" w14:textId="77777777" w:rsidR="00774F5B" w:rsidRPr="00523DA1" w:rsidRDefault="00774F5B" w:rsidP="00774F5B">
      <w:pPr>
        <w:pStyle w:val="ListParagraph"/>
        <w:numPr>
          <w:ilvl w:val="3"/>
          <w:numId w:val="3"/>
        </w:numPr>
        <w:rPr>
          <w:sz w:val="18"/>
          <w:szCs w:val="18"/>
        </w:rPr>
      </w:pPr>
      <w:r w:rsidRPr="00523DA1">
        <w:rPr>
          <w:sz w:val="18"/>
          <w:szCs w:val="18"/>
        </w:rPr>
        <w:t>Request asking to login to use features</w:t>
      </w:r>
    </w:p>
    <w:p w14:paraId="34D4C088" w14:textId="06B51148" w:rsidR="00774F5B" w:rsidRPr="00523DA1" w:rsidRDefault="00774F5B" w:rsidP="00774F5B">
      <w:pPr>
        <w:pStyle w:val="ListParagraph"/>
        <w:numPr>
          <w:ilvl w:val="3"/>
          <w:numId w:val="3"/>
        </w:numPr>
        <w:rPr>
          <w:sz w:val="18"/>
          <w:szCs w:val="18"/>
        </w:rPr>
      </w:pPr>
      <w:r w:rsidRPr="00523DA1">
        <w:rPr>
          <w:sz w:val="18"/>
          <w:szCs w:val="18"/>
        </w:rPr>
        <w:t>Login/Signup button</w:t>
      </w:r>
    </w:p>
    <w:p w14:paraId="2F95E625" w14:textId="77777777" w:rsidR="00633460" w:rsidRPr="00523DA1" w:rsidRDefault="00633460" w:rsidP="0058468E">
      <w:pPr>
        <w:pStyle w:val="ListParagraph"/>
        <w:numPr>
          <w:ilvl w:val="0"/>
          <w:numId w:val="3"/>
        </w:numPr>
        <w:rPr>
          <w:b/>
          <w:bCs/>
          <w:sz w:val="18"/>
          <w:szCs w:val="18"/>
        </w:rPr>
      </w:pPr>
      <w:r w:rsidRPr="00523DA1">
        <w:rPr>
          <w:b/>
          <w:bCs/>
          <w:sz w:val="18"/>
          <w:szCs w:val="18"/>
        </w:rPr>
        <w:t>Search Bar</w:t>
      </w:r>
    </w:p>
    <w:p w14:paraId="5AD7ABAF" w14:textId="3CD0C156" w:rsidR="00D96EF2" w:rsidRPr="00523DA1" w:rsidRDefault="00D96EF2" w:rsidP="0058468E">
      <w:pPr>
        <w:pStyle w:val="ListParagraph"/>
        <w:numPr>
          <w:ilvl w:val="0"/>
          <w:numId w:val="3"/>
        </w:numPr>
        <w:rPr>
          <w:b/>
          <w:bCs/>
          <w:sz w:val="18"/>
          <w:szCs w:val="18"/>
        </w:rPr>
      </w:pPr>
      <w:r w:rsidRPr="00523DA1">
        <w:rPr>
          <w:b/>
          <w:bCs/>
          <w:sz w:val="18"/>
          <w:szCs w:val="18"/>
        </w:rPr>
        <w:t>Filtering</w:t>
      </w:r>
    </w:p>
    <w:p w14:paraId="6BF2CFD5" w14:textId="6D27457F" w:rsidR="00D96EF2" w:rsidRPr="00523DA1" w:rsidRDefault="008B10E6" w:rsidP="00D96EF2">
      <w:pPr>
        <w:pStyle w:val="ListParagraph"/>
        <w:numPr>
          <w:ilvl w:val="1"/>
          <w:numId w:val="3"/>
        </w:numPr>
        <w:rPr>
          <w:sz w:val="18"/>
          <w:szCs w:val="18"/>
        </w:rPr>
      </w:pPr>
      <w:r w:rsidRPr="00523DA1">
        <w:rPr>
          <w:sz w:val="18"/>
          <w:szCs w:val="18"/>
        </w:rPr>
        <w:t>Preference (Vegetarian, Pescetarian, Vegan etc.)</w:t>
      </w:r>
    </w:p>
    <w:p w14:paraId="631D7713" w14:textId="58BD72FF" w:rsidR="008B10E6" w:rsidRPr="00523DA1" w:rsidRDefault="008B10E6" w:rsidP="00D96EF2">
      <w:pPr>
        <w:pStyle w:val="ListParagraph"/>
        <w:numPr>
          <w:ilvl w:val="1"/>
          <w:numId w:val="3"/>
        </w:numPr>
        <w:rPr>
          <w:sz w:val="18"/>
          <w:szCs w:val="18"/>
        </w:rPr>
      </w:pPr>
      <w:r w:rsidRPr="00523DA1">
        <w:rPr>
          <w:sz w:val="18"/>
          <w:szCs w:val="18"/>
        </w:rPr>
        <w:t xml:space="preserve">Distance </w:t>
      </w:r>
    </w:p>
    <w:p w14:paraId="289B5001" w14:textId="7A37E801" w:rsidR="008B10E6" w:rsidRPr="00523DA1" w:rsidRDefault="008B10E6" w:rsidP="00D96EF2">
      <w:pPr>
        <w:pStyle w:val="ListParagraph"/>
        <w:numPr>
          <w:ilvl w:val="1"/>
          <w:numId w:val="3"/>
        </w:numPr>
        <w:rPr>
          <w:sz w:val="18"/>
          <w:szCs w:val="18"/>
        </w:rPr>
      </w:pPr>
      <w:r w:rsidRPr="00523DA1">
        <w:rPr>
          <w:sz w:val="18"/>
          <w:szCs w:val="18"/>
        </w:rPr>
        <w:t xml:space="preserve">Cuisine (Italian, Thai, </w:t>
      </w:r>
      <w:r w:rsidR="00633460" w:rsidRPr="00523DA1">
        <w:rPr>
          <w:sz w:val="18"/>
          <w:szCs w:val="18"/>
        </w:rPr>
        <w:t>French etc.)</w:t>
      </w:r>
    </w:p>
    <w:p w14:paraId="7DFAACFC" w14:textId="249748FC" w:rsidR="00774F5B" w:rsidRPr="00523DA1" w:rsidRDefault="00F516BD" w:rsidP="0058468E">
      <w:pPr>
        <w:pStyle w:val="ListParagraph"/>
        <w:numPr>
          <w:ilvl w:val="0"/>
          <w:numId w:val="3"/>
        </w:numPr>
        <w:rPr>
          <w:b/>
          <w:bCs/>
          <w:sz w:val="18"/>
          <w:szCs w:val="18"/>
        </w:rPr>
      </w:pPr>
      <w:r w:rsidRPr="00523DA1">
        <w:rPr>
          <w:b/>
          <w:bCs/>
          <w:sz w:val="18"/>
          <w:szCs w:val="18"/>
        </w:rPr>
        <w:t>Marketplace grid</w:t>
      </w:r>
      <w:r w:rsidR="004D60DE" w:rsidRPr="00523DA1">
        <w:rPr>
          <w:b/>
          <w:bCs/>
          <w:sz w:val="18"/>
          <w:szCs w:val="18"/>
        </w:rPr>
        <w:t xml:space="preserve"> containing meal cards</w:t>
      </w:r>
    </w:p>
    <w:p w14:paraId="55FFB2A1" w14:textId="77777777" w:rsidR="004D60DE" w:rsidRPr="00523DA1" w:rsidRDefault="004D60DE" w:rsidP="004D60DE">
      <w:pPr>
        <w:pStyle w:val="ListParagraph"/>
        <w:numPr>
          <w:ilvl w:val="1"/>
          <w:numId w:val="3"/>
        </w:numPr>
        <w:rPr>
          <w:sz w:val="18"/>
          <w:szCs w:val="18"/>
        </w:rPr>
      </w:pPr>
      <w:r w:rsidRPr="00523DA1">
        <w:rPr>
          <w:sz w:val="18"/>
          <w:szCs w:val="18"/>
        </w:rPr>
        <w:t>Food title</w:t>
      </w:r>
    </w:p>
    <w:p w14:paraId="4D74A168" w14:textId="77777777" w:rsidR="004D60DE" w:rsidRPr="00523DA1" w:rsidRDefault="004D60DE" w:rsidP="004D60DE">
      <w:pPr>
        <w:pStyle w:val="ListParagraph"/>
        <w:numPr>
          <w:ilvl w:val="1"/>
          <w:numId w:val="3"/>
        </w:numPr>
        <w:rPr>
          <w:sz w:val="18"/>
          <w:szCs w:val="18"/>
        </w:rPr>
      </w:pPr>
      <w:r w:rsidRPr="00523DA1">
        <w:rPr>
          <w:sz w:val="18"/>
          <w:szCs w:val="18"/>
        </w:rPr>
        <w:t xml:space="preserve">Store </w:t>
      </w:r>
    </w:p>
    <w:p w14:paraId="0E60E13C" w14:textId="77777777" w:rsidR="004D60DE" w:rsidRPr="00523DA1" w:rsidRDefault="004D60DE" w:rsidP="004D60DE">
      <w:pPr>
        <w:pStyle w:val="ListParagraph"/>
        <w:numPr>
          <w:ilvl w:val="1"/>
          <w:numId w:val="3"/>
        </w:numPr>
        <w:rPr>
          <w:sz w:val="18"/>
          <w:szCs w:val="18"/>
        </w:rPr>
      </w:pPr>
      <w:r w:rsidRPr="00523DA1">
        <w:rPr>
          <w:sz w:val="18"/>
          <w:szCs w:val="18"/>
        </w:rPr>
        <w:t>Reservation expiry time</w:t>
      </w:r>
    </w:p>
    <w:p w14:paraId="35AD7518" w14:textId="77777777" w:rsidR="004D60DE" w:rsidRPr="00523DA1" w:rsidRDefault="004D60DE" w:rsidP="004D60DE">
      <w:pPr>
        <w:pStyle w:val="ListParagraph"/>
        <w:numPr>
          <w:ilvl w:val="1"/>
          <w:numId w:val="3"/>
        </w:numPr>
        <w:rPr>
          <w:sz w:val="18"/>
          <w:szCs w:val="18"/>
        </w:rPr>
      </w:pPr>
      <w:r w:rsidRPr="00523DA1">
        <w:rPr>
          <w:sz w:val="18"/>
          <w:szCs w:val="18"/>
        </w:rPr>
        <w:t>Token amount</w:t>
      </w:r>
    </w:p>
    <w:p w14:paraId="58932A74" w14:textId="2CD13E7B" w:rsidR="004D60DE" w:rsidRPr="00523DA1" w:rsidRDefault="004D60DE" w:rsidP="004D60DE">
      <w:pPr>
        <w:pStyle w:val="ListParagraph"/>
        <w:numPr>
          <w:ilvl w:val="1"/>
          <w:numId w:val="3"/>
        </w:numPr>
        <w:rPr>
          <w:sz w:val="18"/>
          <w:szCs w:val="18"/>
        </w:rPr>
      </w:pPr>
      <w:r w:rsidRPr="00523DA1">
        <w:rPr>
          <w:sz w:val="18"/>
          <w:szCs w:val="18"/>
        </w:rPr>
        <w:t>Reserve button</w:t>
      </w:r>
    </w:p>
    <w:p w14:paraId="14CB4A64" w14:textId="77777777" w:rsidR="00774F5B" w:rsidRPr="00523DA1" w:rsidRDefault="00774F5B" w:rsidP="00774F5B">
      <w:pPr>
        <w:pStyle w:val="ListParagraph"/>
        <w:numPr>
          <w:ilvl w:val="0"/>
          <w:numId w:val="3"/>
        </w:numPr>
        <w:rPr>
          <w:sz w:val="18"/>
          <w:szCs w:val="18"/>
        </w:rPr>
      </w:pPr>
      <w:r w:rsidRPr="00523DA1">
        <w:rPr>
          <w:sz w:val="18"/>
          <w:szCs w:val="18"/>
        </w:rPr>
        <w:t>Footer</w:t>
      </w:r>
    </w:p>
    <w:p w14:paraId="55F1A822" w14:textId="77777777" w:rsidR="00774F5B" w:rsidRPr="00523DA1" w:rsidRDefault="00774F5B" w:rsidP="00774F5B">
      <w:pPr>
        <w:pStyle w:val="ListParagraph"/>
        <w:numPr>
          <w:ilvl w:val="1"/>
          <w:numId w:val="3"/>
        </w:numPr>
        <w:rPr>
          <w:sz w:val="18"/>
          <w:szCs w:val="18"/>
        </w:rPr>
      </w:pPr>
      <w:r w:rsidRPr="00523DA1">
        <w:rPr>
          <w:sz w:val="18"/>
          <w:szCs w:val="18"/>
        </w:rPr>
        <w:t>Logo</w:t>
      </w:r>
    </w:p>
    <w:p w14:paraId="32CBF6F8" w14:textId="77777777" w:rsidR="00774F5B" w:rsidRPr="00523DA1" w:rsidRDefault="00774F5B" w:rsidP="00774F5B">
      <w:pPr>
        <w:pStyle w:val="ListParagraph"/>
        <w:numPr>
          <w:ilvl w:val="1"/>
          <w:numId w:val="3"/>
        </w:numPr>
        <w:rPr>
          <w:sz w:val="18"/>
          <w:szCs w:val="18"/>
        </w:rPr>
      </w:pPr>
      <w:r w:rsidRPr="00523DA1">
        <w:rPr>
          <w:sz w:val="18"/>
          <w:szCs w:val="18"/>
        </w:rPr>
        <w:t>Nav Bar Links</w:t>
      </w:r>
    </w:p>
    <w:p w14:paraId="4DF8A2C1" w14:textId="55CE6108" w:rsidR="00F516BD" w:rsidRPr="00523DA1" w:rsidRDefault="00774F5B" w:rsidP="00774F5B">
      <w:pPr>
        <w:pStyle w:val="ListParagraph"/>
        <w:numPr>
          <w:ilvl w:val="1"/>
          <w:numId w:val="3"/>
        </w:numPr>
        <w:rPr>
          <w:sz w:val="18"/>
          <w:szCs w:val="18"/>
        </w:rPr>
      </w:pPr>
      <w:r w:rsidRPr="00523DA1">
        <w:rPr>
          <w:sz w:val="18"/>
          <w:szCs w:val="18"/>
        </w:rPr>
        <w:t>Copyright</w:t>
      </w:r>
      <w:r w:rsidR="00CB6CF3" w:rsidRPr="00523DA1">
        <w:rPr>
          <w:sz w:val="18"/>
          <w:szCs w:val="18"/>
        </w:rPr>
        <w:br/>
      </w:r>
    </w:p>
    <w:p w14:paraId="27BD3739" w14:textId="7D7B6840" w:rsidR="0058468E" w:rsidRPr="00523DA1" w:rsidRDefault="0058468E" w:rsidP="00C91B3E">
      <w:pPr>
        <w:rPr>
          <w:sz w:val="18"/>
          <w:szCs w:val="18"/>
        </w:rPr>
      </w:pPr>
    </w:p>
    <w:p w14:paraId="2EAA14B0" w14:textId="3A3132AD" w:rsidR="0058468E" w:rsidRPr="00191277" w:rsidRDefault="002551CB" w:rsidP="002551CB">
      <w:pPr>
        <w:pStyle w:val="ListParagraph"/>
        <w:numPr>
          <w:ilvl w:val="0"/>
          <w:numId w:val="7"/>
        </w:numPr>
        <w:rPr>
          <w:sz w:val="18"/>
          <w:szCs w:val="18"/>
          <w:u w:val="single"/>
        </w:rPr>
      </w:pPr>
      <w:r w:rsidRPr="00191277">
        <w:rPr>
          <w:sz w:val="18"/>
          <w:szCs w:val="18"/>
          <w:u w:val="single"/>
        </w:rPr>
        <w:t>Don</w:t>
      </w:r>
      <w:r w:rsidR="00310EC3" w:rsidRPr="00191277">
        <w:rPr>
          <w:sz w:val="18"/>
          <w:szCs w:val="18"/>
          <w:u w:val="single"/>
        </w:rPr>
        <w:t>or Dashboard</w:t>
      </w:r>
      <w:r w:rsidRPr="00191277">
        <w:rPr>
          <w:sz w:val="18"/>
          <w:szCs w:val="18"/>
          <w:u w:val="single"/>
        </w:rPr>
        <w:t xml:space="preserve"> </w:t>
      </w:r>
    </w:p>
    <w:p w14:paraId="0080CB44" w14:textId="77777777" w:rsidR="00FB0504" w:rsidRPr="00523DA1" w:rsidRDefault="00FB0504" w:rsidP="00FB0504">
      <w:pPr>
        <w:pStyle w:val="ListParagraph"/>
        <w:numPr>
          <w:ilvl w:val="0"/>
          <w:numId w:val="3"/>
        </w:numPr>
        <w:rPr>
          <w:sz w:val="18"/>
          <w:szCs w:val="18"/>
        </w:rPr>
      </w:pPr>
      <w:r w:rsidRPr="00523DA1">
        <w:rPr>
          <w:sz w:val="18"/>
          <w:szCs w:val="18"/>
        </w:rPr>
        <w:t>Nav bar</w:t>
      </w:r>
    </w:p>
    <w:p w14:paraId="6802A07B" w14:textId="77777777" w:rsidR="00FB0504" w:rsidRPr="00523DA1" w:rsidRDefault="00FB0504" w:rsidP="00FB0504">
      <w:pPr>
        <w:pStyle w:val="ListParagraph"/>
        <w:numPr>
          <w:ilvl w:val="1"/>
          <w:numId w:val="3"/>
        </w:numPr>
        <w:rPr>
          <w:sz w:val="18"/>
          <w:szCs w:val="18"/>
        </w:rPr>
      </w:pPr>
      <w:r w:rsidRPr="00523DA1">
        <w:rPr>
          <w:sz w:val="18"/>
          <w:szCs w:val="18"/>
        </w:rPr>
        <w:t>Home (using logo image)</w:t>
      </w:r>
    </w:p>
    <w:p w14:paraId="47D3720A" w14:textId="77777777" w:rsidR="00FB0504" w:rsidRPr="00523DA1" w:rsidRDefault="00FB0504" w:rsidP="00FB0504">
      <w:pPr>
        <w:pStyle w:val="ListParagraph"/>
        <w:numPr>
          <w:ilvl w:val="1"/>
          <w:numId w:val="3"/>
        </w:numPr>
        <w:rPr>
          <w:sz w:val="18"/>
          <w:szCs w:val="18"/>
        </w:rPr>
      </w:pPr>
      <w:r w:rsidRPr="00523DA1">
        <w:rPr>
          <w:sz w:val="18"/>
          <w:szCs w:val="18"/>
        </w:rPr>
        <w:t>How it works</w:t>
      </w:r>
    </w:p>
    <w:p w14:paraId="15CAC965" w14:textId="77777777" w:rsidR="00FB0504" w:rsidRPr="00523DA1" w:rsidRDefault="00FB0504" w:rsidP="00FB0504">
      <w:pPr>
        <w:pStyle w:val="ListParagraph"/>
        <w:numPr>
          <w:ilvl w:val="1"/>
          <w:numId w:val="3"/>
        </w:numPr>
        <w:rPr>
          <w:sz w:val="18"/>
          <w:szCs w:val="18"/>
        </w:rPr>
      </w:pPr>
      <w:r w:rsidRPr="00523DA1">
        <w:rPr>
          <w:sz w:val="18"/>
          <w:szCs w:val="18"/>
        </w:rPr>
        <w:t>Browse Meals</w:t>
      </w:r>
    </w:p>
    <w:p w14:paraId="1F9CE06A" w14:textId="77777777" w:rsidR="00FB0504" w:rsidRPr="00523DA1" w:rsidRDefault="00FB0504" w:rsidP="00FB0504">
      <w:pPr>
        <w:pStyle w:val="ListParagraph"/>
        <w:numPr>
          <w:ilvl w:val="1"/>
          <w:numId w:val="3"/>
        </w:numPr>
        <w:rPr>
          <w:sz w:val="18"/>
          <w:szCs w:val="18"/>
        </w:rPr>
      </w:pPr>
      <w:r w:rsidRPr="00523DA1">
        <w:rPr>
          <w:sz w:val="18"/>
          <w:szCs w:val="18"/>
        </w:rPr>
        <w:t>Donate</w:t>
      </w:r>
    </w:p>
    <w:p w14:paraId="605A093D" w14:textId="77777777" w:rsidR="00FB0504" w:rsidRPr="00523DA1" w:rsidRDefault="00FB0504" w:rsidP="00FB0504">
      <w:pPr>
        <w:pStyle w:val="ListParagraph"/>
        <w:numPr>
          <w:ilvl w:val="1"/>
          <w:numId w:val="3"/>
        </w:numPr>
        <w:rPr>
          <w:sz w:val="18"/>
          <w:szCs w:val="18"/>
        </w:rPr>
      </w:pPr>
      <w:r w:rsidRPr="00523DA1">
        <w:rPr>
          <w:sz w:val="18"/>
          <w:szCs w:val="18"/>
        </w:rPr>
        <w:t>My Account</w:t>
      </w:r>
    </w:p>
    <w:p w14:paraId="792154FB" w14:textId="77777777" w:rsidR="00FB0504" w:rsidRPr="00523DA1" w:rsidRDefault="00FB0504" w:rsidP="00FB0504">
      <w:pPr>
        <w:pStyle w:val="ListParagraph"/>
        <w:numPr>
          <w:ilvl w:val="2"/>
          <w:numId w:val="3"/>
        </w:numPr>
        <w:rPr>
          <w:sz w:val="18"/>
          <w:szCs w:val="18"/>
        </w:rPr>
      </w:pPr>
      <w:r w:rsidRPr="00523DA1">
        <w:rPr>
          <w:sz w:val="18"/>
          <w:szCs w:val="18"/>
        </w:rPr>
        <w:t>[If User]</w:t>
      </w:r>
    </w:p>
    <w:p w14:paraId="0EC609A3" w14:textId="77777777" w:rsidR="00FB0504" w:rsidRPr="00523DA1" w:rsidRDefault="00FB0504" w:rsidP="00FB0504">
      <w:pPr>
        <w:pStyle w:val="ListParagraph"/>
        <w:numPr>
          <w:ilvl w:val="3"/>
          <w:numId w:val="3"/>
        </w:numPr>
        <w:rPr>
          <w:sz w:val="18"/>
          <w:szCs w:val="18"/>
        </w:rPr>
      </w:pPr>
      <w:r w:rsidRPr="00523DA1">
        <w:rPr>
          <w:sz w:val="18"/>
          <w:szCs w:val="18"/>
        </w:rPr>
        <w:lastRenderedPageBreak/>
        <w:t>Token Balance</w:t>
      </w:r>
    </w:p>
    <w:p w14:paraId="5E6C6DC8" w14:textId="77777777" w:rsidR="00FB0504" w:rsidRPr="00523DA1" w:rsidRDefault="00FB0504" w:rsidP="00FB0504">
      <w:pPr>
        <w:pStyle w:val="ListParagraph"/>
        <w:numPr>
          <w:ilvl w:val="3"/>
          <w:numId w:val="3"/>
        </w:numPr>
        <w:rPr>
          <w:sz w:val="18"/>
          <w:szCs w:val="18"/>
        </w:rPr>
      </w:pPr>
      <w:r w:rsidRPr="00523DA1">
        <w:rPr>
          <w:sz w:val="18"/>
          <w:szCs w:val="18"/>
        </w:rPr>
        <w:t>‘My Profile’</w:t>
      </w:r>
    </w:p>
    <w:p w14:paraId="00BC7B02" w14:textId="77777777" w:rsidR="00FB0504" w:rsidRPr="00523DA1" w:rsidRDefault="00FB0504" w:rsidP="00FB0504">
      <w:pPr>
        <w:pStyle w:val="ListParagraph"/>
        <w:numPr>
          <w:ilvl w:val="3"/>
          <w:numId w:val="3"/>
        </w:numPr>
        <w:rPr>
          <w:sz w:val="18"/>
          <w:szCs w:val="18"/>
        </w:rPr>
      </w:pPr>
      <w:r w:rsidRPr="00523DA1">
        <w:rPr>
          <w:sz w:val="18"/>
          <w:szCs w:val="18"/>
        </w:rPr>
        <w:t>Settings</w:t>
      </w:r>
    </w:p>
    <w:p w14:paraId="59C7BE09" w14:textId="77777777" w:rsidR="00FB0504" w:rsidRPr="00523DA1" w:rsidRDefault="00FB0504" w:rsidP="00FB0504">
      <w:pPr>
        <w:pStyle w:val="ListParagraph"/>
        <w:numPr>
          <w:ilvl w:val="3"/>
          <w:numId w:val="3"/>
        </w:numPr>
        <w:rPr>
          <w:sz w:val="18"/>
          <w:szCs w:val="18"/>
        </w:rPr>
      </w:pPr>
      <w:r w:rsidRPr="00523DA1">
        <w:rPr>
          <w:sz w:val="18"/>
          <w:szCs w:val="18"/>
        </w:rPr>
        <w:t>Sign Out Button</w:t>
      </w:r>
    </w:p>
    <w:p w14:paraId="5ED255F5" w14:textId="77777777" w:rsidR="00FB0504" w:rsidRPr="00523DA1" w:rsidRDefault="00FB0504" w:rsidP="00FB0504">
      <w:pPr>
        <w:pStyle w:val="ListParagraph"/>
        <w:numPr>
          <w:ilvl w:val="2"/>
          <w:numId w:val="3"/>
        </w:numPr>
        <w:rPr>
          <w:sz w:val="18"/>
          <w:szCs w:val="18"/>
        </w:rPr>
      </w:pPr>
      <w:r w:rsidRPr="00523DA1">
        <w:rPr>
          <w:sz w:val="18"/>
          <w:szCs w:val="18"/>
        </w:rPr>
        <w:t>[If Guest]</w:t>
      </w:r>
    </w:p>
    <w:p w14:paraId="46387284" w14:textId="77777777" w:rsidR="00FB0504" w:rsidRPr="00523DA1" w:rsidRDefault="00FB0504" w:rsidP="00FB0504">
      <w:pPr>
        <w:pStyle w:val="ListParagraph"/>
        <w:numPr>
          <w:ilvl w:val="3"/>
          <w:numId w:val="3"/>
        </w:numPr>
        <w:rPr>
          <w:sz w:val="18"/>
          <w:szCs w:val="18"/>
        </w:rPr>
      </w:pPr>
      <w:r w:rsidRPr="00523DA1">
        <w:rPr>
          <w:sz w:val="18"/>
          <w:szCs w:val="18"/>
        </w:rPr>
        <w:t>Request asking to login to use features</w:t>
      </w:r>
    </w:p>
    <w:p w14:paraId="7E8E1BF9" w14:textId="77777777" w:rsidR="00FB0504" w:rsidRPr="00523DA1" w:rsidRDefault="00FB0504" w:rsidP="00FB0504">
      <w:pPr>
        <w:pStyle w:val="ListParagraph"/>
        <w:numPr>
          <w:ilvl w:val="3"/>
          <w:numId w:val="3"/>
        </w:numPr>
        <w:rPr>
          <w:sz w:val="18"/>
          <w:szCs w:val="18"/>
        </w:rPr>
      </w:pPr>
      <w:r w:rsidRPr="00523DA1">
        <w:rPr>
          <w:sz w:val="18"/>
          <w:szCs w:val="18"/>
        </w:rPr>
        <w:t>Login/Signup button</w:t>
      </w:r>
    </w:p>
    <w:p w14:paraId="07F147C7" w14:textId="77777777" w:rsidR="00FB0504" w:rsidRPr="00523DA1" w:rsidRDefault="00FB0504" w:rsidP="00FB0504">
      <w:pPr>
        <w:pStyle w:val="ListParagraph"/>
        <w:numPr>
          <w:ilvl w:val="0"/>
          <w:numId w:val="3"/>
        </w:numPr>
        <w:rPr>
          <w:b/>
          <w:bCs/>
          <w:sz w:val="18"/>
          <w:szCs w:val="18"/>
        </w:rPr>
      </w:pPr>
      <w:r w:rsidRPr="00523DA1">
        <w:rPr>
          <w:b/>
          <w:bCs/>
          <w:sz w:val="18"/>
          <w:szCs w:val="18"/>
        </w:rPr>
        <w:t>Console landing (donors only)</w:t>
      </w:r>
    </w:p>
    <w:p w14:paraId="55CC93E5" w14:textId="77777777" w:rsidR="00A539D4" w:rsidRPr="00523DA1" w:rsidRDefault="00A539D4" w:rsidP="00FB0504">
      <w:pPr>
        <w:pStyle w:val="ListParagraph"/>
        <w:numPr>
          <w:ilvl w:val="1"/>
          <w:numId w:val="3"/>
        </w:numPr>
        <w:rPr>
          <w:sz w:val="18"/>
          <w:szCs w:val="18"/>
        </w:rPr>
      </w:pPr>
      <w:r w:rsidRPr="00523DA1">
        <w:rPr>
          <w:sz w:val="18"/>
          <w:szCs w:val="18"/>
        </w:rPr>
        <w:t>Token Balance</w:t>
      </w:r>
    </w:p>
    <w:p w14:paraId="1886E2FB" w14:textId="77777777" w:rsidR="00A539D4" w:rsidRPr="00523DA1" w:rsidRDefault="00A539D4" w:rsidP="00FB0504">
      <w:pPr>
        <w:pStyle w:val="ListParagraph"/>
        <w:numPr>
          <w:ilvl w:val="1"/>
          <w:numId w:val="3"/>
        </w:numPr>
        <w:rPr>
          <w:sz w:val="18"/>
          <w:szCs w:val="18"/>
        </w:rPr>
      </w:pPr>
      <w:r w:rsidRPr="00523DA1">
        <w:rPr>
          <w:sz w:val="18"/>
          <w:szCs w:val="18"/>
        </w:rPr>
        <w:t>‘Meals Donated’ Stat</w:t>
      </w:r>
    </w:p>
    <w:p w14:paraId="4E5B4348" w14:textId="41F96AE6" w:rsidR="00FB0504" w:rsidRPr="00523DA1" w:rsidRDefault="00FB0504" w:rsidP="00FB0504">
      <w:pPr>
        <w:pStyle w:val="ListParagraph"/>
        <w:numPr>
          <w:ilvl w:val="1"/>
          <w:numId w:val="3"/>
        </w:numPr>
        <w:rPr>
          <w:sz w:val="18"/>
          <w:szCs w:val="18"/>
        </w:rPr>
      </w:pPr>
      <w:r w:rsidRPr="00523DA1">
        <w:rPr>
          <w:sz w:val="18"/>
          <w:szCs w:val="18"/>
        </w:rPr>
        <w:t>Add = Quick form</w:t>
      </w:r>
    </w:p>
    <w:p w14:paraId="1E30FE85" w14:textId="77777777" w:rsidR="00FB0504" w:rsidRPr="00523DA1" w:rsidRDefault="00FB0504" w:rsidP="00FB0504">
      <w:pPr>
        <w:pStyle w:val="ListParagraph"/>
        <w:numPr>
          <w:ilvl w:val="1"/>
          <w:numId w:val="3"/>
        </w:numPr>
        <w:rPr>
          <w:sz w:val="18"/>
          <w:szCs w:val="18"/>
        </w:rPr>
      </w:pPr>
      <w:r w:rsidRPr="00523DA1">
        <w:rPr>
          <w:sz w:val="18"/>
          <w:szCs w:val="18"/>
        </w:rPr>
        <w:t>Listings = Current meal list</w:t>
      </w:r>
    </w:p>
    <w:p w14:paraId="49BCC949" w14:textId="77777777" w:rsidR="00FB0504" w:rsidRPr="00523DA1" w:rsidRDefault="00FB0504" w:rsidP="00FB0504">
      <w:pPr>
        <w:pStyle w:val="ListParagraph"/>
        <w:numPr>
          <w:ilvl w:val="0"/>
          <w:numId w:val="3"/>
        </w:numPr>
        <w:rPr>
          <w:b/>
          <w:bCs/>
          <w:sz w:val="18"/>
          <w:szCs w:val="18"/>
        </w:rPr>
      </w:pPr>
      <w:r w:rsidRPr="00523DA1">
        <w:rPr>
          <w:b/>
          <w:bCs/>
          <w:sz w:val="18"/>
          <w:szCs w:val="18"/>
        </w:rPr>
        <w:t xml:space="preserve">Scanner = QR reader </w:t>
      </w:r>
    </w:p>
    <w:p w14:paraId="60EF06CB" w14:textId="57328FA0" w:rsidR="00FB0504" w:rsidRPr="00523DA1" w:rsidRDefault="00FB0504" w:rsidP="00FB0504">
      <w:pPr>
        <w:pStyle w:val="ListParagraph"/>
        <w:numPr>
          <w:ilvl w:val="0"/>
          <w:numId w:val="3"/>
        </w:numPr>
        <w:rPr>
          <w:sz w:val="18"/>
          <w:szCs w:val="18"/>
        </w:rPr>
      </w:pPr>
      <w:r w:rsidRPr="00523DA1">
        <w:rPr>
          <w:sz w:val="18"/>
          <w:szCs w:val="18"/>
        </w:rPr>
        <w:t>Footer</w:t>
      </w:r>
    </w:p>
    <w:p w14:paraId="4CE47A1A" w14:textId="77777777" w:rsidR="00FB0504" w:rsidRPr="00523DA1" w:rsidRDefault="00FB0504" w:rsidP="00FB0504">
      <w:pPr>
        <w:pStyle w:val="ListParagraph"/>
        <w:numPr>
          <w:ilvl w:val="1"/>
          <w:numId w:val="3"/>
        </w:numPr>
        <w:rPr>
          <w:sz w:val="18"/>
          <w:szCs w:val="18"/>
        </w:rPr>
      </w:pPr>
      <w:r w:rsidRPr="00523DA1">
        <w:rPr>
          <w:sz w:val="18"/>
          <w:szCs w:val="18"/>
        </w:rPr>
        <w:t>Logo</w:t>
      </w:r>
    </w:p>
    <w:p w14:paraId="742D27E9" w14:textId="77777777" w:rsidR="00FB0504" w:rsidRPr="00523DA1" w:rsidRDefault="00FB0504" w:rsidP="00FB0504">
      <w:pPr>
        <w:pStyle w:val="ListParagraph"/>
        <w:numPr>
          <w:ilvl w:val="1"/>
          <w:numId w:val="3"/>
        </w:numPr>
        <w:rPr>
          <w:sz w:val="18"/>
          <w:szCs w:val="18"/>
        </w:rPr>
      </w:pPr>
      <w:r w:rsidRPr="00523DA1">
        <w:rPr>
          <w:sz w:val="18"/>
          <w:szCs w:val="18"/>
        </w:rPr>
        <w:t>Nav Bar Links</w:t>
      </w:r>
    </w:p>
    <w:p w14:paraId="3C05C3FC" w14:textId="03610824" w:rsidR="00FB0504" w:rsidRPr="00523DA1" w:rsidRDefault="00FB0504" w:rsidP="00FB0504">
      <w:pPr>
        <w:pStyle w:val="ListParagraph"/>
        <w:numPr>
          <w:ilvl w:val="1"/>
          <w:numId w:val="3"/>
        </w:numPr>
        <w:rPr>
          <w:sz w:val="18"/>
          <w:szCs w:val="18"/>
        </w:rPr>
      </w:pPr>
      <w:r w:rsidRPr="00523DA1">
        <w:rPr>
          <w:sz w:val="18"/>
          <w:szCs w:val="18"/>
        </w:rPr>
        <w:t>Copyright</w:t>
      </w:r>
    </w:p>
    <w:p w14:paraId="2706CE03" w14:textId="32F93CB3" w:rsidR="00FB0504" w:rsidRDefault="00FB0504" w:rsidP="00C91B3E">
      <w:pPr>
        <w:rPr>
          <w:sz w:val="18"/>
          <w:szCs w:val="18"/>
        </w:rPr>
      </w:pPr>
    </w:p>
    <w:p w14:paraId="3A8024C4" w14:textId="77777777" w:rsidR="001A2126" w:rsidRPr="00523DA1" w:rsidRDefault="001A2126" w:rsidP="00C91B3E">
      <w:pPr>
        <w:rPr>
          <w:sz w:val="18"/>
          <w:szCs w:val="18"/>
        </w:rPr>
      </w:pPr>
    </w:p>
    <w:p w14:paraId="2B37D8B0" w14:textId="7B71CDB8" w:rsidR="00701203" w:rsidRPr="00523DA1" w:rsidRDefault="00701203" w:rsidP="00701203">
      <w:pPr>
        <w:pStyle w:val="ListParagraph"/>
        <w:numPr>
          <w:ilvl w:val="0"/>
          <w:numId w:val="7"/>
        </w:numPr>
        <w:rPr>
          <w:b/>
          <w:bCs/>
          <w:sz w:val="18"/>
          <w:szCs w:val="18"/>
        </w:rPr>
      </w:pPr>
      <w:r w:rsidRPr="00523DA1">
        <w:rPr>
          <w:b/>
          <w:bCs/>
          <w:sz w:val="18"/>
          <w:szCs w:val="18"/>
        </w:rPr>
        <w:t>Account</w:t>
      </w:r>
      <w:r w:rsidR="00FB0504" w:rsidRPr="00523DA1">
        <w:rPr>
          <w:b/>
          <w:bCs/>
          <w:sz w:val="18"/>
          <w:szCs w:val="18"/>
        </w:rPr>
        <w:t xml:space="preserve"> </w:t>
      </w:r>
      <w:r w:rsidR="004E4AFA" w:rsidRPr="00523DA1">
        <w:rPr>
          <w:b/>
          <w:bCs/>
          <w:sz w:val="18"/>
          <w:szCs w:val="18"/>
        </w:rPr>
        <w:t>Page</w:t>
      </w:r>
    </w:p>
    <w:p w14:paraId="4C2E540F" w14:textId="77777777" w:rsidR="00FB0504" w:rsidRPr="00523DA1" w:rsidRDefault="00FB0504" w:rsidP="00FB0504">
      <w:pPr>
        <w:pStyle w:val="ListParagraph"/>
        <w:numPr>
          <w:ilvl w:val="0"/>
          <w:numId w:val="3"/>
        </w:numPr>
        <w:rPr>
          <w:sz w:val="18"/>
          <w:szCs w:val="18"/>
        </w:rPr>
      </w:pPr>
      <w:r w:rsidRPr="00523DA1">
        <w:rPr>
          <w:sz w:val="18"/>
          <w:szCs w:val="18"/>
        </w:rPr>
        <w:t>Nav bar</w:t>
      </w:r>
    </w:p>
    <w:p w14:paraId="285BB14C" w14:textId="77777777" w:rsidR="00FB0504" w:rsidRPr="00523DA1" w:rsidRDefault="00FB0504" w:rsidP="00FB0504">
      <w:pPr>
        <w:pStyle w:val="ListParagraph"/>
        <w:numPr>
          <w:ilvl w:val="1"/>
          <w:numId w:val="3"/>
        </w:numPr>
        <w:rPr>
          <w:sz w:val="18"/>
          <w:szCs w:val="18"/>
        </w:rPr>
      </w:pPr>
      <w:r w:rsidRPr="00523DA1">
        <w:rPr>
          <w:sz w:val="18"/>
          <w:szCs w:val="18"/>
        </w:rPr>
        <w:t>Home (using logo image)</w:t>
      </w:r>
    </w:p>
    <w:p w14:paraId="60AD6F06" w14:textId="77777777" w:rsidR="00FB0504" w:rsidRPr="00523DA1" w:rsidRDefault="00FB0504" w:rsidP="00FB0504">
      <w:pPr>
        <w:pStyle w:val="ListParagraph"/>
        <w:numPr>
          <w:ilvl w:val="1"/>
          <w:numId w:val="3"/>
        </w:numPr>
        <w:rPr>
          <w:sz w:val="18"/>
          <w:szCs w:val="18"/>
        </w:rPr>
      </w:pPr>
      <w:r w:rsidRPr="00523DA1">
        <w:rPr>
          <w:sz w:val="18"/>
          <w:szCs w:val="18"/>
        </w:rPr>
        <w:t>How it works</w:t>
      </w:r>
    </w:p>
    <w:p w14:paraId="78891EC8" w14:textId="77777777" w:rsidR="00FB0504" w:rsidRPr="00523DA1" w:rsidRDefault="00FB0504" w:rsidP="00FB0504">
      <w:pPr>
        <w:pStyle w:val="ListParagraph"/>
        <w:numPr>
          <w:ilvl w:val="1"/>
          <w:numId w:val="3"/>
        </w:numPr>
        <w:rPr>
          <w:sz w:val="18"/>
          <w:szCs w:val="18"/>
        </w:rPr>
      </w:pPr>
      <w:r w:rsidRPr="00523DA1">
        <w:rPr>
          <w:sz w:val="18"/>
          <w:szCs w:val="18"/>
        </w:rPr>
        <w:t>Browse Meals</w:t>
      </w:r>
    </w:p>
    <w:p w14:paraId="3F6EC42F" w14:textId="77777777" w:rsidR="00FB0504" w:rsidRPr="00523DA1" w:rsidRDefault="00FB0504" w:rsidP="00FB0504">
      <w:pPr>
        <w:pStyle w:val="ListParagraph"/>
        <w:numPr>
          <w:ilvl w:val="1"/>
          <w:numId w:val="3"/>
        </w:numPr>
        <w:rPr>
          <w:sz w:val="18"/>
          <w:szCs w:val="18"/>
        </w:rPr>
      </w:pPr>
      <w:r w:rsidRPr="00523DA1">
        <w:rPr>
          <w:sz w:val="18"/>
          <w:szCs w:val="18"/>
        </w:rPr>
        <w:t>Donate</w:t>
      </w:r>
    </w:p>
    <w:p w14:paraId="17691DB6" w14:textId="77777777" w:rsidR="00FB0504" w:rsidRPr="00523DA1" w:rsidRDefault="00FB0504" w:rsidP="00FB0504">
      <w:pPr>
        <w:pStyle w:val="ListParagraph"/>
        <w:numPr>
          <w:ilvl w:val="1"/>
          <w:numId w:val="3"/>
        </w:numPr>
        <w:rPr>
          <w:sz w:val="18"/>
          <w:szCs w:val="18"/>
        </w:rPr>
      </w:pPr>
      <w:r w:rsidRPr="00523DA1">
        <w:rPr>
          <w:sz w:val="18"/>
          <w:szCs w:val="18"/>
        </w:rPr>
        <w:t>My Account</w:t>
      </w:r>
    </w:p>
    <w:p w14:paraId="36A59267" w14:textId="77777777" w:rsidR="00FB0504" w:rsidRPr="00523DA1" w:rsidRDefault="00FB0504" w:rsidP="00FB0504">
      <w:pPr>
        <w:pStyle w:val="ListParagraph"/>
        <w:numPr>
          <w:ilvl w:val="2"/>
          <w:numId w:val="3"/>
        </w:numPr>
        <w:rPr>
          <w:sz w:val="18"/>
          <w:szCs w:val="18"/>
        </w:rPr>
      </w:pPr>
      <w:r w:rsidRPr="00523DA1">
        <w:rPr>
          <w:sz w:val="18"/>
          <w:szCs w:val="18"/>
        </w:rPr>
        <w:t>[If User]</w:t>
      </w:r>
    </w:p>
    <w:p w14:paraId="08EE579B" w14:textId="77777777" w:rsidR="00FB0504" w:rsidRPr="00523DA1" w:rsidRDefault="00FB0504" w:rsidP="00FB0504">
      <w:pPr>
        <w:pStyle w:val="ListParagraph"/>
        <w:numPr>
          <w:ilvl w:val="3"/>
          <w:numId w:val="3"/>
        </w:numPr>
        <w:rPr>
          <w:sz w:val="18"/>
          <w:szCs w:val="18"/>
        </w:rPr>
      </w:pPr>
      <w:r w:rsidRPr="00523DA1">
        <w:rPr>
          <w:sz w:val="18"/>
          <w:szCs w:val="18"/>
        </w:rPr>
        <w:t>Token Balance</w:t>
      </w:r>
    </w:p>
    <w:p w14:paraId="3AA39526" w14:textId="77777777" w:rsidR="00FB0504" w:rsidRPr="00523DA1" w:rsidRDefault="00FB0504" w:rsidP="00FB0504">
      <w:pPr>
        <w:pStyle w:val="ListParagraph"/>
        <w:numPr>
          <w:ilvl w:val="3"/>
          <w:numId w:val="3"/>
        </w:numPr>
        <w:rPr>
          <w:sz w:val="18"/>
          <w:szCs w:val="18"/>
        </w:rPr>
      </w:pPr>
      <w:r w:rsidRPr="00523DA1">
        <w:rPr>
          <w:sz w:val="18"/>
          <w:szCs w:val="18"/>
        </w:rPr>
        <w:t>‘My Profile’</w:t>
      </w:r>
    </w:p>
    <w:p w14:paraId="309DA35B" w14:textId="77777777" w:rsidR="00FB0504" w:rsidRPr="00523DA1" w:rsidRDefault="00FB0504" w:rsidP="00FB0504">
      <w:pPr>
        <w:pStyle w:val="ListParagraph"/>
        <w:numPr>
          <w:ilvl w:val="3"/>
          <w:numId w:val="3"/>
        </w:numPr>
        <w:rPr>
          <w:sz w:val="18"/>
          <w:szCs w:val="18"/>
        </w:rPr>
      </w:pPr>
      <w:r w:rsidRPr="00523DA1">
        <w:rPr>
          <w:sz w:val="18"/>
          <w:szCs w:val="18"/>
        </w:rPr>
        <w:t>Settings</w:t>
      </w:r>
    </w:p>
    <w:p w14:paraId="2A9097A7" w14:textId="77777777" w:rsidR="00FB0504" w:rsidRPr="00523DA1" w:rsidRDefault="00FB0504" w:rsidP="00FB0504">
      <w:pPr>
        <w:pStyle w:val="ListParagraph"/>
        <w:numPr>
          <w:ilvl w:val="3"/>
          <w:numId w:val="3"/>
        </w:numPr>
        <w:rPr>
          <w:sz w:val="18"/>
          <w:szCs w:val="18"/>
        </w:rPr>
      </w:pPr>
      <w:r w:rsidRPr="00523DA1">
        <w:rPr>
          <w:sz w:val="18"/>
          <w:szCs w:val="18"/>
        </w:rPr>
        <w:t>Sign Out Button</w:t>
      </w:r>
    </w:p>
    <w:p w14:paraId="0816A0FC" w14:textId="77777777" w:rsidR="00FB0504" w:rsidRPr="00523DA1" w:rsidRDefault="00FB0504" w:rsidP="00FB0504">
      <w:pPr>
        <w:pStyle w:val="ListParagraph"/>
        <w:numPr>
          <w:ilvl w:val="2"/>
          <w:numId w:val="3"/>
        </w:numPr>
        <w:rPr>
          <w:sz w:val="18"/>
          <w:szCs w:val="18"/>
        </w:rPr>
      </w:pPr>
      <w:r w:rsidRPr="00523DA1">
        <w:rPr>
          <w:sz w:val="18"/>
          <w:szCs w:val="18"/>
        </w:rPr>
        <w:t>[If Guest]</w:t>
      </w:r>
    </w:p>
    <w:p w14:paraId="672AA9AD" w14:textId="77777777" w:rsidR="00FB0504" w:rsidRPr="00523DA1" w:rsidRDefault="00FB0504" w:rsidP="00FB0504">
      <w:pPr>
        <w:pStyle w:val="ListParagraph"/>
        <w:numPr>
          <w:ilvl w:val="3"/>
          <w:numId w:val="3"/>
        </w:numPr>
        <w:rPr>
          <w:sz w:val="18"/>
          <w:szCs w:val="18"/>
        </w:rPr>
      </w:pPr>
      <w:r w:rsidRPr="00523DA1">
        <w:rPr>
          <w:sz w:val="18"/>
          <w:szCs w:val="18"/>
        </w:rPr>
        <w:t>Request asking to login to use features</w:t>
      </w:r>
    </w:p>
    <w:p w14:paraId="6ABC52A6" w14:textId="77777777" w:rsidR="00FB0504" w:rsidRPr="00523DA1" w:rsidRDefault="00FB0504" w:rsidP="00FB0504">
      <w:pPr>
        <w:pStyle w:val="ListParagraph"/>
        <w:numPr>
          <w:ilvl w:val="3"/>
          <w:numId w:val="3"/>
        </w:numPr>
        <w:rPr>
          <w:sz w:val="18"/>
          <w:szCs w:val="18"/>
        </w:rPr>
      </w:pPr>
      <w:r w:rsidRPr="00523DA1">
        <w:rPr>
          <w:sz w:val="18"/>
          <w:szCs w:val="18"/>
        </w:rPr>
        <w:t>Login/Signup button</w:t>
      </w:r>
    </w:p>
    <w:p w14:paraId="11F24A7A" w14:textId="5823EA0D" w:rsidR="00FB0504" w:rsidRPr="00523DA1" w:rsidRDefault="00FB0504" w:rsidP="00FB0504">
      <w:pPr>
        <w:pStyle w:val="ListParagraph"/>
        <w:numPr>
          <w:ilvl w:val="0"/>
          <w:numId w:val="3"/>
        </w:numPr>
        <w:rPr>
          <w:b/>
          <w:bCs/>
          <w:sz w:val="18"/>
          <w:szCs w:val="18"/>
        </w:rPr>
      </w:pPr>
      <w:r w:rsidRPr="00523DA1">
        <w:rPr>
          <w:b/>
          <w:bCs/>
          <w:sz w:val="18"/>
          <w:szCs w:val="18"/>
        </w:rPr>
        <w:t>Pro</w:t>
      </w:r>
      <w:r w:rsidR="00283F15" w:rsidRPr="00523DA1">
        <w:rPr>
          <w:b/>
          <w:bCs/>
          <w:sz w:val="18"/>
          <w:szCs w:val="18"/>
        </w:rPr>
        <w:t>file Stats</w:t>
      </w:r>
    </w:p>
    <w:p w14:paraId="743468A4" w14:textId="64B8C4DE" w:rsidR="00283F15" w:rsidRPr="00523DA1" w:rsidRDefault="00283F15" w:rsidP="00283F15">
      <w:pPr>
        <w:pStyle w:val="ListParagraph"/>
        <w:numPr>
          <w:ilvl w:val="1"/>
          <w:numId w:val="3"/>
        </w:numPr>
        <w:rPr>
          <w:sz w:val="18"/>
          <w:szCs w:val="18"/>
        </w:rPr>
      </w:pPr>
      <w:r w:rsidRPr="00523DA1">
        <w:rPr>
          <w:sz w:val="18"/>
          <w:szCs w:val="18"/>
        </w:rPr>
        <w:t>Token Balance</w:t>
      </w:r>
    </w:p>
    <w:p w14:paraId="12197D89" w14:textId="2EEA7E98" w:rsidR="00283F15" w:rsidRPr="00523DA1" w:rsidRDefault="00C21B85" w:rsidP="00283F15">
      <w:pPr>
        <w:pStyle w:val="ListParagraph"/>
        <w:numPr>
          <w:ilvl w:val="1"/>
          <w:numId w:val="3"/>
        </w:numPr>
        <w:rPr>
          <w:sz w:val="18"/>
          <w:szCs w:val="18"/>
        </w:rPr>
      </w:pPr>
      <w:r w:rsidRPr="00523DA1">
        <w:rPr>
          <w:sz w:val="18"/>
          <w:szCs w:val="18"/>
        </w:rPr>
        <w:t>Reserve Streak (if applicable)</w:t>
      </w:r>
    </w:p>
    <w:p w14:paraId="35351CB6" w14:textId="24D2A202" w:rsidR="00C21B85" w:rsidRPr="00523DA1" w:rsidRDefault="00C21B85" w:rsidP="00C21B85">
      <w:pPr>
        <w:pStyle w:val="ListParagraph"/>
        <w:numPr>
          <w:ilvl w:val="0"/>
          <w:numId w:val="3"/>
        </w:numPr>
        <w:rPr>
          <w:b/>
          <w:bCs/>
          <w:sz w:val="18"/>
          <w:szCs w:val="18"/>
        </w:rPr>
      </w:pPr>
      <w:r w:rsidRPr="00523DA1">
        <w:rPr>
          <w:b/>
          <w:bCs/>
          <w:sz w:val="18"/>
          <w:szCs w:val="18"/>
        </w:rPr>
        <w:t>Reservation History</w:t>
      </w:r>
    </w:p>
    <w:p w14:paraId="26D70268" w14:textId="222A25D8" w:rsidR="00C21B85" w:rsidRPr="00523DA1" w:rsidRDefault="00C21B85" w:rsidP="00C21B85">
      <w:pPr>
        <w:pStyle w:val="ListParagraph"/>
        <w:numPr>
          <w:ilvl w:val="1"/>
          <w:numId w:val="3"/>
        </w:numPr>
        <w:rPr>
          <w:sz w:val="18"/>
          <w:szCs w:val="18"/>
        </w:rPr>
      </w:pPr>
      <w:r w:rsidRPr="00523DA1">
        <w:rPr>
          <w:sz w:val="18"/>
          <w:szCs w:val="18"/>
        </w:rPr>
        <w:t>Title</w:t>
      </w:r>
    </w:p>
    <w:p w14:paraId="3A9D4020" w14:textId="10E40421" w:rsidR="00C21B85" w:rsidRPr="00523DA1" w:rsidRDefault="004E4AFA" w:rsidP="00C21B85">
      <w:pPr>
        <w:pStyle w:val="ListParagraph"/>
        <w:numPr>
          <w:ilvl w:val="1"/>
          <w:numId w:val="3"/>
        </w:numPr>
        <w:rPr>
          <w:sz w:val="18"/>
          <w:szCs w:val="18"/>
        </w:rPr>
      </w:pPr>
      <w:r w:rsidRPr="00523DA1">
        <w:rPr>
          <w:sz w:val="18"/>
          <w:szCs w:val="18"/>
        </w:rPr>
        <w:t>Date (‘1 Hour Ago’,  ‘2 Weeks Ago’ etc.)</w:t>
      </w:r>
    </w:p>
    <w:p w14:paraId="6395CB6A" w14:textId="786BF548" w:rsidR="004E4AFA" w:rsidRPr="00523DA1" w:rsidRDefault="004E4AFA" w:rsidP="004E4AFA">
      <w:pPr>
        <w:pStyle w:val="ListParagraph"/>
        <w:numPr>
          <w:ilvl w:val="0"/>
          <w:numId w:val="3"/>
        </w:numPr>
        <w:rPr>
          <w:b/>
          <w:bCs/>
          <w:sz w:val="18"/>
          <w:szCs w:val="18"/>
        </w:rPr>
      </w:pPr>
      <w:r w:rsidRPr="00523DA1">
        <w:rPr>
          <w:b/>
          <w:bCs/>
          <w:sz w:val="18"/>
          <w:szCs w:val="18"/>
        </w:rPr>
        <w:t>Sign out Button</w:t>
      </w:r>
    </w:p>
    <w:p w14:paraId="172AE135" w14:textId="77777777" w:rsidR="00FB0504" w:rsidRPr="00523DA1" w:rsidRDefault="00FB0504" w:rsidP="00FB0504">
      <w:pPr>
        <w:pStyle w:val="ListParagraph"/>
        <w:numPr>
          <w:ilvl w:val="0"/>
          <w:numId w:val="3"/>
        </w:numPr>
        <w:rPr>
          <w:sz w:val="18"/>
          <w:szCs w:val="18"/>
        </w:rPr>
      </w:pPr>
      <w:r w:rsidRPr="00523DA1">
        <w:rPr>
          <w:sz w:val="18"/>
          <w:szCs w:val="18"/>
        </w:rPr>
        <w:t>Footer</w:t>
      </w:r>
    </w:p>
    <w:p w14:paraId="630E7F79" w14:textId="77777777" w:rsidR="00FB0504" w:rsidRPr="00523DA1" w:rsidRDefault="00FB0504" w:rsidP="00FB0504">
      <w:pPr>
        <w:pStyle w:val="ListParagraph"/>
        <w:numPr>
          <w:ilvl w:val="1"/>
          <w:numId w:val="3"/>
        </w:numPr>
        <w:rPr>
          <w:sz w:val="18"/>
          <w:szCs w:val="18"/>
        </w:rPr>
      </w:pPr>
      <w:r w:rsidRPr="00523DA1">
        <w:rPr>
          <w:sz w:val="18"/>
          <w:szCs w:val="18"/>
        </w:rPr>
        <w:t>Logo</w:t>
      </w:r>
    </w:p>
    <w:p w14:paraId="3E3D4143" w14:textId="77777777" w:rsidR="00FB0504" w:rsidRPr="00523DA1" w:rsidRDefault="00FB0504" w:rsidP="00FB0504">
      <w:pPr>
        <w:pStyle w:val="ListParagraph"/>
        <w:numPr>
          <w:ilvl w:val="1"/>
          <w:numId w:val="3"/>
        </w:numPr>
        <w:rPr>
          <w:sz w:val="18"/>
          <w:szCs w:val="18"/>
        </w:rPr>
      </w:pPr>
      <w:r w:rsidRPr="00523DA1">
        <w:rPr>
          <w:sz w:val="18"/>
          <w:szCs w:val="18"/>
        </w:rPr>
        <w:t>Nav Bar Links</w:t>
      </w:r>
    </w:p>
    <w:p w14:paraId="18F1450F" w14:textId="47A48F5A" w:rsidR="00FB0504" w:rsidRPr="00523DA1" w:rsidRDefault="00FB0504" w:rsidP="00FB0504">
      <w:pPr>
        <w:pStyle w:val="ListParagraph"/>
        <w:numPr>
          <w:ilvl w:val="1"/>
          <w:numId w:val="3"/>
        </w:numPr>
        <w:rPr>
          <w:sz w:val="18"/>
          <w:szCs w:val="18"/>
        </w:rPr>
      </w:pPr>
      <w:r w:rsidRPr="00523DA1">
        <w:rPr>
          <w:sz w:val="18"/>
          <w:szCs w:val="18"/>
        </w:rPr>
        <w:t>Copyright</w:t>
      </w:r>
    </w:p>
    <w:p w14:paraId="4AAB4509" w14:textId="77777777" w:rsidR="00FB0504" w:rsidRPr="00523DA1" w:rsidRDefault="00FB0504" w:rsidP="00FB0504">
      <w:pPr>
        <w:rPr>
          <w:sz w:val="18"/>
          <w:szCs w:val="18"/>
        </w:rPr>
      </w:pPr>
    </w:p>
    <w:p w14:paraId="34C6079C" w14:textId="04B387DD" w:rsidR="00701203" w:rsidRPr="00523DA1" w:rsidRDefault="00701203" w:rsidP="00701203">
      <w:pPr>
        <w:pStyle w:val="ListParagraph"/>
        <w:numPr>
          <w:ilvl w:val="0"/>
          <w:numId w:val="7"/>
        </w:numPr>
        <w:rPr>
          <w:b/>
          <w:bCs/>
          <w:sz w:val="18"/>
          <w:szCs w:val="18"/>
          <w:u w:val="single"/>
        </w:rPr>
      </w:pPr>
      <w:r w:rsidRPr="00523DA1">
        <w:rPr>
          <w:b/>
          <w:bCs/>
          <w:sz w:val="18"/>
          <w:szCs w:val="18"/>
          <w:u w:val="single"/>
        </w:rPr>
        <w:t>Admin</w:t>
      </w:r>
      <w:r w:rsidR="00C91B3E" w:rsidRPr="00523DA1">
        <w:rPr>
          <w:b/>
          <w:bCs/>
          <w:sz w:val="18"/>
          <w:szCs w:val="18"/>
          <w:u w:val="single"/>
        </w:rPr>
        <w:t xml:space="preserve"> Page</w:t>
      </w:r>
    </w:p>
    <w:p w14:paraId="3AE369B7" w14:textId="77777777" w:rsidR="00FB0504" w:rsidRPr="00523DA1" w:rsidRDefault="00FB0504" w:rsidP="00FB0504">
      <w:pPr>
        <w:pStyle w:val="ListParagraph"/>
        <w:numPr>
          <w:ilvl w:val="0"/>
          <w:numId w:val="3"/>
        </w:numPr>
        <w:rPr>
          <w:sz w:val="18"/>
          <w:szCs w:val="18"/>
        </w:rPr>
      </w:pPr>
      <w:r w:rsidRPr="00523DA1">
        <w:rPr>
          <w:sz w:val="18"/>
          <w:szCs w:val="18"/>
        </w:rPr>
        <w:t>Nav bar</w:t>
      </w:r>
    </w:p>
    <w:p w14:paraId="415B560A" w14:textId="77777777" w:rsidR="00FB0504" w:rsidRPr="00523DA1" w:rsidRDefault="00FB0504" w:rsidP="00FB0504">
      <w:pPr>
        <w:pStyle w:val="ListParagraph"/>
        <w:numPr>
          <w:ilvl w:val="1"/>
          <w:numId w:val="3"/>
        </w:numPr>
        <w:rPr>
          <w:sz w:val="18"/>
          <w:szCs w:val="18"/>
        </w:rPr>
      </w:pPr>
      <w:r w:rsidRPr="00523DA1">
        <w:rPr>
          <w:sz w:val="18"/>
          <w:szCs w:val="18"/>
        </w:rPr>
        <w:t>Home (using logo image)</w:t>
      </w:r>
    </w:p>
    <w:p w14:paraId="68009F30" w14:textId="77777777" w:rsidR="00FB0504" w:rsidRPr="00523DA1" w:rsidRDefault="00FB0504" w:rsidP="00FB0504">
      <w:pPr>
        <w:pStyle w:val="ListParagraph"/>
        <w:numPr>
          <w:ilvl w:val="1"/>
          <w:numId w:val="3"/>
        </w:numPr>
        <w:rPr>
          <w:sz w:val="18"/>
          <w:szCs w:val="18"/>
        </w:rPr>
      </w:pPr>
      <w:r w:rsidRPr="00523DA1">
        <w:rPr>
          <w:sz w:val="18"/>
          <w:szCs w:val="18"/>
        </w:rPr>
        <w:t>How it works</w:t>
      </w:r>
    </w:p>
    <w:p w14:paraId="7AE7E14E" w14:textId="77777777" w:rsidR="00FB0504" w:rsidRPr="00523DA1" w:rsidRDefault="00FB0504" w:rsidP="00FB0504">
      <w:pPr>
        <w:pStyle w:val="ListParagraph"/>
        <w:numPr>
          <w:ilvl w:val="1"/>
          <w:numId w:val="3"/>
        </w:numPr>
        <w:rPr>
          <w:sz w:val="18"/>
          <w:szCs w:val="18"/>
        </w:rPr>
      </w:pPr>
      <w:r w:rsidRPr="00523DA1">
        <w:rPr>
          <w:sz w:val="18"/>
          <w:szCs w:val="18"/>
        </w:rPr>
        <w:t>Browse Meals</w:t>
      </w:r>
    </w:p>
    <w:p w14:paraId="2CBB6A9E" w14:textId="77777777" w:rsidR="00FB0504" w:rsidRPr="00523DA1" w:rsidRDefault="00FB0504" w:rsidP="00FB0504">
      <w:pPr>
        <w:pStyle w:val="ListParagraph"/>
        <w:numPr>
          <w:ilvl w:val="1"/>
          <w:numId w:val="3"/>
        </w:numPr>
        <w:rPr>
          <w:sz w:val="18"/>
          <w:szCs w:val="18"/>
        </w:rPr>
      </w:pPr>
      <w:r w:rsidRPr="00523DA1">
        <w:rPr>
          <w:sz w:val="18"/>
          <w:szCs w:val="18"/>
        </w:rPr>
        <w:t>Donate</w:t>
      </w:r>
    </w:p>
    <w:p w14:paraId="2CF5FDDA" w14:textId="77777777" w:rsidR="00FB0504" w:rsidRPr="00523DA1" w:rsidRDefault="00FB0504" w:rsidP="00FB0504">
      <w:pPr>
        <w:pStyle w:val="ListParagraph"/>
        <w:numPr>
          <w:ilvl w:val="1"/>
          <w:numId w:val="3"/>
        </w:numPr>
        <w:rPr>
          <w:sz w:val="18"/>
          <w:szCs w:val="18"/>
        </w:rPr>
      </w:pPr>
      <w:r w:rsidRPr="00523DA1">
        <w:rPr>
          <w:sz w:val="18"/>
          <w:szCs w:val="18"/>
        </w:rPr>
        <w:t>My Account</w:t>
      </w:r>
    </w:p>
    <w:p w14:paraId="74184E7D" w14:textId="77777777" w:rsidR="00FB0504" w:rsidRPr="00523DA1" w:rsidRDefault="00FB0504" w:rsidP="00FB0504">
      <w:pPr>
        <w:pStyle w:val="ListParagraph"/>
        <w:numPr>
          <w:ilvl w:val="2"/>
          <w:numId w:val="3"/>
        </w:numPr>
        <w:rPr>
          <w:sz w:val="18"/>
          <w:szCs w:val="18"/>
        </w:rPr>
      </w:pPr>
      <w:r w:rsidRPr="00523DA1">
        <w:rPr>
          <w:sz w:val="18"/>
          <w:szCs w:val="18"/>
        </w:rPr>
        <w:t>[If User]</w:t>
      </w:r>
    </w:p>
    <w:p w14:paraId="6387F763" w14:textId="77777777" w:rsidR="00FB0504" w:rsidRPr="00523DA1" w:rsidRDefault="00FB0504" w:rsidP="00FB0504">
      <w:pPr>
        <w:pStyle w:val="ListParagraph"/>
        <w:numPr>
          <w:ilvl w:val="3"/>
          <w:numId w:val="3"/>
        </w:numPr>
        <w:rPr>
          <w:sz w:val="18"/>
          <w:szCs w:val="18"/>
        </w:rPr>
      </w:pPr>
      <w:r w:rsidRPr="00523DA1">
        <w:rPr>
          <w:sz w:val="18"/>
          <w:szCs w:val="18"/>
        </w:rPr>
        <w:t>Token Balance</w:t>
      </w:r>
    </w:p>
    <w:p w14:paraId="722A730B" w14:textId="77777777" w:rsidR="00FB0504" w:rsidRPr="00523DA1" w:rsidRDefault="00FB0504" w:rsidP="00FB0504">
      <w:pPr>
        <w:pStyle w:val="ListParagraph"/>
        <w:numPr>
          <w:ilvl w:val="3"/>
          <w:numId w:val="3"/>
        </w:numPr>
        <w:rPr>
          <w:sz w:val="18"/>
          <w:szCs w:val="18"/>
        </w:rPr>
      </w:pPr>
      <w:r w:rsidRPr="00523DA1">
        <w:rPr>
          <w:sz w:val="18"/>
          <w:szCs w:val="18"/>
        </w:rPr>
        <w:t>‘My Profile’</w:t>
      </w:r>
    </w:p>
    <w:p w14:paraId="618C6448" w14:textId="77777777" w:rsidR="00FB0504" w:rsidRPr="00523DA1" w:rsidRDefault="00FB0504" w:rsidP="00FB0504">
      <w:pPr>
        <w:pStyle w:val="ListParagraph"/>
        <w:numPr>
          <w:ilvl w:val="3"/>
          <w:numId w:val="3"/>
        </w:numPr>
        <w:rPr>
          <w:sz w:val="18"/>
          <w:szCs w:val="18"/>
        </w:rPr>
      </w:pPr>
      <w:r w:rsidRPr="00523DA1">
        <w:rPr>
          <w:sz w:val="18"/>
          <w:szCs w:val="18"/>
        </w:rPr>
        <w:t>Settings</w:t>
      </w:r>
    </w:p>
    <w:p w14:paraId="61EFFE96" w14:textId="77777777" w:rsidR="00FB0504" w:rsidRPr="00523DA1" w:rsidRDefault="00FB0504" w:rsidP="00FB0504">
      <w:pPr>
        <w:pStyle w:val="ListParagraph"/>
        <w:numPr>
          <w:ilvl w:val="3"/>
          <w:numId w:val="3"/>
        </w:numPr>
        <w:rPr>
          <w:sz w:val="18"/>
          <w:szCs w:val="18"/>
        </w:rPr>
      </w:pPr>
      <w:r w:rsidRPr="00523DA1">
        <w:rPr>
          <w:sz w:val="18"/>
          <w:szCs w:val="18"/>
        </w:rPr>
        <w:t>Sign Out Button</w:t>
      </w:r>
    </w:p>
    <w:p w14:paraId="4F06B7ED" w14:textId="77777777" w:rsidR="00FB0504" w:rsidRPr="00523DA1" w:rsidRDefault="00FB0504" w:rsidP="00FB0504">
      <w:pPr>
        <w:pStyle w:val="ListParagraph"/>
        <w:numPr>
          <w:ilvl w:val="2"/>
          <w:numId w:val="3"/>
        </w:numPr>
        <w:rPr>
          <w:sz w:val="18"/>
          <w:szCs w:val="18"/>
        </w:rPr>
      </w:pPr>
      <w:r w:rsidRPr="00523DA1">
        <w:rPr>
          <w:sz w:val="18"/>
          <w:szCs w:val="18"/>
        </w:rPr>
        <w:lastRenderedPageBreak/>
        <w:t>[If Guest]</w:t>
      </w:r>
    </w:p>
    <w:p w14:paraId="4FCAED77" w14:textId="77777777" w:rsidR="00FB0504" w:rsidRPr="00523DA1" w:rsidRDefault="00FB0504" w:rsidP="00FB0504">
      <w:pPr>
        <w:pStyle w:val="ListParagraph"/>
        <w:numPr>
          <w:ilvl w:val="3"/>
          <w:numId w:val="3"/>
        </w:numPr>
        <w:rPr>
          <w:sz w:val="18"/>
          <w:szCs w:val="18"/>
        </w:rPr>
      </w:pPr>
      <w:r w:rsidRPr="00523DA1">
        <w:rPr>
          <w:sz w:val="18"/>
          <w:szCs w:val="18"/>
        </w:rPr>
        <w:t>Request asking to login to use features</w:t>
      </w:r>
    </w:p>
    <w:p w14:paraId="3704DD6D" w14:textId="77777777" w:rsidR="00FB0504" w:rsidRPr="00523DA1" w:rsidRDefault="00FB0504" w:rsidP="00FB0504">
      <w:pPr>
        <w:pStyle w:val="ListParagraph"/>
        <w:numPr>
          <w:ilvl w:val="3"/>
          <w:numId w:val="3"/>
        </w:numPr>
        <w:rPr>
          <w:sz w:val="18"/>
          <w:szCs w:val="18"/>
        </w:rPr>
      </w:pPr>
      <w:r w:rsidRPr="00523DA1">
        <w:rPr>
          <w:sz w:val="18"/>
          <w:szCs w:val="18"/>
        </w:rPr>
        <w:t>Login/Signup button</w:t>
      </w:r>
    </w:p>
    <w:p w14:paraId="1B4BB3A3" w14:textId="77777777" w:rsidR="00FB0504" w:rsidRPr="00523DA1" w:rsidRDefault="00FB0504" w:rsidP="00FB0504">
      <w:pPr>
        <w:pStyle w:val="ListParagraph"/>
        <w:numPr>
          <w:ilvl w:val="0"/>
          <w:numId w:val="3"/>
        </w:numPr>
        <w:rPr>
          <w:b/>
          <w:bCs/>
          <w:sz w:val="18"/>
          <w:szCs w:val="18"/>
        </w:rPr>
      </w:pPr>
      <w:r w:rsidRPr="00523DA1">
        <w:rPr>
          <w:b/>
          <w:bCs/>
          <w:sz w:val="18"/>
          <w:szCs w:val="18"/>
        </w:rPr>
        <w:t xml:space="preserve">Admin Hub </w:t>
      </w:r>
    </w:p>
    <w:p w14:paraId="42372F09" w14:textId="77777777" w:rsidR="00FB0504" w:rsidRPr="00523DA1" w:rsidRDefault="00FB0504" w:rsidP="00FB0504">
      <w:pPr>
        <w:pStyle w:val="ListParagraph"/>
        <w:numPr>
          <w:ilvl w:val="1"/>
          <w:numId w:val="3"/>
        </w:numPr>
        <w:rPr>
          <w:sz w:val="18"/>
          <w:szCs w:val="18"/>
        </w:rPr>
      </w:pPr>
      <w:r w:rsidRPr="00523DA1">
        <w:rPr>
          <w:sz w:val="18"/>
          <w:szCs w:val="18"/>
        </w:rPr>
        <w:t>Users = Approvals</w:t>
      </w:r>
    </w:p>
    <w:p w14:paraId="5473ED21" w14:textId="529D1A5E" w:rsidR="00FB0504" w:rsidRPr="00523DA1" w:rsidRDefault="00FB0504" w:rsidP="00007A34">
      <w:pPr>
        <w:pStyle w:val="ListParagraph"/>
        <w:numPr>
          <w:ilvl w:val="1"/>
          <w:numId w:val="3"/>
        </w:numPr>
        <w:rPr>
          <w:sz w:val="18"/>
          <w:szCs w:val="18"/>
        </w:rPr>
      </w:pPr>
      <w:r w:rsidRPr="00523DA1">
        <w:rPr>
          <w:sz w:val="18"/>
          <w:szCs w:val="18"/>
        </w:rPr>
        <w:t>Tokens = Manual top-ups</w:t>
      </w:r>
    </w:p>
    <w:p w14:paraId="741CCFD8" w14:textId="77777777" w:rsidR="00FB0504" w:rsidRPr="00523DA1" w:rsidRDefault="00FB0504" w:rsidP="00FB0504">
      <w:pPr>
        <w:pStyle w:val="ListParagraph"/>
        <w:numPr>
          <w:ilvl w:val="0"/>
          <w:numId w:val="3"/>
        </w:numPr>
        <w:rPr>
          <w:sz w:val="18"/>
          <w:szCs w:val="18"/>
        </w:rPr>
      </w:pPr>
      <w:r w:rsidRPr="00523DA1">
        <w:rPr>
          <w:sz w:val="18"/>
          <w:szCs w:val="18"/>
        </w:rPr>
        <w:t>Footer</w:t>
      </w:r>
    </w:p>
    <w:p w14:paraId="105E7DBE" w14:textId="77777777" w:rsidR="00FB0504" w:rsidRPr="00523DA1" w:rsidRDefault="00FB0504" w:rsidP="00FB0504">
      <w:pPr>
        <w:pStyle w:val="ListParagraph"/>
        <w:numPr>
          <w:ilvl w:val="1"/>
          <w:numId w:val="3"/>
        </w:numPr>
        <w:rPr>
          <w:sz w:val="18"/>
          <w:szCs w:val="18"/>
        </w:rPr>
      </w:pPr>
      <w:r w:rsidRPr="00523DA1">
        <w:rPr>
          <w:sz w:val="18"/>
          <w:szCs w:val="18"/>
        </w:rPr>
        <w:t>Logo</w:t>
      </w:r>
    </w:p>
    <w:p w14:paraId="140AA7A3" w14:textId="77777777" w:rsidR="00FB0504" w:rsidRPr="00523DA1" w:rsidRDefault="00FB0504" w:rsidP="00FB0504">
      <w:pPr>
        <w:pStyle w:val="ListParagraph"/>
        <w:numPr>
          <w:ilvl w:val="1"/>
          <w:numId w:val="3"/>
        </w:numPr>
        <w:rPr>
          <w:sz w:val="18"/>
          <w:szCs w:val="18"/>
        </w:rPr>
      </w:pPr>
      <w:r w:rsidRPr="00523DA1">
        <w:rPr>
          <w:sz w:val="18"/>
          <w:szCs w:val="18"/>
        </w:rPr>
        <w:t>Nav Bar Links</w:t>
      </w:r>
    </w:p>
    <w:p w14:paraId="5B60FFBA" w14:textId="12538A97" w:rsidR="007339F0" w:rsidRPr="004A59ED" w:rsidRDefault="00FB0504" w:rsidP="006919B8">
      <w:pPr>
        <w:pStyle w:val="ListParagraph"/>
        <w:numPr>
          <w:ilvl w:val="1"/>
          <w:numId w:val="3"/>
        </w:numPr>
        <w:rPr>
          <w:sz w:val="18"/>
          <w:szCs w:val="18"/>
        </w:rPr>
      </w:pPr>
      <w:r w:rsidRPr="00523DA1">
        <w:rPr>
          <w:sz w:val="18"/>
          <w:szCs w:val="18"/>
        </w:rPr>
        <w:t>Copyright</w:t>
      </w:r>
    </w:p>
    <w:p w14:paraId="214D33DF" w14:textId="77777777" w:rsidR="007339F0" w:rsidRPr="00523DA1" w:rsidRDefault="007339F0" w:rsidP="006919B8">
      <w:pPr>
        <w:rPr>
          <w:sz w:val="18"/>
          <w:szCs w:val="18"/>
        </w:rPr>
      </w:pPr>
    </w:p>
    <w:p w14:paraId="53407FEA" w14:textId="4B3B5272" w:rsidR="006919B8" w:rsidRPr="00523DA1" w:rsidRDefault="006919B8" w:rsidP="006919B8">
      <w:pPr>
        <w:pStyle w:val="ListParagraph"/>
        <w:numPr>
          <w:ilvl w:val="0"/>
          <w:numId w:val="7"/>
        </w:numPr>
        <w:rPr>
          <w:b/>
          <w:bCs/>
          <w:sz w:val="18"/>
          <w:szCs w:val="18"/>
          <w:u w:val="single"/>
        </w:rPr>
      </w:pPr>
      <w:r w:rsidRPr="00523DA1">
        <w:rPr>
          <w:b/>
          <w:bCs/>
          <w:sz w:val="18"/>
          <w:szCs w:val="18"/>
          <w:u w:val="single"/>
        </w:rPr>
        <w:t>Login Page</w:t>
      </w:r>
    </w:p>
    <w:p w14:paraId="6C7828D2" w14:textId="77777777" w:rsidR="006919B8" w:rsidRPr="00523DA1" w:rsidRDefault="006919B8" w:rsidP="006919B8">
      <w:pPr>
        <w:pStyle w:val="ListParagraph"/>
        <w:numPr>
          <w:ilvl w:val="0"/>
          <w:numId w:val="3"/>
        </w:numPr>
        <w:rPr>
          <w:sz w:val="18"/>
          <w:szCs w:val="18"/>
        </w:rPr>
      </w:pPr>
      <w:r w:rsidRPr="00523DA1">
        <w:rPr>
          <w:sz w:val="18"/>
          <w:szCs w:val="18"/>
        </w:rPr>
        <w:t>Nav bar</w:t>
      </w:r>
    </w:p>
    <w:p w14:paraId="58C2E0F2" w14:textId="77777777" w:rsidR="006919B8" w:rsidRPr="00523DA1" w:rsidRDefault="006919B8" w:rsidP="006919B8">
      <w:pPr>
        <w:pStyle w:val="ListParagraph"/>
        <w:numPr>
          <w:ilvl w:val="1"/>
          <w:numId w:val="3"/>
        </w:numPr>
        <w:rPr>
          <w:sz w:val="18"/>
          <w:szCs w:val="18"/>
        </w:rPr>
      </w:pPr>
      <w:r w:rsidRPr="00523DA1">
        <w:rPr>
          <w:sz w:val="18"/>
          <w:szCs w:val="18"/>
        </w:rPr>
        <w:t>Home (using logo image)</w:t>
      </w:r>
    </w:p>
    <w:p w14:paraId="473C8A0B" w14:textId="77777777" w:rsidR="006919B8" w:rsidRPr="00523DA1" w:rsidRDefault="006919B8" w:rsidP="006919B8">
      <w:pPr>
        <w:pStyle w:val="ListParagraph"/>
        <w:numPr>
          <w:ilvl w:val="1"/>
          <w:numId w:val="3"/>
        </w:numPr>
        <w:rPr>
          <w:sz w:val="18"/>
          <w:szCs w:val="18"/>
        </w:rPr>
      </w:pPr>
      <w:r w:rsidRPr="00523DA1">
        <w:rPr>
          <w:sz w:val="18"/>
          <w:szCs w:val="18"/>
        </w:rPr>
        <w:t>How it works</w:t>
      </w:r>
    </w:p>
    <w:p w14:paraId="78889193" w14:textId="77777777" w:rsidR="006919B8" w:rsidRPr="00523DA1" w:rsidRDefault="006919B8" w:rsidP="006919B8">
      <w:pPr>
        <w:pStyle w:val="ListParagraph"/>
        <w:numPr>
          <w:ilvl w:val="1"/>
          <w:numId w:val="3"/>
        </w:numPr>
        <w:rPr>
          <w:sz w:val="18"/>
          <w:szCs w:val="18"/>
        </w:rPr>
      </w:pPr>
      <w:r w:rsidRPr="00523DA1">
        <w:rPr>
          <w:sz w:val="18"/>
          <w:szCs w:val="18"/>
        </w:rPr>
        <w:t>Browse Meals</w:t>
      </w:r>
    </w:p>
    <w:p w14:paraId="2A459C7B" w14:textId="77777777" w:rsidR="006919B8" w:rsidRPr="00523DA1" w:rsidRDefault="006919B8" w:rsidP="006919B8">
      <w:pPr>
        <w:pStyle w:val="ListParagraph"/>
        <w:numPr>
          <w:ilvl w:val="1"/>
          <w:numId w:val="3"/>
        </w:numPr>
        <w:rPr>
          <w:sz w:val="18"/>
          <w:szCs w:val="18"/>
        </w:rPr>
      </w:pPr>
      <w:r w:rsidRPr="00523DA1">
        <w:rPr>
          <w:sz w:val="18"/>
          <w:szCs w:val="18"/>
        </w:rPr>
        <w:t>Donate</w:t>
      </w:r>
    </w:p>
    <w:p w14:paraId="4B90D9B3" w14:textId="77777777" w:rsidR="006919B8" w:rsidRPr="00523DA1" w:rsidRDefault="006919B8" w:rsidP="006919B8">
      <w:pPr>
        <w:pStyle w:val="ListParagraph"/>
        <w:numPr>
          <w:ilvl w:val="1"/>
          <w:numId w:val="3"/>
        </w:numPr>
        <w:rPr>
          <w:sz w:val="18"/>
          <w:szCs w:val="18"/>
        </w:rPr>
      </w:pPr>
      <w:r w:rsidRPr="00523DA1">
        <w:rPr>
          <w:sz w:val="18"/>
          <w:szCs w:val="18"/>
        </w:rPr>
        <w:t>My Account</w:t>
      </w:r>
    </w:p>
    <w:p w14:paraId="0EFC78A7" w14:textId="77777777" w:rsidR="006919B8" w:rsidRPr="00523DA1" w:rsidRDefault="006919B8" w:rsidP="006919B8">
      <w:pPr>
        <w:pStyle w:val="ListParagraph"/>
        <w:numPr>
          <w:ilvl w:val="2"/>
          <w:numId w:val="3"/>
        </w:numPr>
        <w:rPr>
          <w:sz w:val="18"/>
          <w:szCs w:val="18"/>
        </w:rPr>
      </w:pPr>
      <w:r w:rsidRPr="00523DA1">
        <w:rPr>
          <w:sz w:val="18"/>
          <w:szCs w:val="18"/>
        </w:rPr>
        <w:t>[If User]</w:t>
      </w:r>
    </w:p>
    <w:p w14:paraId="06AD633B" w14:textId="77777777" w:rsidR="006919B8" w:rsidRPr="00523DA1" w:rsidRDefault="006919B8" w:rsidP="006919B8">
      <w:pPr>
        <w:pStyle w:val="ListParagraph"/>
        <w:numPr>
          <w:ilvl w:val="3"/>
          <w:numId w:val="3"/>
        </w:numPr>
        <w:rPr>
          <w:sz w:val="18"/>
          <w:szCs w:val="18"/>
        </w:rPr>
      </w:pPr>
      <w:r w:rsidRPr="00523DA1">
        <w:rPr>
          <w:sz w:val="18"/>
          <w:szCs w:val="18"/>
        </w:rPr>
        <w:t>Token Balance</w:t>
      </w:r>
    </w:p>
    <w:p w14:paraId="44C489A1" w14:textId="77777777" w:rsidR="006919B8" w:rsidRPr="00523DA1" w:rsidRDefault="006919B8" w:rsidP="006919B8">
      <w:pPr>
        <w:pStyle w:val="ListParagraph"/>
        <w:numPr>
          <w:ilvl w:val="3"/>
          <w:numId w:val="3"/>
        </w:numPr>
        <w:rPr>
          <w:sz w:val="18"/>
          <w:szCs w:val="18"/>
        </w:rPr>
      </w:pPr>
      <w:r w:rsidRPr="00523DA1">
        <w:rPr>
          <w:sz w:val="18"/>
          <w:szCs w:val="18"/>
        </w:rPr>
        <w:t>‘My Profile’</w:t>
      </w:r>
    </w:p>
    <w:p w14:paraId="42E0ABFF" w14:textId="77777777" w:rsidR="006919B8" w:rsidRPr="00523DA1" w:rsidRDefault="006919B8" w:rsidP="006919B8">
      <w:pPr>
        <w:pStyle w:val="ListParagraph"/>
        <w:numPr>
          <w:ilvl w:val="3"/>
          <w:numId w:val="3"/>
        </w:numPr>
        <w:rPr>
          <w:sz w:val="18"/>
          <w:szCs w:val="18"/>
        </w:rPr>
      </w:pPr>
      <w:r w:rsidRPr="00523DA1">
        <w:rPr>
          <w:sz w:val="18"/>
          <w:szCs w:val="18"/>
        </w:rPr>
        <w:t>Settings</w:t>
      </w:r>
    </w:p>
    <w:p w14:paraId="40332C8E" w14:textId="77777777" w:rsidR="006919B8" w:rsidRPr="00523DA1" w:rsidRDefault="006919B8" w:rsidP="006919B8">
      <w:pPr>
        <w:pStyle w:val="ListParagraph"/>
        <w:numPr>
          <w:ilvl w:val="3"/>
          <w:numId w:val="3"/>
        </w:numPr>
        <w:rPr>
          <w:sz w:val="18"/>
          <w:szCs w:val="18"/>
        </w:rPr>
      </w:pPr>
      <w:r w:rsidRPr="00523DA1">
        <w:rPr>
          <w:sz w:val="18"/>
          <w:szCs w:val="18"/>
        </w:rPr>
        <w:t>Sign Out Button</w:t>
      </w:r>
    </w:p>
    <w:p w14:paraId="0641120A" w14:textId="77777777" w:rsidR="006919B8" w:rsidRPr="00523DA1" w:rsidRDefault="006919B8" w:rsidP="006919B8">
      <w:pPr>
        <w:pStyle w:val="ListParagraph"/>
        <w:numPr>
          <w:ilvl w:val="2"/>
          <w:numId w:val="3"/>
        </w:numPr>
        <w:rPr>
          <w:sz w:val="18"/>
          <w:szCs w:val="18"/>
        </w:rPr>
      </w:pPr>
      <w:r w:rsidRPr="00523DA1">
        <w:rPr>
          <w:sz w:val="18"/>
          <w:szCs w:val="18"/>
        </w:rPr>
        <w:t>[If Guest]</w:t>
      </w:r>
    </w:p>
    <w:p w14:paraId="095DC3EE" w14:textId="77777777" w:rsidR="006919B8" w:rsidRPr="00523DA1" w:rsidRDefault="006919B8" w:rsidP="006919B8">
      <w:pPr>
        <w:pStyle w:val="ListParagraph"/>
        <w:numPr>
          <w:ilvl w:val="3"/>
          <w:numId w:val="3"/>
        </w:numPr>
        <w:rPr>
          <w:sz w:val="18"/>
          <w:szCs w:val="18"/>
        </w:rPr>
      </w:pPr>
      <w:r w:rsidRPr="00523DA1">
        <w:rPr>
          <w:sz w:val="18"/>
          <w:szCs w:val="18"/>
        </w:rPr>
        <w:t>Request asking to login to use features</w:t>
      </w:r>
    </w:p>
    <w:p w14:paraId="6D324113" w14:textId="77777777" w:rsidR="006919B8" w:rsidRPr="00523DA1" w:rsidRDefault="006919B8" w:rsidP="006919B8">
      <w:pPr>
        <w:pStyle w:val="ListParagraph"/>
        <w:numPr>
          <w:ilvl w:val="3"/>
          <w:numId w:val="3"/>
        </w:numPr>
        <w:rPr>
          <w:sz w:val="18"/>
          <w:szCs w:val="18"/>
        </w:rPr>
      </w:pPr>
      <w:r w:rsidRPr="00523DA1">
        <w:rPr>
          <w:sz w:val="18"/>
          <w:szCs w:val="18"/>
        </w:rPr>
        <w:t>Login/Signup button</w:t>
      </w:r>
    </w:p>
    <w:p w14:paraId="3BF757E9" w14:textId="10416ABC" w:rsidR="006919B8" w:rsidRPr="00523DA1" w:rsidRDefault="001A0B04" w:rsidP="006919B8">
      <w:pPr>
        <w:pStyle w:val="ListParagraph"/>
        <w:numPr>
          <w:ilvl w:val="0"/>
          <w:numId w:val="3"/>
        </w:numPr>
        <w:rPr>
          <w:b/>
          <w:bCs/>
          <w:sz w:val="18"/>
          <w:szCs w:val="18"/>
        </w:rPr>
      </w:pPr>
      <w:r w:rsidRPr="00523DA1">
        <w:rPr>
          <w:b/>
          <w:bCs/>
          <w:sz w:val="18"/>
          <w:szCs w:val="18"/>
        </w:rPr>
        <w:t>Login Inputs</w:t>
      </w:r>
    </w:p>
    <w:p w14:paraId="2D010E85" w14:textId="712ECC19" w:rsidR="001A0B04" w:rsidRPr="00523DA1" w:rsidRDefault="001A0B04" w:rsidP="001A0B04">
      <w:pPr>
        <w:pStyle w:val="ListParagraph"/>
        <w:numPr>
          <w:ilvl w:val="1"/>
          <w:numId w:val="3"/>
        </w:numPr>
        <w:rPr>
          <w:sz w:val="18"/>
          <w:szCs w:val="18"/>
        </w:rPr>
      </w:pPr>
      <w:r w:rsidRPr="00523DA1">
        <w:rPr>
          <w:sz w:val="18"/>
          <w:szCs w:val="18"/>
        </w:rPr>
        <w:t>Email</w:t>
      </w:r>
    </w:p>
    <w:p w14:paraId="0B00EFEC" w14:textId="77996AAD" w:rsidR="001A0B04" w:rsidRPr="00523DA1" w:rsidRDefault="001A0B04" w:rsidP="001A0B04">
      <w:pPr>
        <w:pStyle w:val="ListParagraph"/>
        <w:numPr>
          <w:ilvl w:val="1"/>
          <w:numId w:val="3"/>
        </w:numPr>
        <w:rPr>
          <w:sz w:val="18"/>
          <w:szCs w:val="18"/>
        </w:rPr>
      </w:pPr>
      <w:r w:rsidRPr="00523DA1">
        <w:rPr>
          <w:sz w:val="18"/>
          <w:szCs w:val="18"/>
        </w:rPr>
        <w:t>Password</w:t>
      </w:r>
    </w:p>
    <w:p w14:paraId="7F4540FB" w14:textId="0E608FF9" w:rsidR="001A0B04" w:rsidRPr="00523DA1" w:rsidRDefault="001A0B04" w:rsidP="001A0B04">
      <w:pPr>
        <w:pStyle w:val="ListParagraph"/>
        <w:numPr>
          <w:ilvl w:val="0"/>
          <w:numId w:val="3"/>
        </w:numPr>
        <w:rPr>
          <w:b/>
          <w:bCs/>
          <w:sz w:val="18"/>
          <w:szCs w:val="18"/>
        </w:rPr>
      </w:pPr>
      <w:r w:rsidRPr="00523DA1">
        <w:rPr>
          <w:b/>
          <w:bCs/>
          <w:sz w:val="18"/>
          <w:szCs w:val="18"/>
        </w:rPr>
        <w:t>Confirm Button</w:t>
      </w:r>
    </w:p>
    <w:p w14:paraId="5C7C2283" w14:textId="5D66B555" w:rsidR="001A0B04" w:rsidRPr="00523DA1" w:rsidRDefault="001A0B04" w:rsidP="001A0B04">
      <w:pPr>
        <w:pStyle w:val="ListParagraph"/>
        <w:numPr>
          <w:ilvl w:val="0"/>
          <w:numId w:val="3"/>
        </w:numPr>
        <w:rPr>
          <w:b/>
          <w:bCs/>
          <w:sz w:val="18"/>
          <w:szCs w:val="18"/>
        </w:rPr>
      </w:pPr>
      <w:r w:rsidRPr="00523DA1">
        <w:rPr>
          <w:b/>
          <w:bCs/>
          <w:sz w:val="18"/>
          <w:szCs w:val="18"/>
        </w:rPr>
        <w:t>Button to switch to ‘sign-up’ screen</w:t>
      </w:r>
    </w:p>
    <w:p w14:paraId="0F8D8E0A" w14:textId="77777777" w:rsidR="006919B8" w:rsidRPr="00523DA1" w:rsidRDefault="006919B8" w:rsidP="006919B8">
      <w:pPr>
        <w:pStyle w:val="ListParagraph"/>
        <w:numPr>
          <w:ilvl w:val="0"/>
          <w:numId w:val="3"/>
        </w:numPr>
        <w:rPr>
          <w:sz w:val="18"/>
          <w:szCs w:val="18"/>
        </w:rPr>
      </w:pPr>
      <w:r w:rsidRPr="00523DA1">
        <w:rPr>
          <w:sz w:val="18"/>
          <w:szCs w:val="18"/>
        </w:rPr>
        <w:t>Footer</w:t>
      </w:r>
    </w:p>
    <w:p w14:paraId="448ECCB5" w14:textId="77777777" w:rsidR="006919B8" w:rsidRPr="00523DA1" w:rsidRDefault="006919B8" w:rsidP="006919B8">
      <w:pPr>
        <w:pStyle w:val="ListParagraph"/>
        <w:numPr>
          <w:ilvl w:val="1"/>
          <w:numId w:val="3"/>
        </w:numPr>
        <w:rPr>
          <w:sz w:val="18"/>
          <w:szCs w:val="18"/>
        </w:rPr>
      </w:pPr>
      <w:r w:rsidRPr="00523DA1">
        <w:rPr>
          <w:sz w:val="18"/>
          <w:szCs w:val="18"/>
        </w:rPr>
        <w:t>Logo</w:t>
      </w:r>
    </w:p>
    <w:p w14:paraId="355002A3" w14:textId="77777777" w:rsidR="006919B8" w:rsidRPr="00523DA1" w:rsidRDefault="006919B8" w:rsidP="006919B8">
      <w:pPr>
        <w:pStyle w:val="ListParagraph"/>
        <w:numPr>
          <w:ilvl w:val="1"/>
          <w:numId w:val="3"/>
        </w:numPr>
        <w:rPr>
          <w:sz w:val="18"/>
          <w:szCs w:val="18"/>
        </w:rPr>
      </w:pPr>
      <w:r w:rsidRPr="00523DA1">
        <w:rPr>
          <w:sz w:val="18"/>
          <w:szCs w:val="18"/>
        </w:rPr>
        <w:t>Nav Bar Links</w:t>
      </w:r>
    </w:p>
    <w:p w14:paraId="5981FA9C" w14:textId="77777777" w:rsidR="006919B8" w:rsidRPr="00523DA1" w:rsidRDefault="006919B8" w:rsidP="006919B8">
      <w:pPr>
        <w:pStyle w:val="ListParagraph"/>
        <w:numPr>
          <w:ilvl w:val="1"/>
          <w:numId w:val="3"/>
        </w:numPr>
        <w:rPr>
          <w:sz w:val="18"/>
          <w:szCs w:val="18"/>
        </w:rPr>
      </w:pPr>
      <w:r w:rsidRPr="00523DA1">
        <w:rPr>
          <w:sz w:val="18"/>
          <w:szCs w:val="18"/>
        </w:rPr>
        <w:t>Copyright</w:t>
      </w:r>
    </w:p>
    <w:p w14:paraId="6B55BCFF" w14:textId="77777777" w:rsidR="006919B8" w:rsidRPr="00523DA1" w:rsidRDefault="006919B8" w:rsidP="006919B8">
      <w:pPr>
        <w:rPr>
          <w:sz w:val="18"/>
          <w:szCs w:val="18"/>
        </w:rPr>
      </w:pPr>
    </w:p>
    <w:p w14:paraId="2DD1F21C" w14:textId="20CFD043" w:rsidR="001A0B04" w:rsidRPr="00523DA1" w:rsidRDefault="00DF35E5" w:rsidP="001A0B04">
      <w:pPr>
        <w:pStyle w:val="ListParagraph"/>
        <w:numPr>
          <w:ilvl w:val="0"/>
          <w:numId w:val="7"/>
        </w:numPr>
        <w:rPr>
          <w:b/>
          <w:bCs/>
          <w:sz w:val="18"/>
          <w:szCs w:val="18"/>
          <w:u w:val="single"/>
        </w:rPr>
      </w:pPr>
      <w:r w:rsidRPr="00523DA1">
        <w:rPr>
          <w:b/>
          <w:bCs/>
          <w:sz w:val="18"/>
          <w:szCs w:val="18"/>
          <w:u w:val="single"/>
        </w:rPr>
        <w:t>Signup</w:t>
      </w:r>
      <w:r w:rsidR="001A0B04" w:rsidRPr="00523DA1">
        <w:rPr>
          <w:b/>
          <w:bCs/>
          <w:sz w:val="18"/>
          <w:szCs w:val="18"/>
          <w:u w:val="single"/>
        </w:rPr>
        <w:t xml:space="preserve"> Page</w:t>
      </w:r>
    </w:p>
    <w:p w14:paraId="6A41FA48" w14:textId="77777777" w:rsidR="001A0B04" w:rsidRPr="00523DA1" w:rsidRDefault="001A0B04" w:rsidP="001A0B04">
      <w:pPr>
        <w:pStyle w:val="ListParagraph"/>
        <w:numPr>
          <w:ilvl w:val="0"/>
          <w:numId w:val="3"/>
        </w:numPr>
        <w:rPr>
          <w:sz w:val="18"/>
          <w:szCs w:val="18"/>
        </w:rPr>
      </w:pPr>
      <w:r w:rsidRPr="00523DA1">
        <w:rPr>
          <w:sz w:val="18"/>
          <w:szCs w:val="18"/>
        </w:rPr>
        <w:t>Nav bar</w:t>
      </w:r>
    </w:p>
    <w:p w14:paraId="002B7B65" w14:textId="77777777" w:rsidR="001A0B04" w:rsidRPr="00523DA1" w:rsidRDefault="001A0B04" w:rsidP="001A0B04">
      <w:pPr>
        <w:pStyle w:val="ListParagraph"/>
        <w:numPr>
          <w:ilvl w:val="1"/>
          <w:numId w:val="3"/>
        </w:numPr>
        <w:rPr>
          <w:sz w:val="18"/>
          <w:szCs w:val="18"/>
        </w:rPr>
      </w:pPr>
      <w:r w:rsidRPr="00523DA1">
        <w:rPr>
          <w:sz w:val="18"/>
          <w:szCs w:val="18"/>
        </w:rPr>
        <w:t>Home (using logo image)</w:t>
      </w:r>
    </w:p>
    <w:p w14:paraId="1F298000" w14:textId="77777777" w:rsidR="001A0B04" w:rsidRPr="00523DA1" w:rsidRDefault="001A0B04" w:rsidP="001A0B04">
      <w:pPr>
        <w:pStyle w:val="ListParagraph"/>
        <w:numPr>
          <w:ilvl w:val="1"/>
          <w:numId w:val="3"/>
        </w:numPr>
        <w:rPr>
          <w:sz w:val="18"/>
          <w:szCs w:val="18"/>
        </w:rPr>
      </w:pPr>
      <w:r w:rsidRPr="00523DA1">
        <w:rPr>
          <w:sz w:val="18"/>
          <w:szCs w:val="18"/>
        </w:rPr>
        <w:t>How it works</w:t>
      </w:r>
    </w:p>
    <w:p w14:paraId="16203D39" w14:textId="77777777" w:rsidR="001A0B04" w:rsidRPr="00523DA1" w:rsidRDefault="001A0B04" w:rsidP="001A0B04">
      <w:pPr>
        <w:pStyle w:val="ListParagraph"/>
        <w:numPr>
          <w:ilvl w:val="1"/>
          <w:numId w:val="3"/>
        </w:numPr>
        <w:rPr>
          <w:sz w:val="18"/>
          <w:szCs w:val="18"/>
        </w:rPr>
      </w:pPr>
      <w:r w:rsidRPr="00523DA1">
        <w:rPr>
          <w:sz w:val="18"/>
          <w:szCs w:val="18"/>
        </w:rPr>
        <w:t>Browse Meals</w:t>
      </w:r>
    </w:p>
    <w:p w14:paraId="6DD95E90" w14:textId="77777777" w:rsidR="001A0B04" w:rsidRPr="00523DA1" w:rsidRDefault="001A0B04" w:rsidP="001A0B04">
      <w:pPr>
        <w:pStyle w:val="ListParagraph"/>
        <w:numPr>
          <w:ilvl w:val="1"/>
          <w:numId w:val="3"/>
        </w:numPr>
        <w:rPr>
          <w:sz w:val="18"/>
          <w:szCs w:val="18"/>
        </w:rPr>
      </w:pPr>
      <w:r w:rsidRPr="00523DA1">
        <w:rPr>
          <w:sz w:val="18"/>
          <w:szCs w:val="18"/>
        </w:rPr>
        <w:t>Donate</w:t>
      </w:r>
    </w:p>
    <w:p w14:paraId="470DB69E" w14:textId="77777777" w:rsidR="001A0B04" w:rsidRPr="00523DA1" w:rsidRDefault="001A0B04" w:rsidP="001A0B04">
      <w:pPr>
        <w:pStyle w:val="ListParagraph"/>
        <w:numPr>
          <w:ilvl w:val="1"/>
          <w:numId w:val="3"/>
        </w:numPr>
        <w:rPr>
          <w:sz w:val="18"/>
          <w:szCs w:val="18"/>
        </w:rPr>
      </w:pPr>
      <w:r w:rsidRPr="00523DA1">
        <w:rPr>
          <w:sz w:val="18"/>
          <w:szCs w:val="18"/>
        </w:rPr>
        <w:t>My Account</w:t>
      </w:r>
    </w:p>
    <w:p w14:paraId="7423B26C" w14:textId="77777777" w:rsidR="001A0B04" w:rsidRPr="00523DA1" w:rsidRDefault="001A0B04" w:rsidP="001A0B04">
      <w:pPr>
        <w:pStyle w:val="ListParagraph"/>
        <w:numPr>
          <w:ilvl w:val="2"/>
          <w:numId w:val="3"/>
        </w:numPr>
        <w:rPr>
          <w:sz w:val="18"/>
          <w:szCs w:val="18"/>
        </w:rPr>
      </w:pPr>
      <w:r w:rsidRPr="00523DA1">
        <w:rPr>
          <w:sz w:val="18"/>
          <w:szCs w:val="18"/>
        </w:rPr>
        <w:t>[If User]</w:t>
      </w:r>
    </w:p>
    <w:p w14:paraId="1880D013" w14:textId="77777777" w:rsidR="001A0B04" w:rsidRPr="00523DA1" w:rsidRDefault="001A0B04" w:rsidP="001A0B04">
      <w:pPr>
        <w:pStyle w:val="ListParagraph"/>
        <w:numPr>
          <w:ilvl w:val="3"/>
          <w:numId w:val="3"/>
        </w:numPr>
        <w:rPr>
          <w:sz w:val="18"/>
          <w:szCs w:val="18"/>
        </w:rPr>
      </w:pPr>
      <w:r w:rsidRPr="00523DA1">
        <w:rPr>
          <w:sz w:val="18"/>
          <w:szCs w:val="18"/>
        </w:rPr>
        <w:t>Token Balance</w:t>
      </w:r>
    </w:p>
    <w:p w14:paraId="20BB1FAD" w14:textId="77777777" w:rsidR="001A0B04" w:rsidRPr="00523DA1" w:rsidRDefault="001A0B04" w:rsidP="001A0B04">
      <w:pPr>
        <w:pStyle w:val="ListParagraph"/>
        <w:numPr>
          <w:ilvl w:val="3"/>
          <w:numId w:val="3"/>
        </w:numPr>
        <w:rPr>
          <w:sz w:val="18"/>
          <w:szCs w:val="18"/>
        </w:rPr>
      </w:pPr>
      <w:r w:rsidRPr="00523DA1">
        <w:rPr>
          <w:sz w:val="18"/>
          <w:szCs w:val="18"/>
        </w:rPr>
        <w:t>‘My Profile’</w:t>
      </w:r>
    </w:p>
    <w:p w14:paraId="45BB0138" w14:textId="77777777" w:rsidR="001A0B04" w:rsidRPr="00523DA1" w:rsidRDefault="001A0B04" w:rsidP="001A0B04">
      <w:pPr>
        <w:pStyle w:val="ListParagraph"/>
        <w:numPr>
          <w:ilvl w:val="3"/>
          <w:numId w:val="3"/>
        </w:numPr>
        <w:rPr>
          <w:sz w:val="18"/>
          <w:szCs w:val="18"/>
        </w:rPr>
      </w:pPr>
      <w:r w:rsidRPr="00523DA1">
        <w:rPr>
          <w:sz w:val="18"/>
          <w:szCs w:val="18"/>
        </w:rPr>
        <w:t>Settings</w:t>
      </w:r>
    </w:p>
    <w:p w14:paraId="322AA539" w14:textId="77777777" w:rsidR="001A0B04" w:rsidRPr="00523DA1" w:rsidRDefault="001A0B04" w:rsidP="001A0B04">
      <w:pPr>
        <w:pStyle w:val="ListParagraph"/>
        <w:numPr>
          <w:ilvl w:val="3"/>
          <w:numId w:val="3"/>
        </w:numPr>
        <w:rPr>
          <w:sz w:val="18"/>
          <w:szCs w:val="18"/>
        </w:rPr>
      </w:pPr>
      <w:r w:rsidRPr="00523DA1">
        <w:rPr>
          <w:sz w:val="18"/>
          <w:szCs w:val="18"/>
        </w:rPr>
        <w:t>Sign Out Button</w:t>
      </w:r>
    </w:p>
    <w:p w14:paraId="29115A6B" w14:textId="77777777" w:rsidR="001A0B04" w:rsidRPr="00523DA1" w:rsidRDefault="001A0B04" w:rsidP="001A0B04">
      <w:pPr>
        <w:pStyle w:val="ListParagraph"/>
        <w:numPr>
          <w:ilvl w:val="2"/>
          <w:numId w:val="3"/>
        </w:numPr>
        <w:rPr>
          <w:sz w:val="18"/>
          <w:szCs w:val="18"/>
        </w:rPr>
      </w:pPr>
      <w:r w:rsidRPr="00523DA1">
        <w:rPr>
          <w:sz w:val="18"/>
          <w:szCs w:val="18"/>
        </w:rPr>
        <w:t>[If Guest]</w:t>
      </w:r>
    </w:p>
    <w:p w14:paraId="19C68521" w14:textId="77777777" w:rsidR="001A0B04" w:rsidRPr="00523DA1" w:rsidRDefault="001A0B04" w:rsidP="001A0B04">
      <w:pPr>
        <w:pStyle w:val="ListParagraph"/>
        <w:numPr>
          <w:ilvl w:val="3"/>
          <w:numId w:val="3"/>
        </w:numPr>
        <w:rPr>
          <w:sz w:val="18"/>
          <w:szCs w:val="18"/>
        </w:rPr>
      </w:pPr>
      <w:r w:rsidRPr="00523DA1">
        <w:rPr>
          <w:sz w:val="18"/>
          <w:szCs w:val="18"/>
        </w:rPr>
        <w:t>Request asking to login to use features</w:t>
      </w:r>
    </w:p>
    <w:p w14:paraId="6FEDF6B0" w14:textId="77777777" w:rsidR="001A0B04" w:rsidRPr="00523DA1" w:rsidRDefault="001A0B04" w:rsidP="001A0B04">
      <w:pPr>
        <w:pStyle w:val="ListParagraph"/>
        <w:numPr>
          <w:ilvl w:val="3"/>
          <w:numId w:val="3"/>
        </w:numPr>
        <w:rPr>
          <w:sz w:val="18"/>
          <w:szCs w:val="18"/>
        </w:rPr>
      </w:pPr>
      <w:r w:rsidRPr="00523DA1">
        <w:rPr>
          <w:sz w:val="18"/>
          <w:szCs w:val="18"/>
        </w:rPr>
        <w:t>Login/Signup button</w:t>
      </w:r>
    </w:p>
    <w:p w14:paraId="171DA484" w14:textId="75ACA8FA" w:rsidR="001A0B04" w:rsidRPr="00523DA1" w:rsidRDefault="001A0B04" w:rsidP="001A0B04">
      <w:pPr>
        <w:pStyle w:val="ListParagraph"/>
        <w:numPr>
          <w:ilvl w:val="0"/>
          <w:numId w:val="3"/>
        </w:numPr>
        <w:rPr>
          <w:b/>
          <w:bCs/>
          <w:sz w:val="18"/>
          <w:szCs w:val="18"/>
        </w:rPr>
      </w:pPr>
      <w:r w:rsidRPr="00523DA1">
        <w:rPr>
          <w:b/>
          <w:bCs/>
          <w:sz w:val="18"/>
          <w:szCs w:val="18"/>
        </w:rPr>
        <w:t>Signup Inputs</w:t>
      </w:r>
    </w:p>
    <w:p w14:paraId="195E2F28" w14:textId="77777777" w:rsidR="001A0B04" w:rsidRPr="00523DA1" w:rsidRDefault="001A0B04" w:rsidP="001A0B04">
      <w:pPr>
        <w:pStyle w:val="ListParagraph"/>
        <w:numPr>
          <w:ilvl w:val="1"/>
          <w:numId w:val="3"/>
        </w:numPr>
        <w:rPr>
          <w:sz w:val="18"/>
          <w:szCs w:val="18"/>
        </w:rPr>
      </w:pPr>
      <w:r w:rsidRPr="00523DA1">
        <w:rPr>
          <w:sz w:val="18"/>
          <w:szCs w:val="18"/>
        </w:rPr>
        <w:t>Name</w:t>
      </w:r>
    </w:p>
    <w:p w14:paraId="673D290D" w14:textId="69811DB9" w:rsidR="001A0B04" w:rsidRPr="00523DA1" w:rsidRDefault="001A0B04" w:rsidP="001A0B04">
      <w:pPr>
        <w:pStyle w:val="ListParagraph"/>
        <w:numPr>
          <w:ilvl w:val="1"/>
          <w:numId w:val="3"/>
        </w:numPr>
        <w:rPr>
          <w:sz w:val="18"/>
          <w:szCs w:val="18"/>
        </w:rPr>
      </w:pPr>
      <w:r w:rsidRPr="00523DA1">
        <w:rPr>
          <w:sz w:val="18"/>
          <w:szCs w:val="18"/>
        </w:rPr>
        <w:t>Email</w:t>
      </w:r>
    </w:p>
    <w:p w14:paraId="305CD468" w14:textId="77777777" w:rsidR="001A0B04" w:rsidRPr="00523DA1" w:rsidRDefault="001A0B04" w:rsidP="001A0B04">
      <w:pPr>
        <w:pStyle w:val="ListParagraph"/>
        <w:numPr>
          <w:ilvl w:val="1"/>
          <w:numId w:val="3"/>
        </w:numPr>
        <w:rPr>
          <w:sz w:val="18"/>
          <w:szCs w:val="18"/>
        </w:rPr>
      </w:pPr>
      <w:r w:rsidRPr="00523DA1">
        <w:rPr>
          <w:sz w:val="18"/>
          <w:szCs w:val="18"/>
        </w:rPr>
        <w:t>Password</w:t>
      </w:r>
    </w:p>
    <w:p w14:paraId="360870A1" w14:textId="78D58247" w:rsidR="00DF35E5" w:rsidRPr="00523DA1" w:rsidRDefault="00DF35E5" w:rsidP="00DF35E5">
      <w:pPr>
        <w:pStyle w:val="ListParagraph"/>
        <w:numPr>
          <w:ilvl w:val="0"/>
          <w:numId w:val="3"/>
        </w:numPr>
        <w:rPr>
          <w:b/>
          <w:bCs/>
          <w:sz w:val="18"/>
          <w:szCs w:val="18"/>
        </w:rPr>
      </w:pPr>
      <w:r w:rsidRPr="00523DA1">
        <w:rPr>
          <w:b/>
          <w:bCs/>
          <w:sz w:val="18"/>
          <w:szCs w:val="18"/>
        </w:rPr>
        <w:t xml:space="preserve">Combo Box (“I am a….” </w:t>
      </w:r>
      <w:r w:rsidR="00144328" w:rsidRPr="00523DA1">
        <w:rPr>
          <w:b/>
          <w:bCs/>
          <w:sz w:val="18"/>
          <w:szCs w:val="18"/>
        </w:rPr>
        <w:t>response with ‘Donor’ or ‘Beneficiary’)</w:t>
      </w:r>
    </w:p>
    <w:p w14:paraId="744D56D8" w14:textId="77777777" w:rsidR="001A0B04" w:rsidRPr="00523DA1" w:rsidRDefault="001A0B04" w:rsidP="001A0B04">
      <w:pPr>
        <w:pStyle w:val="ListParagraph"/>
        <w:numPr>
          <w:ilvl w:val="0"/>
          <w:numId w:val="3"/>
        </w:numPr>
        <w:rPr>
          <w:b/>
          <w:bCs/>
          <w:sz w:val="18"/>
          <w:szCs w:val="18"/>
        </w:rPr>
      </w:pPr>
      <w:r w:rsidRPr="00523DA1">
        <w:rPr>
          <w:b/>
          <w:bCs/>
          <w:sz w:val="18"/>
          <w:szCs w:val="18"/>
        </w:rPr>
        <w:t>Confirm Button</w:t>
      </w:r>
    </w:p>
    <w:p w14:paraId="408CB418" w14:textId="40E2F1E5" w:rsidR="001A0B04" w:rsidRPr="00523DA1" w:rsidRDefault="001A0B04" w:rsidP="001A0B04">
      <w:pPr>
        <w:pStyle w:val="ListParagraph"/>
        <w:numPr>
          <w:ilvl w:val="0"/>
          <w:numId w:val="3"/>
        </w:numPr>
        <w:rPr>
          <w:b/>
          <w:bCs/>
          <w:sz w:val="18"/>
          <w:szCs w:val="18"/>
        </w:rPr>
      </w:pPr>
      <w:r w:rsidRPr="00523DA1">
        <w:rPr>
          <w:b/>
          <w:bCs/>
          <w:sz w:val="18"/>
          <w:szCs w:val="18"/>
        </w:rPr>
        <w:t>Button to switch to ‘sign-in’ screen</w:t>
      </w:r>
    </w:p>
    <w:p w14:paraId="56099E18" w14:textId="77777777" w:rsidR="001A0B04" w:rsidRPr="00523DA1" w:rsidRDefault="001A0B04" w:rsidP="001A0B04">
      <w:pPr>
        <w:pStyle w:val="ListParagraph"/>
        <w:numPr>
          <w:ilvl w:val="0"/>
          <w:numId w:val="3"/>
        </w:numPr>
        <w:rPr>
          <w:sz w:val="18"/>
          <w:szCs w:val="18"/>
        </w:rPr>
      </w:pPr>
      <w:r w:rsidRPr="00523DA1">
        <w:rPr>
          <w:sz w:val="18"/>
          <w:szCs w:val="18"/>
        </w:rPr>
        <w:t>Footer</w:t>
      </w:r>
    </w:p>
    <w:p w14:paraId="4A02E1D9" w14:textId="77777777" w:rsidR="001A0B04" w:rsidRPr="00523DA1" w:rsidRDefault="001A0B04" w:rsidP="001A0B04">
      <w:pPr>
        <w:pStyle w:val="ListParagraph"/>
        <w:numPr>
          <w:ilvl w:val="1"/>
          <w:numId w:val="3"/>
        </w:numPr>
        <w:rPr>
          <w:sz w:val="18"/>
          <w:szCs w:val="18"/>
        </w:rPr>
      </w:pPr>
      <w:r w:rsidRPr="00523DA1">
        <w:rPr>
          <w:sz w:val="18"/>
          <w:szCs w:val="18"/>
        </w:rPr>
        <w:lastRenderedPageBreak/>
        <w:t>Logo</w:t>
      </w:r>
    </w:p>
    <w:p w14:paraId="6B9F2795" w14:textId="77777777" w:rsidR="001A0B04" w:rsidRPr="00523DA1" w:rsidRDefault="001A0B04" w:rsidP="001A0B04">
      <w:pPr>
        <w:pStyle w:val="ListParagraph"/>
        <w:numPr>
          <w:ilvl w:val="1"/>
          <w:numId w:val="3"/>
        </w:numPr>
        <w:rPr>
          <w:sz w:val="18"/>
          <w:szCs w:val="18"/>
        </w:rPr>
      </w:pPr>
      <w:r w:rsidRPr="00523DA1">
        <w:rPr>
          <w:sz w:val="18"/>
          <w:szCs w:val="18"/>
        </w:rPr>
        <w:t>Nav Bar Links</w:t>
      </w:r>
    </w:p>
    <w:p w14:paraId="4E5542E7" w14:textId="0A8104A8" w:rsidR="001A2126" w:rsidRPr="001A2126" w:rsidRDefault="001A0B04" w:rsidP="00A23D6E">
      <w:pPr>
        <w:pStyle w:val="ListParagraph"/>
        <w:numPr>
          <w:ilvl w:val="1"/>
          <w:numId w:val="3"/>
        </w:numPr>
        <w:rPr>
          <w:sz w:val="18"/>
          <w:szCs w:val="18"/>
        </w:rPr>
      </w:pPr>
      <w:r w:rsidRPr="00523DA1">
        <w:rPr>
          <w:sz w:val="18"/>
          <w:szCs w:val="18"/>
        </w:rPr>
        <w:t>Copyright</w:t>
      </w:r>
    </w:p>
    <w:p w14:paraId="5A9941CC" w14:textId="317E1E18" w:rsidR="00A23D6E" w:rsidRDefault="00A23D6E" w:rsidP="00A23D6E">
      <w:pPr>
        <w:pStyle w:val="Heading4"/>
      </w:pPr>
      <w:r>
        <w:t>Architectural ‘Blueprint’:</w:t>
      </w:r>
    </w:p>
    <w:p w14:paraId="55018EB9" w14:textId="3E615925" w:rsidR="00520A52" w:rsidRDefault="002F2ED0" w:rsidP="008D1CC5">
      <w:pPr>
        <w:rPr>
          <w:sz w:val="20"/>
          <w:szCs w:val="20"/>
        </w:rPr>
      </w:pPr>
      <w:r w:rsidRPr="002F2ED0">
        <w:rPr>
          <w:noProof/>
          <w:sz w:val="20"/>
          <w:szCs w:val="20"/>
        </w:rPr>
        <w:drawing>
          <wp:inline distT="0" distB="0" distL="0" distR="0" wp14:anchorId="37A5C3F2" wp14:editId="0310FC7F">
            <wp:extent cx="4133850" cy="3217862"/>
            <wp:effectExtent l="0" t="0" r="0" b="1905"/>
            <wp:docPr id="87091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14243" name=""/>
                    <pic:cNvPicPr/>
                  </pic:nvPicPr>
                  <pic:blipFill>
                    <a:blip r:embed="rId44"/>
                    <a:stretch>
                      <a:fillRect/>
                    </a:stretch>
                  </pic:blipFill>
                  <pic:spPr>
                    <a:xfrm>
                      <a:off x="0" y="0"/>
                      <a:ext cx="4177522" cy="3251857"/>
                    </a:xfrm>
                    <a:prstGeom prst="rect">
                      <a:avLst/>
                    </a:prstGeom>
                  </pic:spPr>
                </pic:pic>
              </a:graphicData>
            </a:graphic>
          </wp:inline>
        </w:drawing>
      </w:r>
    </w:p>
    <w:p w14:paraId="3D43AE79" w14:textId="77777777" w:rsidR="001A2126" w:rsidRDefault="001A2126" w:rsidP="00520A52">
      <w:pPr>
        <w:pStyle w:val="Heading4"/>
      </w:pPr>
    </w:p>
    <w:p w14:paraId="1BFF9D3C" w14:textId="06170C68" w:rsidR="00A23D6E" w:rsidRDefault="00A23D6E" w:rsidP="00520A52">
      <w:pPr>
        <w:pStyle w:val="Heading4"/>
      </w:pPr>
      <w:r>
        <w:t>Define Navigation:</w:t>
      </w:r>
    </w:p>
    <w:p w14:paraId="415C3B5A" w14:textId="49D9A523" w:rsidR="00A23D6E" w:rsidRPr="002F2ED0" w:rsidRDefault="00B47452" w:rsidP="008D1CC5">
      <w:pPr>
        <w:rPr>
          <w:b/>
          <w:bCs/>
          <w:sz w:val="20"/>
          <w:szCs w:val="20"/>
        </w:rPr>
      </w:pPr>
      <w:r w:rsidRPr="002F2ED0">
        <w:rPr>
          <w:b/>
          <w:bCs/>
          <w:sz w:val="20"/>
          <w:szCs w:val="20"/>
        </w:rPr>
        <w:t>Global Navigation:</w:t>
      </w:r>
    </w:p>
    <w:p w14:paraId="68346485" w14:textId="3119BBE5" w:rsidR="00B47452" w:rsidRPr="002F2ED0" w:rsidRDefault="00B47452" w:rsidP="008D1CC5">
      <w:pPr>
        <w:rPr>
          <w:sz w:val="20"/>
          <w:szCs w:val="20"/>
        </w:rPr>
      </w:pPr>
      <w:r w:rsidRPr="002F2ED0">
        <w:rPr>
          <w:sz w:val="20"/>
          <w:szCs w:val="20"/>
        </w:rPr>
        <w:t>The user will be able to navigate through the website sections with global navigation, which is portrayed as a ‘navigation bar’ at the top of the screen. The following list is for each button presented on the bar:</w:t>
      </w:r>
    </w:p>
    <w:p w14:paraId="090FA209" w14:textId="04C72435" w:rsidR="00B47452" w:rsidRPr="002F2ED0" w:rsidRDefault="00B47452" w:rsidP="00B47452">
      <w:pPr>
        <w:pStyle w:val="ListParagraph"/>
        <w:numPr>
          <w:ilvl w:val="0"/>
          <w:numId w:val="3"/>
        </w:numPr>
        <w:rPr>
          <w:sz w:val="20"/>
          <w:szCs w:val="20"/>
        </w:rPr>
      </w:pPr>
      <w:r w:rsidRPr="002F2ED0">
        <w:rPr>
          <w:sz w:val="20"/>
          <w:szCs w:val="20"/>
        </w:rPr>
        <w:t>Home (Logo)</w:t>
      </w:r>
    </w:p>
    <w:p w14:paraId="217FEBAC" w14:textId="459FF19E" w:rsidR="00B47452" w:rsidRPr="002F2ED0" w:rsidRDefault="00FF1B4B" w:rsidP="00B47452">
      <w:pPr>
        <w:pStyle w:val="ListParagraph"/>
        <w:numPr>
          <w:ilvl w:val="0"/>
          <w:numId w:val="3"/>
        </w:numPr>
        <w:rPr>
          <w:sz w:val="20"/>
          <w:szCs w:val="20"/>
        </w:rPr>
      </w:pPr>
      <w:r w:rsidRPr="002F2ED0">
        <w:rPr>
          <w:sz w:val="20"/>
          <w:szCs w:val="20"/>
        </w:rPr>
        <w:t>How it Works</w:t>
      </w:r>
    </w:p>
    <w:p w14:paraId="7230F677" w14:textId="0D585506" w:rsidR="00FF1B4B" w:rsidRPr="002F2ED0" w:rsidRDefault="00FF1B4B" w:rsidP="00B47452">
      <w:pPr>
        <w:pStyle w:val="ListParagraph"/>
        <w:numPr>
          <w:ilvl w:val="0"/>
          <w:numId w:val="3"/>
        </w:numPr>
        <w:rPr>
          <w:sz w:val="20"/>
          <w:szCs w:val="20"/>
        </w:rPr>
      </w:pPr>
      <w:r w:rsidRPr="002F2ED0">
        <w:rPr>
          <w:sz w:val="20"/>
          <w:szCs w:val="20"/>
        </w:rPr>
        <w:t>Browse Meals</w:t>
      </w:r>
    </w:p>
    <w:p w14:paraId="111902FF" w14:textId="7C8218EC" w:rsidR="00FF1B4B" w:rsidRPr="002F2ED0" w:rsidRDefault="00FF1B4B" w:rsidP="00B47452">
      <w:pPr>
        <w:pStyle w:val="ListParagraph"/>
        <w:numPr>
          <w:ilvl w:val="0"/>
          <w:numId w:val="3"/>
        </w:numPr>
        <w:rPr>
          <w:sz w:val="20"/>
          <w:szCs w:val="20"/>
        </w:rPr>
      </w:pPr>
      <w:r w:rsidRPr="002F2ED0">
        <w:rPr>
          <w:sz w:val="20"/>
          <w:szCs w:val="20"/>
        </w:rPr>
        <w:t>Donate</w:t>
      </w:r>
    </w:p>
    <w:p w14:paraId="60C37A9E" w14:textId="0A3C3C27" w:rsidR="00FF1B4B" w:rsidRPr="002F2ED0" w:rsidRDefault="00FF1B4B" w:rsidP="00B47452">
      <w:pPr>
        <w:pStyle w:val="ListParagraph"/>
        <w:numPr>
          <w:ilvl w:val="0"/>
          <w:numId w:val="3"/>
        </w:numPr>
        <w:rPr>
          <w:sz w:val="20"/>
          <w:szCs w:val="20"/>
        </w:rPr>
      </w:pPr>
      <w:r w:rsidRPr="002F2ED0">
        <w:rPr>
          <w:sz w:val="20"/>
          <w:szCs w:val="20"/>
        </w:rPr>
        <w:t>Account</w:t>
      </w:r>
    </w:p>
    <w:p w14:paraId="78D012F4" w14:textId="788A32E1" w:rsidR="00FF1B4B" w:rsidRPr="002F2ED0" w:rsidRDefault="00FF1B4B" w:rsidP="00FF1B4B">
      <w:pPr>
        <w:rPr>
          <w:sz w:val="20"/>
          <w:szCs w:val="20"/>
        </w:rPr>
      </w:pPr>
      <w:r w:rsidRPr="002F2ED0">
        <w:rPr>
          <w:sz w:val="20"/>
          <w:szCs w:val="20"/>
        </w:rPr>
        <w:t>This is a simplistic design which should be intuitive for the user to utilize – if I added too many buttons, or too many dropdowns, the design is at risk of being confusing and overwhelming. It is very important that the user can have the easiest time going through my website without second thought.</w:t>
      </w:r>
    </w:p>
    <w:p w14:paraId="634BB178" w14:textId="082752A0" w:rsidR="00FF1B4B" w:rsidRPr="002F2ED0" w:rsidRDefault="00FF1B4B" w:rsidP="00FF1B4B">
      <w:pPr>
        <w:rPr>
          <w:sz w:val="20"/>
          <w:szCs w:val="20"/>
        </w:rPr>
      </w:pPr>
      <w:r w:rsidRPr="002F2ED0">
        <w:rPr>
          <w:sz w:val="20"/>
          <w:szCs w:val="20"/>
        </w:rPr>
        <w:t xml:space="preserve">The design of the nav bar will have a solid dark grey colour with white text; something that isn’t busy to look at. I will make it so that when the user hovers over a button, an ‘underline’ will show up, to highlight what ‘button’ they will press (I will NOT have a box around the text for these, </w:t>
      </w:r>
      <w:r w:rsidR="00E10D88" w:rsidRPr="002F2ED0">
        <w:rPr>
          <w:sz w:val="20"/>
          <w:szCs w:val="20"/>
        </w:rPr>
        <w:t>for sleek design, so this will be the way to make visualization easier.)</w:t>
      </w:r>
    </w:p>
    <w:p w14:paraId="52BBF138" w14:textId="77581ADC" w:rsidR="005A5F77" w:rsidRPr="002F2ED0" w:rsidRDefault="00E10D88" w:rsidP="00FF1B4B">
      <w:pPr>
        <w:rPr>
          <w:sz w:val="20"/>
          <w:szCs w:val="20"/>
        </w:rPr>
      </w:pPr>
      <w:r w:rsidRPr="002F2ED0">
        <w:rPr>
          <w:sz w:val="20"/>
          <w:szCs w:val="20"/>
        </w:rPr>
        <w:t xml:space="preserve">The only sub navbar element I will have </w:t>
      </w:r>
      <w:r w:rsidR="00F819AF" w:rsidRPr="002F2ED0">
        <w:rPr>
          <w:sz w:val="20"/>
          <w:szCs w:val="20"/>
        </w:rPr>
        <w:t>been</w:t>
      </w:r>
      <w:r w:rsidRPr="002F2ED0">
        <w:rPr>
          <w:sz w:val="20"/>
          <w:szCs w:val="20"/>
        </w:rPr>
        <w:t xml:space="preserve"> for the account option, which will present a quick view of </w:t>
      </w:r>
      <w:r w:rsidR="005A5F77" w:rsidRPr="002F2ED0">
        <w:rPr>
          <w:sz w:val="20"/>
          <w:szCs w:val="20"/>
        </w:rPr>
        <w:t xml:space="preserve">token balance, among other buttons to view the users’ profile, settings and the option to sign out. I am not going to add sub navbar </w:t>
      </w:r>
      <w:r w:rsidR="00430431" w:rsidRPr="002F2ED0">
        <w:rPr>
          <w:sz w:val="20"/>
          <w:szCs w:val="20"/>
        </w:rPr>
        <w:t>elements to the others, as it will possibly cause confusion.. The different filtering and options for each screen will be done through local navigation.</w:t>
      </w:r>
    </w:p>
    <w:p w14:paraId="7D2592FE" w14:textId="6D929619" w:rsidR="00430431" w:rsidRPr="002F2ED0" w:rsidRDefault="00FE256D" w:rsidP="00FF1B4B">
      <w:pPr>
        <w:rPr>
          <w:b/>
          <w:bCs/>
          <w:sz w:val="20"/>
          <w:szCs w:val="20"/>
        </w:rPr>
      </w:pPr>
      <w:r w:rsidRPr="002F2ED0">
        <w:rPr>
          <w:b/>
          <w:bCs/>
          <w:sz w:val="20"/>
          <w:szCs w:val="20"/>
        </w:rPr>
        <w:t>Local Navigation:</w:t>
      </w:r>
    </w:p>
    <w:p w14:paraId="0FED9EEB" w14:textId="78FED939" w:rsidR="008A2015" w:rsidRPr="002F2ED0" w:rsidRDefault="006A6979" w:rsidP="008D1CC5">
      <w:pPr>
        <w:rPr>
          <w:sz w:val="18"/>
          <w:szCs w:val="18"/>
        </w:rPr>
      </w:pPr>
      <w:r w:rsidRPr="002F2ED0">
        <w:rPr>
          <w:sz w:val="20"/>
          <w:szCs w:val="20"/>
        </w:rPr>
        <w:t>I haven’t particularly considered</w:t>
      </w:r>
      <w:r w:rsidR="001D0D8A" w:rsidRPr="002F2ED0">
        <w:rPr>
          <w:sz w:val="20"/>
          <w:szCs w:val="20"/>
        </w:rPr>
        <w:t xml:space="preserve"> if local navigation is placed in this website, though if there were a lot of components-within-components, then I would include</w:t>
      </w:r>
      <w:r w:rsidR="00BC0FC7" w:rsidRPr="002F2ED0">
        <w:rPr>
          <w:sz w:val="20"/>
          <w:szCs w:val="20"/>
        </w:rPr>
        <w:t xml:space="preserve"> a ‘breadcrumb’ element at the top of each page if it were necessary</w:t>
      </w:r>
    </w:p>
    <w:p w14:paraId="51206AD4" w14:textId="0674656F" w:rsidR="00520A52" w:rsidRDefault="00520A52" w:rsidP="00520A52">
      <w:pPr>
        <w:pStyle w:val="Heading4"/>
      </w:pPr>
      <w:r>
        <w:lastRenderedPageBreak/>
        <w:t>Visual Design:</w:t>
      </w:r>
    </w:p>
    <w:p w14:paraId="4B8522C4" w14:textId="70A7B339" w:rsidR="00C761E9" w:rsidRDefault="00C02740" w:rsidP="008D1CC5">
      <w:pPr>
        <w:rPr>
          <w:b/>
          <w:bCs/>
          <w:noProof/>
          <w:sz w:val="20"/>
          <w:szCs w:val="20"/>
        </w:rPr>
      </w:pPr>
      <w:r w:rsidRPr="00B26A91">
        <w:rPr>
          <w:b/>
          <w:bCs/>
          <w:noProof/>
          <w:sz w:val="20"/>
          <w:szCs w:val="20"/>
        </w:rPr>
        <w:t>Nav Bar</w:t>
      </w:r>
    </w:p>
    <w:p w14:paraId="0057E25A" w14:textId="2E9CAC27" w:rsidR="00C02740" w:rsidRPr="00B26A91" w:rsidRDefault="00C761E9" w:rsidP="008D1CC5">
      <w:pPr>
        <w:rPr>
          <w:b/>
          <w:bCs/>
          <w:noProof/>
          <w:sz w:val="20"/>
          <w:szCs w:val="20"/>
        </w:rPr>
      </w:pPr>
      <w:r w:rsidRPr="00C761E9">
        <w:rPr>
          <w:b/>
          <w:bCs/>
          <w:noProof/>
          <w:sz w:val="20"/>
          <w:szCs w:val="20"/>
        </w:rPr>
        <w:drawing>
          <wp:inline distT="0" distB="0" distL="0" distR="0" wp14:anchorId="30B2641A" wp14:editId="3920B632">
            <wp:extent cx="4800600" cy="558181"/>
            <wp:effectExtent l="0" t="0" r="0" b="0"/>
            <wp:docPr id="517559619" name="Picture 1" descr="A blu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9619" name="Picture 1" descr="A blue rectangle with text&#10;&#10;AI-generated content may be incorrect."/>
                    <pic:cNvPicPr/>
                  </pic:nvPicPr>
                  <pic:blipFill rotWithShape="1">
                    <a:blip r:embed="rId45"/>
                    <a:srcRect l="903" t="-1" b="9723"/>
                    <a:stretch>
                      <a:fillRect/>
                    </a:stretch>
                  </pic:blipFill>
                  <pic:spPr bwMode="auto">
                    <a:xfrm>
                      <a:off x="0" y="0"/>
                      <a:ext cx="4857330" cy="564777"/>
                    </a:xfrm>
                    <a:prstGeom prst="rect">
                      <a:avLst/>
                    </a:prstGeom>
                    <a:ln>
                      <a:noFill/>
                    </a:ln>
                    <a:extLst>
                      <a:ext uri="{53640926-AAD7-44D8-BBD7-CCE9431645EC}">
                        <a14:shadowObscured xmlns:a14="http://schemas.microsoft.com/office/drawing/2010/main"/>
                      </a:ext>
                    </a:extLst>
                  </pic:spPr>
                </pic:pic>
              </a:graphicData>
            </a:graphic>
          </wp:inline>
        </w:drawing>
      </w:r>
    </w:p>
    <w:p w14:paraId="4ECB7BDD" w14:textId="2DE04F34" w:rsidR="0051622A" w:rsidRPr="00A02D0C" w:rsidRDefault="00C02740" w:rsidP="008D1CC5">
      <w:pPr>
        <w:rPr>
          <w:noProof/>
          <w:sz w:val="20"/>
          <w:szCs w:val="20"/>
        </w:rPr>
      </w:pPr>
      <w:r>
        <w:rPr>
          <w:noProof/>
          <w:sz w:val="20"/>
          <w:szCs w:val="20"/>
        </w:rPr>
        <w:drawing>
          <wp:inline distT="0" distB="0" distL="0" distR="0" wp14:anchorId="17F34374" wp14:editId="3DCFD66C">
            <wp:extent cx="4739640" cy="481256"/>
            <wp:effectExtent l="0" t="0" r="3810" b="0"/>
            <wp:docPr id="426415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15891" name="Picture 426415891"/>
                    <pic:cNvPicPr/>
                  </pic:nvPicPr>
                  <pic:blipFill rotWithShape="1">
                    <a:blip r:embed="rId46" cstate="print">
                      <a:extLst>
                        <a:ext uri="{BEBA8EAE-BF5A-486C-A8C5-ECC9F3942E4B}">
                          <a14:imgProps xmlns:a14="http://schemas.microsoft.com/office/drawing/2010/main">
                            <a14:imgLayer r:embed="rId47">
                              <a14:imgEffect>
                                <a14:brightnessContrast bright="40000" contrast="20000"/>
                              </a14:imgEffect>
                            </a14:imgLayer>
                          </a14:imgProps>
                        </a:ext>
                        <a:ext uri="{28A0092B-C50C-407E-A947-70E740481C1C}">
                          <a14:useLocalDpi xmlns:a14="http://schemas.microsoft.com/office/drawing/2010/main" val="0"/>
                        </a:ext>
                      </a:extLst>
                    </a:blip>
                    <a:srcRect r="45989" b="34954"/>
                    <a:stretch>
                      <a:fillRect/>
                    </a:stretch>
                  </pic:blipFill>
                  <pic:spPr bwMode="auto">
                    <a:xfrm>
                      <a:off x="0" y="0"/>
                      <a:ext cx="4871231" cy="494618"/>
                    </a:xfrm>
                    <a:prstGeom prst="rect">
                      <a:avLst/>
                    </a:prstGeom>
                    <a:ln>
                      <a:noFill/>
                    </a:ln>
                    <a:extLst>
                      <a:ext uri="{53640926-AAD7-44D8-BBD7-CCE9431645EC}">
                        <a14:shadowObscured xmlns:a14="http://schemas.microsoft.com/office/drawing/2010/main"/>
                      </a:ext>
                    </a:extLst>
                  </pic:spPr>
                </pic:pic>
              </a:graphicData>
            </a:graphic>
          </wp:inline>
        </w:drawing>
      </w:r>
    </w:p>
    <w:p w14:paraId="2B329C45" w14:textId="77777777" w:rsidR="0051622A" w:rsidRDefault="0051622A" w:rsidP="008D1CC5">
      <w:pPr>
        <w:rPr>
          <w:b/>
          <w:bCs/>
          <w:noProof/>
          <w:sz w:val="20"/>
          <w:szCs w:val="20"/>
        </w:rPr>
      </w:pPr>
    </w:p>
    <w:p w14:paraId="2B230CF2" w14:textId="6F5BAE17" w:rsidR="00A051DD" w:rsidRPr="00BD7561" w:rsidRDefault="00FA0F81" w:rsidP="008D1CC5">
      <w:pPr>
        <w:rPr>
          <w:b/>
          <w:bCs/>
          <w:noProof/>
          <w:sz w:val="18"/>
          <w:szCs w:val="18"/>
        </w:rPr>
      </w:pPr>
      <w:r w:rsidRPr="00BD7561">
        <w:rPr>
          <w:b/>
          <w:bCs/>
          <w:noProof/>
          <w:sz w:val="18"/>
          <w:szCs w:val="18"/>
        </w:rPr>
        <w:t>Nav Bar Account Popup (With Logged in User vs Guest)</w:t>
      </w:r>
      <w:r w:rsidR="00572EED" w:rsidRPr="00BD7561">
        <w:rPr>
          <w:b/>
          <w:bCs/>
          <w:noProof/>
          <w:sz w:val="18"/>
          <w:szCs w:val="18"/>
        </w:rPr>
        <w:t>:</w:t>
      </w:r>
    </w:p>
    <w:p w14:paraId="5DBACA52" w14:textId="0F9B9B2A" w:rsidR="00D85005" w:rsidRPr="00BD7561" w:rsidRDefault="00A94C7A" w:rsidP="008D1CC5">
      <w:pPr>
        <w:rPr>
          <w:b/>
          <w:bCs/>
          <w:noProof/>
          <w:sz w:val="20"/>
          <w:szCs w:val="20"/>
        </w:rPr>
      </w:pPr>
      <w:r w:rsidRPr="00A94C7A">
        <w:rPr>
          <w:b/>
          <w:bCs/>
          <w:noProof/>
          <w:sz w:val="20"/>
          <w:szCs w:val="20"/>
        </w:rPr>
        <w:drawing>
          <wp:inline distT="0" distB="0" distL="0" distR="0" wp14:anchorId="78577F12" wp14:editId="177C12EF">
            <wp:extent cx="1661160" cy="1904531"/>
            <wp:effectExtent l="0" t="0" r="0" b="635"/>
            <wp:docPr id="144271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17760" name=""/>
                    <pic:cNvPicPr/>
                  </pic:nvPicPr>
                  <pic:blipFill>
                    <a:blip r:embed="rId48"/>
                    <a:stretch>
                      <a:fillRect/>
                    </a:stretch>
                  </pic:blipFill>
                  <pic:spPr>
                    <a:xfrm>
                      <a:off x="0" y="0"/>
                      <a:ext cx="1689127" cy="1936595"/>
                    </a:xfrm>
                    <a:prstGeom prst="rect">
                      <a:avLst/>
                    </a:prstGeom>
                  </pic:spPr>
                </pic:pic>
              </a:graphicData>
            </a:graphic>
          </wp:inline>
        </w:drawing>
      </w:r>
      <w:r w:rsidR="00C761E9">
        <w:rPr>
          <w:b/>
          <w:bCs/>
          <w:noProof/>
          <w:sz w:val="20"/>
          <w:szCs w:val="20"/>
        </w:rPr>
        <w:t xml:space="preserve">   </w:t>
      </w:r>
      <w:r w:rsidR="003729CF">
        <w:rPr>
          <w:noProof/>
          <w:sz w:val="20"/>
          <w:szCs w:val="20"/>
        </w:rPr>
        <w:drawing>
          <wp:inline distT="0" distB="0" distL="0" distR="0" wp14:anchorId="7C1B3EC0" wp14:editId="4FEC784C">
            <wp:extent cx="1618838" cy="1844040"/>
            <wp:effectExtent l="0" t="0" r="635" b="3810"/>
            <wp:docPr id="15392316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1685" name="Picture 5" descr="A screenshot of a computer&#10;&#10;AI-generated content may be incorrect."/>
                    <pic:cNvPicPr/>
                  </pic:nvPicPr>
                  <pic:blipFill rotWithShape="1">
                    <a:blip r:embed="rId49" cstate="print">
                      <a:extLst>
                        <a:ext uri="{BEBA8EAE-BF5A-486C-A8C5-ECC9F3942E4B}">
                          <a14:imgProps xmlns:a14="http://schemas.microsoft.com/office/drawing/2010/main">
                            <a14:imgLayer r:embed="rId50">
                              <a14:imgEffect>
                                <a14:brightnessContrast bright="40000" contrast="20000"/>
                              </a14:imgEffect>
                            </a14:imgLayer>
                          </a14:imgProps>
                        </a:ext>
                        <a:ext uri="{28A0092B-C50C-407E-A947-70E740481C1C}">
                          <a14:useLocalDpi xmlns:a14="http://schemas.microsoft.com/office/drawing/2010/main" val="0"/>
                        </a:ext>
                      </a:extLst>
                    </a:blip>
                    <a:srcRect l="27957" r="45491" b="38430"/>
                    <a:stretch>
                      <a:fillRect/>
                    </a:stretch>
                  </pic:blipFill>
                  <pic:spPr bwMode="auto">
                    <a:xfrm>
                      <a:off x="0" y="0"/>
                      <a:ext cx="1662578" cy="1893865"/>
                    </a:xfrm>
                    <a:prstGeom prst="rect">
                      <a:avLst/>
                    </a:prstGeom>
                    <a:ln>
                      <a:noFill/>
                    </a:ln>
                    <a:extLst>
                      <a:ext uri="{53640926-AAD7-44D8-BBD7-CCE9431645EC}">
                        <a14:shadowObscured xmlns:a14="http://schemas.microsoft.com/office/drawing/2010/main"/>
                      </a:ext>
                    </a:extLst>
                  </pic:spPr>
                </pic:pic>
              </a:graphicData>
            </a:graphic>
          </wp:inline>
        </w:drawing>
      </w:r>
    </w:p>
    <w:p w14:paraId="284F2205" w14:textId="11A3393D" w:rsidR="006F785B" w:rsidRDefault="00D76338" w:rsidP="008D1CC5">
      <w:pPr>
        <w:rPr>
          <w:noProof/>
          <w:sz w:val="20"/>
          <w:szCs w:val="20"/>
        </w:rPr>
      </w:pPr>
      <w:r w:rsidRPr="00D76338">
        <w:rPr>
          <w:noProof/>
          <w:sz w:val="20"/>
          <w:szCs w:val="20"/>
        </w:rPr>
        <w:drawing>
          <wp:inline distT="0" distB="0" distL="0" distR="0" wp14:anchorId="7FACDF13" wp14:editId="25471F51">
            <wp:extent cx="1711763" cy="1539240"/>
            <wp:effectExtent l="0" t="0" r="3175" b="3810"/>
            <wp:docPr id="19072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69978" name=""/>
                    <pic:cNvPicPr/>
                  </pic:nvPicPr>
                  <pic:blipFill rotWithShape="1">
                    <a:blip r:embed="rId51"/>
                    <a:srcRect l="3650" t="760"/>
                    <a:stretch>
                      <a:fillRect/>
                    </a:stretch>
                  </pic:blipFill>
                  <pic:spPr bwMode="auto">
                    <a:xfrm>
                      <a:off x="0" y="0"/>
                      <a:ext cx="1723122" cy="1549454"/>
                    </a:xfrm>
                    <a:prstGeom prst="rect">
                      <a:avLst/>
                    </a:prstGeom>
                    <a:ln>
                      <a:noFill/>
                    </a:ln>
                    <a:extLst>
                      <a:ext uri="{53640926-AAD7-44D8-BBD7-CCE9431645EC}">
                        <a14:shadowObscured xmlns:a14="http://schemas.microsoft.com/office/drawing/2010/main"/>
                      </a:ext>
                    </a:extLst>
                  </pic:spPr>
                </pic:pic>
              </a:graphicData>
            </a:graphic>
          </wp:inline>
        </w:drawing>
      </w:r>
      <w:r w:rsidR="00D85005">
        <w:rPr>
          <w:noProof/>
          <w:sz w:val="20"/>
          <w:szCs w:val="20"/>
        </w:rPr>
        <w:t xml:space="preserve"> </w:t>
      </w:r>
      <w:r w:rsidR="00C761E9">
        <w:rPr>
          <w:noProof/>
          <w:sz w:val="20"/>
          <w:szCs w:val="20"/>
        </w:rPr>
        <w:t xml:space="preserve">   </w:t>
      </w:r>
      <w:r w:rsidR="00FA0F81" w:rsidRPr="00FA0F81">
        <w:rPr>
          <w:noProof/>
          <w:sz w:val="20"/>
          <w:szCs w:val="20"/>
        </w:rPr>
        <w:drawing>
          <wp:inline distT="0" distB="0" distL="0" distR="0" wp14:anchorId="1741BAF4" wp14:editId="36248221">
            <wp:extent cx="1434858" cy="1546860"/>
            <wp:effectExtent l="0" t="0" r="0" b="0"/>
            <wp:docPr id="266061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1420" name="Picture 1" descr="A screenshot of a computer&#10;&#10;AI-generated content may be incorrect."/>
                    <pic:cNvPicPr/>
                  </pic:nvPicPr>
                  <pic:blipFill rotWithShape="1">
                    <a:blip r:embed="rId52">
                      <a:extLst>
                        <a:ext uri="{BEBA8EAE-BF5A-486C-A8C5-ECC9F3942E4B}">
                          <a14:imgProps xmlns:a14="http://schemas.microsoft.com/office/drawing/2010/main">
                            <a14:imgLayer r:embed="rId53">
                              <a14:imgEffect>
                                <a14:brightnessContrast bright="40000" contrast="20000"/>
                              </a14:imgEffect>
                            </a14:imgLayer>
                          </a14:imgProps>
                        </a:ext>
                      </a:extLst>
                    </a:blip>
                    <a:srcRect l="21937"/>
                    <a:stretch>
                      <a:fillRect/>
                    </a:stretch>
                  </pic:blipFill>
                  <pic:spPr bwMode="auto">
                    <a:xfrm>
                      <a:off x="0" y="0"/>
                      <a:ext cx="1470744" cy="1585547"/>
                    </a:xfrm>
                    <a:prstGeom prst="rect">
                      <a:avLst/>
                    </a:prstGeom>
                    <a:ln>
                      <a:noFill/>
                    </a:ln>
                    <a:extLst>
                      <a:ext uri="{53640926-AAD7-44D8-BBD7-CCE9431645EC}">
                        <a14:shadowObscured xmlns:a14="http://schemas.microsoft.com/office/drawing/2010/main"/>
                      </a:ext>
                    </a:extLst>
                  </pic:spPr>
                </pic:pic>
              </a:graphicData>
            </a:graphic>
          </wp:inline>
        </w:drawing>
      </w:r>
    </w:p>
    <w:p w14:paraId="1E0F661E" w14:textId="77777777" w:rsidR="00BD7561" w:rsidRDefault="00BD7561" w:rsidP="008D1CC5">
      <w:pPr>
        <w:rPr>
          <w:b/>
          <w:bCs/>
          <w:noProof/>
          <w:sz w:val="20"/>
          <w:szCs w:val="20"/>
        </w:rPr>
      </w:pPr>
    </w:p>
    <w:p w14:paraId="7DB41047" w14:textId="270C2E19" w:rsidR="00BD7561" w:rsidRDefault="002C01F3" w:rsidP="008D1CC5">
      <w:pPr>
        <w:rPr>
          <w:b/>
          <w:bCs/>
          <w:noProof/>
          <w:sz w:val="20"/>
          <w:szCs w:val="20"/>
        </w:rPr>
      </w:pPr>
      <w:r w:rsidRPr="003E3276">
        <w:rPr>
          <w:b/>
          <w:bCs/>
          <w:noProof/>
          <w:sz w:val="20"/>
          <w:szCs w:val="20"/>
        </w:rPr>
        <w:t>Footer:</w:t>
      </w:r>
    </w:p>
    <w:p w14:paraId="6D5E8673" w14:textId="609CE2C2" w:rsidR="00BD7561" w:rsidRPr="003E3276" w:rsidRDefault="00BD7561" w:rsidP="008D1CC5">
      <w:pPr>
        <w:rPr>
          <w:b/>
          <w:bCs/>
          <w:noProof/>
          <w:sz w:val="20"/>
          <w:szCs w:val="20"/>
        </w:rPr>
      </w:pPr>
      <w:r w:rsidRPr="00BD7561">
        <w:rPr>
          <w:b/>
          <w:bCs/>
          <w:noProof/>
          <w:sz w:val="20"/>
          <w:szCs w:val="20"/>
        </w:rPr>
        <w:drawing>
          <wp:inline distT="0" distB="0" distL="0" distR="0" wp14:anchorId="1374030D" wp14:editId="494FFFD5">
            <wp:extent cx="4389120" cy="1084212"/>
            <wp:effectExtent l="0" t="0" r="0" b="1905"/>
            <wp:docPr id="2016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39279" name=""/>
                    <pic:cNvPicPr/>
                  </pic:nvPicPr>
                  <pic:blipFill rotWithShape="1">
                    <a:blip r:embed="rId54"/>
                    <a:srcRect t="2933"/>
                    <a:stretch>
                      <a:fillRect/>
                    </a:stretch>
                  </pic:blipFill>
                  <pic:spPr bwMode="auto">
                    <a:xfrm>
                      <a:off x="0" y="0"/>
                      <a:ext cx="4426490" cy="1093443"/>
                    </a:xfrm>
                    <a:prstGeom prst="rect">
                      <a:avLst/>
                    </a:prstGeom>
                    <a:ln>
                      <a:noFill/>
                    </a:ln>
                    <a:extLst>
                      <a:ext uri="{53640926-AAD7-44D8-BBD7-CCE9431645EC}">
                        <a14:shadowObscured xmlns:a14="http://schemas.microsoft.com/office/drawing/2010/main"/>
                      </a:ext>
                    </a:extLst>
                  </pic:spPr>
                </pic:pic>
              </a:graphicData>
            </a:graphic>
          </wp:inline>
        </w:drawing>
      </w:r>
    </w:p>
    <w:p w14:paraId="3757DB03" w14:textId="71DFF9DD" w:rsidR="001A2126" w:rsidRDefault="002C01F3" w:rsidP="007A2297">
      <w:pPr>
        <w:rPr>
          <w:noProof/>
          <w:sz w:val="20"/>
          <w:szCs w:val="20"/>
        </w:rPr>
      </w:pPr>
      <w:r>
        <w:rPr>
          <w:noProof/>
          <w:sz w:val="20"/>
          <w:szCs w:val="20"/>
        </w:rPr>
        <w:drawing>
          <wp:inline distT="0" distB="0" distL="0" distR="0" wp14:anchorId="36E25674" wp14:editId="1B9F78DD">
            <wp:extent cx="4419600" cy="1048917"/>
            <wp:effectExtent l="0" t="0" r="0" b="0"/>
            <wp:docPr id="749846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6643" name="Picture 749846643"/>
                    <pic:cNvPicPr/>
                  </pic:nvPicPr>
                  <pic:blipFill rotWithShape="1">
                    <a:blip r:embed="rId55" cstate="print">
                      <a:extLst>
                        <a:ext uri="{BEBA8EAE-BF5A-486C-A8C5-ECC9F3942E4B}">
                          <a14:imgProps xmlns:a14="http://schemas.microsoft.com/office/drawing/2010/main">
                            <a14:imgLayer r:embed="rId56">
                              <a14:imgEffect>
                                <a14:brightnessContrast bright="40000" contrast="20000"/>
                              </a14:imgEffect>
                            </a14:imgLayer>
                          </a14:imgProps>
                        </a:ext>
                        <a:ext uri="{28A0092B-C50C-407E-A947-70E740481C1C}">
                          <a14:useLocalDpi xmlns:a14="http://schemas.microsoft.com/office/drawing/2010/main" val="0"/>
                        </a:ext>
                      </a:extLst>
                    </a:blip>
                    <a:srcRect r="37680" b="26527"/>
                    <a:stretch>
                      <a:fillRect/>
                    </a:stretch>
                  </pic:blipFill>
                  <pic:spPr bwMode="auto">
                    <a:xfrm>
                      <a:off x="0" y="0"/>
                      <a:ext cx="4464973" cy="1059685"/>
                    </a:xfrm>
                    <a:prstGeom prst="rect">
                      <a:avLst/>
                    </a:prstGeom>
                    <a:ln>
                      <a:noFill/>
                    </a:ln>
                    <a:extLst>
                      <a:ext uri="{53640926-AAD7-44D8-BBD7-CCE9431645EC}">
                        <a14:shadowObscured xmlns:a14="http://schemas.microsoft.com/office/drawing/2010/main"/>
                      </a:ext>
                    </a:extLst>
                  </pic:spPr>
                </pic:pic>
              </a:graphicData>
            </a:graphic>
          </wp:inline>
        </w:drawing>
      </w:r>
    </w:p>
    <w:p w14:paraId="444A7501" w14:textId="6A2A7816" w:rsidR="00073896" w:rsidRPr="00545AC0" w:rsidRDefault="007A2297" w:rsidP="007A2297">
      <w:pPr>
        <w:rPr>
          <w:b/>
          <w:bCs/>
          <w:noProof/>
          <w:sz w:val="20"/>
          <w:szCs w:val="20"/>
        </w:rPr>
      </w:pPr>
      <w:r w:rsidRPr="00545AC0">
        <w:rPr>
          <w:b/>
          <w:bCs/>
          <w:noProof/>
          <w:sz w:val="20"/>
          <w:szCs w:val="20"/>
        </w:rPr>
        <w:lastRenderedPageBreak/>
        <w:t>Sign up</w:t>
      </w:r>
      <w:r w:rsidR="00B367C0" w:rsidRPr="00545AC0">
        <w:rPr>
          <w:b/>
          <w:bCs/>
          <w:noProof/>
          <w:sz w:val="20"/>
          <w:szCs w:val="20"/>
        </w:rPr>
        <w:t xml:space="preserve"> Page:</w:t>
      </w:r>
    </w:p>
    <w:p w14:paraId="36F8EC74" w14:textId="60E756F0" w:rsidR="00073896" w:rsidRDefault="00073896" w:rsidP="007A2297">
      <w:pPr>
        <w:rPr>
          <w:noProof/>
          <w:sz w:val="20"/>
          <w:szCs w:val="20"/>
        </w:rPr>
      </w:pPr>
      <w:r>
        <w:rPr>
          <w:noProof/>
          <w:sz w:val="20"/>
          <w:szCs w:val="20"/>
        </w:rPr>
        <w:drawing>
          <wp:inline distT="0" distB="0" distL="0" distR="0" wp14:anchorId="45E8C626" wp14:editId="7615944C">
            <wp:extent cx="2582333" cy="3611655"/>
            <wp:effectExtent l="0" t="0" r="8890" b="8255"/>
            <wp:docPr id="727885248" name="Picture 8"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5248" name="Picture 8" descr="A screen shot of a login form&#10;&#10;AI-generated content may be incorrect."/>
                    <pic:cNvPicPr/>
                  </pic:nvPicPr>
                  <pic:blipFill rotWithShape="1">
                    <a:blip r:embed="rId57" cstate="print">
                      <a:extLst>
                        <a:ext uri="{28A0092B-C50C-407E-A947-70E740481C1C}">
                          <a14:useLocalDpi xmlns:a14="http://schemas.microsoft.com/office/drawing/2010/main" val="0"/>
                        </a:ext>
                      </a:extLst>
                    </a:blip>
                    <a:srcRect l="-296" r="44309" b="4440"/>
                    <a:stretch>
                      <a:fillRect/>
                    </a:stretch>
                  </pic:blipFill>
                  <pic:spPr bwMode="auto">
                    <a:xfrm>
                      <a:off x="0" y="0"/>
                      <a:ext cx="2599020" cy="3634993"/>
                    </a:xfrm>
                    <a:prstGeom prst="rect">
                      <a:avLst/>
                    </a:prstGeom>
                    <a:ln>
                      <a:noFill/>
                    </a:ln>
                    <a:extLst>
                      <a:ext uri="{53640926-AAD7-44D8-BBD7-CCE9431645EC}">
                        <a14:shadowObscured xmlns:a14="http://schemas.microsoft.com/office/drawing/2010/main"/>
                      </a:ext>
                    </a:extLst>
                  </pic:spPr>
                </pic:pic>
              </a:graphicData>
            </a:graphic>
          </wp:inline>
        </w:drawing>
      </w:r>
      <w:r w:rsidRPr="00073896">
        <w:rPr>
          <w:noProof/>
          <w:sz w:val="20"/>
          <w:szCs w:val="20"/>
        </w:rPr>
        <w:t xml:space="preserve"> </w:t>
      </w:r>
      <w:r>
        <w:rPr>
          <w:noProof/>
          <w:sz w:val="20"/>
          <w:szCs w:val="20"/>
        </w:rPr>
        <w:t xml:space="preserve"> </w:t>
      </w:r>
      <w:r w:rsidR="000E4C7D">
        <w:rPr>
          <w:noProof/>
          <w:sz w:val="20"/>
          <w:szCs w:val="20"/>
        </w:rPr>
        <w:drawing>
          <wp:inline distT="0" distB="0" distL="0" distR="0" wp14:anchorId="2F4588F8" wp14:editId="7587C951">
            <wp:extent cx="2556934" cy="3641900"/>
            <wp:effectExtent l="0" t="0" r="0" b="0"/>
            <wp:docPr id="690770933" name="Picture 1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0933" name="Picture 13" descr="A screenshot of a login screen&#10;&#10;AI-generated content may be incorrect."/>
                    <pic:cNvPicPr/>
                  </pic:nvPicPr>
                  <pic:blipFill rotWithShape="1">
                    <a:blip r:embed="rId58" cstate="print">
                      <a:extLst>
                        <a:ext uri="{BEBA8EAE-BF5A-486C-A8C5-ECC9F3942E4B}">
                          <a14:imgProps xmlns:a14="http://schemas.microsoft.com/office/drawing/2010/main">
                            <a14:imgLayer r:embed="rId59">
                              <a14:imgEffect>
                                <a14:brightnessContrast bright="40000" contrast="40000"/>
                              </a14:imgEffect>
                            </a14:imgLayer>
                          </a14:imgProps>
                        </a:ext>
                        <a:ext uri="{28A0092B-C50C-407E-A947-70E740481C1C}">
                          <a14:useLocalDpi xmlns:a14="http://schemas.microsoft.com/office/drawing/2010/main" val="0"/>
                        </a:ext>
                      </a:extLst>
                    </a:blip>
                    <a:srcRect r="45343" b="4412"/>
                    <a:stretch>
                      <a:fillRect/>
                    </a:stretch>
                  </pic:blipFill>
                  <pic:spPr bwMode="auto">
                    <a:xfrm>
                      <a:off x="0" y="0"/>
                      <a:ext cx="2568281" cy="3658062"/>
                    </a:xfrm>
                    <a:prstGeom prst="rect">
                      <a:avLst/>
                    </a:prstGeom>
                    <a:ln>
                      <a:noFill/>
                    </a:ln>
                    <a:extLst>
                      <a:ext uri="{53640926-AAD7-44D8-BBD7-CCE9431645EC}">
                        <a14:shadowObscured xmlns:a14="http://schemas.microsoft.com/office/drawing/2010/main"/>
                      </a:ext>
                    </a:extLst>
                  </pic:spPr>
                </pic:pic>
              </a:graphicData>
            </a:graphic>
          </wp:inline>
        </w:drawing>
      </w:r>
    </w:p>
    <w:p w14:paraId="26C947B3" w14:textId="25FF11BA" w:rsidR="00A873AC" w:rsidRDefault="007A2297" w:rsidP="007A2297">
      <w:pPr>
        <w:rPr>
          <w:noProof/>
          <w:sz w:val="20"/>
          <w:szCs w:val="20"/>
        </w:rPr>
      </w:pPr>
      <w:r>
        <w:rPr>
          <w:sz w:val="20"/>
          <w:szCs w:val="20"/>
        </w:rPr>
        <w:t xml:space="preserve"> </w:t>
      </w:r>
    </w:p>
    <w:p w14:paraId="3B8064EE" w14:textId="77915550" w:rsidR="00145EFD" w:rsidRPr="00B367C0" w:rsidRDefault="00A873AC" w:rsidP="007A2297">
      <w:pPr>
        <w:rPr>
          <w:b/>
          <w:bCs/>
          <w:noProof/>
          <w:sz w:val="20"/>
          <w:szCs w:val="20"/>
        </w:rPr>
      </w:pPr>
      <w:r w:rsidRPr="00B367C0">
        <w:rPr>
          <w:b/>
          <w:bCs/>
          <w:sz w:val="20"/>
          <w:szCs w:val="20"/>
        </w:rPr>
        <w:t xml:space="preserve">  </w:t>
      </w:r>
      <w:r w:rsidR="00B367C0" w:rsidRPr="00B367C0">
        <w:rPr>
          <w:b/>
          <w:bCs/>
          <w:sz w:val="20"/>
          <w:szCs w:val="20"/>
        </w:rPr>
        <w:t>Log in Page:</w:t>
      </w:r>
    </w:p>
    <w:p w14:paraId="7DE5ADD9" w14:textId="3393A21D" w:rsidR="00E849B9" w:rsidRDefault="00145EFD" w:rsidP="008D1CC5">
      <w:pPr>
        <w:rPr>
          <w:sz w:val="20"/>
          <w:szCs w:val="20"/>
        </w:rPr>
      </w:pPr>
      <w:r>
        <w:rPr>
          <w:noProof/>
          <w:sz w:val="20"/>
          <w:szCs w:val="20"/>
        </w:rPr>
        <w:drawing>
          <wp:inline distT="0" distB="0" distL="0" distR="0" wp14:anchorId="1768176C" wp14:editId="6193C672">
            <wp:extent cx="2607733" cy="3118240"/>
            <wp:effectExtent l="0" t="0" r="2540" b="6350"/>
            <wp:docPr id="104259145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91452" name="Picture 12" descr="A screenshot of a computer screen&#10;&#10;AI-generated content may be incorrect."/>
                    <pic:cNvPicPr/>
                  </pic:nvPicPr>
                  <pic:blipFill rotWithShape="1">
                    <a:blip r:embed="rId60" cstate="print">
                      <a:extLst>
                        <a:ext uri="{28A0092B-C50C-407E-A947-70E740481C1C}">
                          <a14:useLocalDpi xmlns:a14="http://schemas.microsoft.com/office/drawing/2010/main" val="0"/>
                        </a:ext>
                      </a:extLst>
                    </a:blip>
                    <a:srcRect r="44161" b="5286"/>
                    <a:stretch>
                      <a:fillRect/>
                    </a:stretch>
                  </pic:blipFill>
                  <pic:spPr bwMode="auto">
                    <a:xfrm>
                      <a:off x="0" y="0"/>
                      <a:ext cx="2613623" cy="3125283"/>
                    </a:xfrm>
                    <a:prstGeom prst="rect">
                      <a:avLst/>
                    </a:prstGeom>
                    <a:ln>
                      <a:noFill/>
                    </a:ln>
                    <a:extLst>
                      <a:ext uri="{53640926-AAD7-44D8-BBD7-CCE9431645EC}">
                        <a14:shadowObscured xmlns:a14="http://schemas.microsoft.com/office/drawing/2010/main"/>
                      </a:ext>
                    </a:extLst>
                  </pic:spPr>
                </pic:pic>
              </a:graphicData>
            </a:graphic>
          </wp:inline>
        </w:drawing>
      </w:r>
      <w:r w:rsidR="00857863">
        <w:rPr>
          <w:sz w:val="20"/>
          <w:szCs w:val="20"/>
        </w:rPr>
        <w:t xml:space="preserve"> </w:t>
      </w:r>
      <w:r w:rsidR="00454E62">
        <w:rPr>
          <w:noProof/>
          <w:sz w:val="20"/>
          <w:szCs w:val="20"/>
        </w:rPr>
        <w:drawing>
          <wp:inline distT="0" distB="0" distL="0" distR="0" wp14:anchorId="0190419E" wp14:editId="0CFAC625">
            <wp:extent cx="2743200" cy="3110641"/>
            <wp:effectExtent l="0" t="0" r="0" b="0"/>
            <wp:docPr id="14553217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1749" name="Picture 1455321749"/>
                    <pic:cNvPicPr/>
                  </pic:nvPicPr>
                  <pic:blipFill>
                    <a:blip r:embed="rId61" cstate="print">
                      <a:extLst>
                        <a:ext uri="{BEBA8EAE-BF5A-486C-A8C5-ECC9F3942E4B}">
                          <a14:imgProps xmlns:a14="http://schemas.microsoft.com/office/drawing/2010/main">
                            <a14:imgLayer r:embed="rId62">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747235" cy="3115217"/>
                    </a:xfrm>
                    <a:prstGeom prst="rect">
                      <a:avLst/>
                    </a:prstGeom>
                  </pic:spPr>
                </pic:pic>
              </a:graphicData>
            </a:graphic>
          </wp:inline>
        </w:drawing>
      </w:r>
    </w:p>
    <w:p w14:paraId="7DCFF91D" w14:textId="77777777" w:rsidR="007F13AA" w:rsidRDefault="007F13AA" w:rsidP="008D1CC5">
      <w:pPr>
        <w:rPr>
          <w:b/>
          <w:bCs/>
          <w:noProof/>
          <w:sz w:val="20"/>
          <w:szCs w:val="20"/>
        </w:rPr>
      </w:pPr>
    </w:p>
    <w:p w14:paraId="1BBCF365" w14:textId="77777777" w:rsidR="007F13AA" w:rsidRDefault="007F13AA" w:rsidP="008D1CC5">
      <w:pPr>
        <w:rPr>
          <w:b/>
          <w:bCs/>
          <w:noProof/>
          <w:sz w:val="20"/>
          <w:szCs w:val="20"/>
        </w:rPr>
      </w:pPr>
    </w:p>
    <w:p w14:paraId="2C310FB7" w14:textId="77777777" w:rsidR="007F13AA" w:rsidRDefault="007F13AA" w:rsidP="008D1CC5">
      <w:pPr>
        <w:rPr>
          <w:b/>
          <w:bCs/>
          <w:noProof/>
          <w:sz w:val="20"/>
          <w:szCs w:val="20"/>
        </w:rPr>
      </w:pPr>
    </w:p>
    <w:p w14:paraId="0A63A241" w14:textId="77777777" w:rsidR="007F13AA" w:rsidRDefault="007F13AA" w:rsidP="008D1CC5">
      <w:pPr>
        <w:rPr>
          <w:b/>
          <w:bCs/>
          <w:noProof/>
          <w:sz w:val="20"/>
          <w:szCs w:val="20"/>
        </w:rPr>
      </w:pPr>
    </w:p>
    <w:p w14:paraId="3B155D90" w14:textId="71349C78" w:rsidR="00E849B9" w:rsidRPr="004C0C21" w:rsidRDefault="00E849B9" w:rsidP="008D1CC5">
      <w:pPr>
        <w:rPr>
          <w:b/>
          <w:bCs/>
          <w:noProof/>
          <w:sz w:val="20"/>
          <w:szCs w:val="20"/>
        </w:rPr>
      </w:pPr>
      <w:r w:rsidRPr="004C0C21">
        <w:rPr>
          <w:b/>
          <w:bCs/>
          <w:noProof/>
          <w:sz w:val="20"/>
          <w:szCs w:val="20"/>
        </w:rPr>
        <w:lastRenderedPageBreak/>
        <w:t>Main Page:</w:t>
      </w:r>
    </w:p>
    <w:p w14:paraId="3718E64E" w14:textId="3F6660F4" w:rsidR="00545AC0" w:rsidRDefault="00EC746C" w:rsidP="008D1CC5">
      <w:pPr>
        <w:rPr>
          <w:noProof/>
          <w:sz w:val="20"/>
          <w:szCs w:val="20"/>
        </w:rPr>
      </w:pPr>
      <w:r>
        <w:rPr>
          <w:noProof/>
          <w:sz w:val="20"/>
          <w:szCs w:val="20"/>
        </w:rPr>
        <w:drawing>
          <wp:inline distT="0" distB="0" distL="0" distR="0" wp14:anchorId="0B81603F" wp14:editId="0F2EE526">
            <wp:extent cx="2748339" cy="7465133"/>
            <wp:effectExtent l="0" t="0" r="0" b="0"/>
            <wp:docPr id="1571247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7683" name="Picture 3"/>
                    <pic:cNvPicPr/>
                  </pic:nvPicPr>
                  <pic:blipFill rotWithShape="1">
                    <a:blip r:embed="rId63" cstate="print">
                      <a:extLst>
                        <a:ext uri="{28A0092B-C50C-407E-A947-70E740481C1C}">
                          <a14:useLocalDpi xmlns:a14="http://schemas.microsoft.com/office/drawing/2010/main" val="0"/>
                        </a:ext>
                      </a:extLst>
                    </a:blip>
                    <a:srcRect r="45111"/>
                    <a:stretch>
                      <a:fillRect/>
                    </a:stretch>
                  </pic:blipFill>
                  <pic:spPr bwMode="auto">
                    <a:xfrm>
                      <a:off x="0" y="0"/>
                      <a:ext cx="2748339" cy="7465133"/>
                    </a:xfrm>
                    <a:prstGeom prst="rect">
                      <a:avLst/>
                    </a:prstGeom>
                    <a:ln>
                      <a:noFill/>
                    </a:ln>
                    <a:extLst>
                      <a:ext uri="{53640926-AAD7-44D8-BBD7-CCE9431645EC}">
                        <a14:shadowObscured xmlns:a14="http://schemas.microsoft.com/office/drawing/2010/main"/>
                      </a:ext>
                    </a:extLst>
                  </pic:spPr>
                </pic:pic>
              </a:graphicData>
            </a:graphic>
          </wp:inline>
        </w:drawing>
      </w:r>
      <w:r w:rsidR="005D658F">
        <w:rPr>
          <w:noProof/>
          <w:sz w:val="20"/>
          <w:szCs w:val="20"/>
        </w:rPr>
        <w:t xml:space="preserve">   </w:t>
      </w:r>
      <w:r w:rsidR="00E868E8">
        <w:rPr>
          <w:noProof/>
          <w:sz w:val="20"/>
          <w:szCs w:val="20"/>
        </w:rPr>
        <w:t xml:space="preserve">  </w:t>
      </w:r>
      <w:r w:rsidR="00E868E8">
        <w:rPr>
          <w:noProof/>
          <w:sz w:val="20"/>
          <w:szCs w:val="20"/>
        </w:rPr>
        <w:drawing>
          <wp:inline distT="0" distB="0" distL="0" distR="0" wp14:anchorId="0AD086D2" wp14:editId="72A2C5C3">
            <wp:extent cx="2773680" cy="7476550"/>
            <wp:effectExtent l="0" t="0" r="7620" b="0"/>
            <wp:docPr id="62027582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5823" name="Picture 5" descr="A screenshot of a phone&#10;&#10;AI-generated content may be incorrect."/>
                    <pic:cNvPicPr/>
                  </pic:nvPicPr>
                  <pic:blipFill rotWithShape="1">
                    <a:blip r:embed="rId64" cstate="print">
                      <a:extLst>
                        <a:ext uri="{28A0092B-C50C-407E-A947-70E740481C1C}">
                          <a14:useLocalDpi xmlns:a14="http://schemas.microsoft.com/office/drawing/2010/main" val="0"/>
                        </a:ext>
                      </a:extLst>
                    </a:blip>
                    <a:srcRect l="11106" r="39860"/>
                    <a:stretch>
                      <a:fillRect/>
                    </a:stretch>
                  </pic:blipFill>
                  <pic:spPr bwMode="auto">
                    <a:xfrm>
                      <a:off x="0" y="0"/>
                      <a:ext cx="2777576" cy="7487051"/>
                    </a:xfrm>
                    <a:prstGeom prst="rect">
                      <a:avLst/>
                    </a:prstGeom>
                    <a:ln>
                      <a:noFill/>
                    </a:ln>
                    <a:extLst>
                      <a:ext uri="{53640926-AAD7-44D8-BBD7-CCE9431645EC}">
                        <a14:shadowObscured xmlns:a14="http://schemas.microsoft.com/office/drawing/2010/main"/>
                      </a:ext>
                    </a:extLst>
                  </pic:spPr>
                </pic:pic>
              </a:graphicData>
            </a:graphic>
          </wp:inline>
        </w:drawing>
      </w:r>
    </w:p>
    <w:p w14:paraId="5DD12C01" w14:textId="77777777" w:rsidR="007F13AA" w:rsidRDefault="007F13AA" w:rsidP="008D1CC5">
      <w:pPr>
        <w:rPr>
          <w:b/>
          <w:bCs/>
          <w:noProof/>
          <w:sz w:val="20"/>
          <w:szCs w:val="20"/>
        </w:rPr>
      </w:pPr>
    </w:p>
    <w:p w14:paraId="4C816F24" w14:textId="77777777" w:rsidR="007F13AA" w:rsidRDefault="007F13AA" w:rsidP="008D1CC5">
      <w:pPr>
        <w:rPr>
          <w:b/>
          <w:bCs/>
          <w:noProof/>
          <w:sz w:val="20"/>
          <w:szCs w:val="20"/>
        </w:rPr>
      </w:pPr>
    </w:p>
    <w:p w14:paraId="1946E2A6" w14:textId="77777777" w:rsidR="007F13AA" w:rsidRDefault="007F13AA" w:rsidP="008D1CC5">
      <w:pPr>
        <w:rPr>
          <w:b/>
          <w:bCs/>
          <w:noProof/>
          <w:sz w:val="20"/>
          <w:szCs w:val="20"/>
        </w:rPr>
      </w:pPr>
    </w:p>
    <w:p w14:paraId="566CAB9B" w14:textId="77777777" w:rsidR="007F13AA" w:rsidRDefault="007F13AA" w:rsidP="008D1CC5">
      <w:pPr>
        <w:rPr>
          <w:b/>
          <w:bCs/>
          <w:noProof/>
          <w:sz w:val="20"/>
          <w:szCs w:val="20"/>
        </w:rPr>
      </w:pPr>
    </w:p>
    <w:p w14:paraId="4B8C45AB" w14:textId="4F71A8FC" w:rsidR="00F67500" w:rsidRPr="00B367C0" w:rsidRDefault="00BF38BF" w:rsidP="008D1CC5">
      <w:pPr>
        <w:rPr>
          <w:b/>
          <w:bCs/>
          <w:noProof/>
          <w:sz w:val="20"/>
          <w:szCs w:val="20"/>
        </w:rPr>
      </w:pPr>
      <w:r w:rsidRPr="00B367C0">
        <w:rPr>
          <w:b/>
          <w:bCs/>
          <w:noProof/>
          <w:sz w:val="20"/>
          <w:szCs w:val="20"/>
        </w:rPr>
        <w:lastRenderedPageBreak/>
        <w:t>Meals Page:</w:t>
      </w:r>
    </w:p>
    <w:p w14:paraId="42332C6D" w14:textId="14862CC4" w:rsidR="0071472B" w:rsidRDefault="00F67500" w:rsidP="008D1CC5">
      <w:pPr>
        <w:rPr>
          <w:noProof/>
          <w:sz w:val="20"/>
          <w:szCs w:val="20"/>
        </w:rPr>
      </w:pPr>
      <w:r>
        <w:rPr>
          <w:noProof/>
          <w:sz w:val="20"/>
          <w:szCs w:val="20"/>
        </w:rPr>
        <w:drawing>
          <wp:inline distT="0" distB="0" distL="0" distR="0" wp14:anchorId="538A0E94" wp14:editId="01365618">
            <wp:extent cx="2860097" cy="3956362"/>
            <wp:effectExtent l="0" t="0" r="0" b="6350"/>
            <wp:docPr id="1168430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0392" name="Picture 6"/>
                    <pic:cNvPicPr/>
                  </pic:nvPicPr>
                  <pic:blipFill rotWithShape="1">
                    <a:blip r:embed="rId65" cstate="print">
                      <a:extLst>
                        <a:ext uri="{28A0092B-C50C-407E-A947-70E740481C1C}">
                          <a14:useLocalDpi xmlns:a14="http://schemas.microsoft.com/office/drawing/2010/main" val="0"/>
                        </a:ext>
                      </a:extLst>
                    </a:blip>
                    <a:srcRect l="-968" r="44521" b="4708"/>
                    <a:stretch>
                      <a:fillRect/>
                    </a:stretch>
                  </pic:blipFill>
                  <pic:spPr bwMode="auto">
                    <a:xfrm>
                      <a:off x="0" y="0"/>
                      <a:ext cx="2891437" cy="3999714"/>
                    </a:xfrm>
                    <a:prstGeom prst="rect">
                      <a:avLst/>
                    </a:prstGeom>
                    <a:ln>
                      <a:noFill/>
                    </a:ln>
                    <a:extLst>
                      <a:ext uri="{53640926-AAD7-44D8-BBD7-CCE9431645EC}">
                        <a14:shadowObscured xmlns:a14="http://schemas.microsoft.com/office/drawing/2010/main"/>
                      </a:ext>
                    </a:extLst>
                  </pic:spPr>
                </pic:pic>
              </a:graphicData>
            </a:graphic>
          </wp:inline>
        </w:drawing>
      </w:r>
      <w:r w:rsidR="00F25964">
        <w:rPr>
          <w:noProof/>
          <w:sz w:val="20"/>
          <w:szCs w:val="20"/>
        </w:rPr>
        <w:t xml:space="preserve"> </w:t>
      </w:r>
      <w:r w:rsidR="0071472B">
        <w:rPr>
          <w:noProof/>
          <w:sz w:val="20"/>
          <w:szCs w:val="20"/>
        </w:rPr>
        <w:drawing>
          <wp:inline distT="0" distB="0" distL="0" distR="0" wp14:anchorId="7A701665" wp14:editId="3419D22F">
            <wp:extent cx="2818545" cy="3978852"/>
            <wp:effectExtent l="0" t="0" r="1270" b="3175"/>
            <wp:docPr id="1628683276" name="Picture 7"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3276" name="Picture 7" descr="A screenshot of a menu&#10;&#10;AI-generated content may be incorrect."/>
                    <pic:cNvPicPr/>
                  </pic:nvPicPr>
                  <pic:blipFill rotWithShape="1">
                    <a:blip r:embed="rId66" cstate="print">
                      <a:extLst>
                        <a:ext uri="{BEBA8EAE-BF5A-486C-A8C5-ECC9F3942E4B}">
                          <a14:imgProps xmlns:a14="http://schemas.microsoft.com/office/drawing/2010/main">
                            <a14:imgLayer r:embed="rId67">
                              <a14:imgEffect>
                                <a14:brightnessContrast bright="20000" contrast="20000"/>
                              </a14:imgEffect>
                            </a14:imgLayer>
                          </a14:imgProps>
                        </a:ext>
                        <a:ext uri="{28A0092B-C50C-407E-A947-70E740481C1C}">
                          <a14:useLocalDpi xmlns:a14="http://schemas.microsoft.com/office/drawing/2010/main" val="0"/>
                        </a:ext>
                      </a:extLst>
                    </a:blip>
                    <a:srcRect r="45380" b="4755"/>
                    <a:stretch>
                      <a:fillRect/>
                    </a:stretch>
                  </pic:blipFill>
                  <pic:spPr bwMode="auto">
                    <a:xfrm>
                      <a:off x="0" y="0"/>
                      <a:ext cx="2841412" cy="4011133"/>
                    </a:xfrm>
                    <a:prstGeom prst="rect">
                      <a:avLst/>
                    </a:prstGeom>
                    <a:ln>
                      <a:noFill/>
                    </a:ln>
                    <a:extLst>
                      <a:ext uri="{53640926-AAD7-44D8-BBD7-CCE9431645EC}">
                        <a14:shadowObscured xmlns:a14="http://schemas.microsoft.com/office/drawing/2010/main"/>
                      </a:ext>
                    </a:extLst>
                  </pic:spPr>
                </pic:pic>
              </a:graphicData>
            </a:graphic>
          </wp:inline>
        </w:drawing>
      </w:r>
    </w:p>
    <w:p w14:paraId="02F25A78" w14:textId="77777777" w:rsidR="0071472B" w:rsidRDefault="0071472B" w:rsidP="008D1CC5">
      <w:pPr>
        <w:rPr>
          <w:noProof/>
          <w:sz w:val="20"/>
          <w:szCs w:val="20"/>
        </w:rPr>
      </w:pPr>
    </w:p>
    <w:p w14:paraId="115336FE" w14:textId="48CB539B" w:rsidR="00B367C0" w:rsidRPr="00B367C0" w:rsidRDefault="00B367C0" w:rsidP="008D1CC5">
      <w:pPr>
        <w:rPr>
          <w:b/>
          <w:bCs/>
          <w:noProof/>
          <w:sz w:val="20"/>
          <w:szCs w:val="20"/>
        </w:rPr>
      </w:pPr>
      <w:r w:rsidRPr="00B367C0">
        <w:rPr>
          <w:b/>
          <w:bCs/>
          <w:noProof/>
          <w:sz w:val="20"/>
          <w:szCs w:val="20"/>
        </w:rPr>
        <w:t>User Profile (Beneficiary):</w:t>
      </w:r>
    </w:p>
    <w:p w14:paraId="4499433D" w14:textId="1A104298" w:rsidR="00B367C0" w:rsidRDefault="00B367C0" w:rsidP="008D1CC5">
      <w:pPr>
        <w:rPr>
          <w:noProof/>
          <w:sz w:val="20"/>
          <w:szCs w:val="20"/>
        </w:rPr>
      </w:pPr>
      <w:r>
        <w:rPr>
          <w:noProof/>
          <w:sz w:val="20"/>
          <w:szCs w:val="20"/>
        </w:rPr>
        <w:drawing>
          <wp:inline distT="0" distB="0" distL="0" distR="0" wp14:anchorId="158DFFB3" wp14:editId="3FBE1213">
            <wp:extent cx="2860040" cy="3236764"/>
            <wp:effectExtent l="0" t="0" r="0" b="1905"/>
            <wp:docPr id="594586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6927" name="Picture 594586927"/>
                    <pic:cNvPicPr/>
                  </pic:nvPicPr>
                  <pic:blipFill rotWithShape="1">
                    <a:blip r:embed="rId68" cstate="print">
                      <a:extLst>
                        <a:ext uri="{28A0092B-C50C-407E-A947-70E740481C1C}">
                          <a14:useLocalDpi xmlns:a14="http://schemas.microsoft.com/office/drawing/2010/main" val="0"/>
                        </a:ext>
                      </a:extLst>
                    </a:blip>
                    <a:srcRect r="45048" b="5547"/>
                    <a:stretch>
                      <a:fillRect/>
                    </a:stretch>
                  </pic:blipFill>
                  <pic:spPr bwMode="auto">
                    <a:xfrm>
                      <a:off x="0" y="0"/>
                      <a:ext cx="2863879" cy="3241109"/>
                    </a:xfrm>
                    <a:prstGeom prst="rect">
                      <a:avLst/>
                    </a:prstGeom>
                    <a:ln>
                      <a:noFill/>
                    </a:ln>
                    <a:extLst>
                      <a:ext uri="{53640926-AAD7-44D8-BBD7-CCE9431645EC}">
                        <a14:shadowObscured xmlns:a14="http://schemas.microsoft.com/office/drawing/2010/main"/>
                      </a:ext>
                    </a:extLst>
                  </pic:spPr>
                </pic:pic>
              </a:graphicData>
            </a:graphic>
          </wp:inline>
        </w:drawing>
      </w:r>
      <w:r>
        <w:rPr>
          <w:noProof/>
          <w:sz w:val="20"/>
          <w:szCs w:val="20"/>
        </w:rPr>
        <w:drawing>
          <wp:inline distT="0" distB="0" distL="0" distR="0" wp14:anchorId="7CD7882C" wp14:editId="37499270">
            <wp:extent cx="2845839" cy="3237838"/>
            <wp:effectExtent l="0" t="0" r="0" b="1270"/>
            <wp:docPr id="157603950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9505" name="Picture 16" descr="A screenshot of a computer&#10;&#10;AI-generated content may be incorrect."/>
                    <pic:cNvPicPr/>
                  </pic:nvPicPr>
                  <pic:blipFill rotWithShape="1">
                    <a:blip r:embed="rId69" cstate="print">
                      <a:extLst>
                        <a:ext uri="{BEBA8EAE-BF5A-486C-A8C5-ECC9F3942E4B}">
                          <a14:imgProps xmlns:a14="http://schemas.microsoft.com/office/drawing/2010/main">
                            <a14:imgLayer r:embed="rId70">
                              <a14:imgEffect>
                                <a14:brightnessContrast bright="20000" contrast="20000"/>
                              </a14:imgEffect>
                            </a14:imgLayer>
                          </a14:imgProps>
                        </a:ext>
                        <a:ext uri="{28A0092B-C50C-407E-A947-70E740481C1C}">
                          <a14:useLocalDpi xmlns:a14="http://schemas.microsoft.com/office/drawing/2010/main" val="0"/>
                        </a:ext>
                      </a:extLst>
                    </a:blip>
                    <a:srcRect l="2069" t="1499" r="44308" b="10055"/>
                    <a:stretch>
                      <a:fillRect/>
                    </a:stretch>
                  </pic:blipFill>
                  <pic:spPr bwMode="auto">
                    <a:xfrm>
                      <a:off x="0" y="0"/>
                      <a:ext cx="2859103" cy="3252929"/>
                    </a:xfrm>
                    <a:prstGeom prst="rect">
                      <a:avLst/>
                    </a:prstGeom>
                    <a:ln>
                      <a:noFill/>
                    </a:ln>
                    <a:extLst>
                      <a:ext uri="{53640926-AAD7-44D8-BBD7-CCE9431645EC}">
                        <a14:shadowObscured xmlns:a14="http://schemas.microsoft.com/office/drawing/2010/main"/>
                      </a:ext>
                    </a:extLst>
                  </pic:spPr>
                </pic:pic>
              </a:graphicData>
            </a:graphic>
          </wp:inline>
        </w:drawing>
      </w:r>
    </w:p>
    <w:p w14:paraId="5467E817" w14:textId="61095F0D" w:rsidR="00F67500" w:rsidRDefault="00F67500" w:rsidP="008D1CC5">
      <w:pPr>
        <w:rPr>
          <w:noProof/>
          <w:sz w:val="20"/>
          <w:szCs w:val="20"/>
        </w:rPr>
      </w:pPr>
    </w:p>
    <w:p w14:paraId="5BF334EB" w14:textId="77777777" w:rsidR="002C4EBC" w:rsidRDefault="002C4EBC" w:rsidP="008D1CC5">
      <w:pPr>
        <w:rPr>
          <w:noProof/>
          <w:sz w:val="20"/>
          <w:szCs w:val="20"/>
        </w:rPr>
      </w:pPr>
    </w:p>
    <w:p w14:paraId="2C17EB62" w14:textId="77777777" w:rsidR="002C4EBC" w:rsidRDefault="002C4EBC" w:rsidP="008D1CC5">
      <w:pPr>
        <w:rPr>
          <w:noProof/>
          <w:sz w:val="20"/>
          <w:szCs w:val="20"/>
        </w:rPr>
      </w:pPr>
    </w:p>
    <w:p w14:paraId="754D357C" w14:textId="77777777" w:rsidR="002C4EBC" w:rsidRPr="001A2126" w:rsidRDefault="002C4EBC" w:rsidP="008D1CC5">
      <w:pPr>
        <w:rPr>
          <w:b/>
          <w:bCs/>
          <w:noProof/>
          <w:sz w:val="20"/>
          <w:szCs w:val="20"/>
        </w:rPr>
      </w:pPr>
    </w:p>
    <w:p w14:paraId="51195C65" w14:textId="30994C41" w:rsidR="0042575C" w:rsidRPr="001A2126" w:rsidRDefault="0042575C" w:rsidP="008D1CC5">
      <w:pPr>
        <w:rPr>
          <w:b/>
          <w:bCs/>
          <w:noProof/>
          <w:sz w:val="20"/>
          <w:szCs w:val="20"/>
        </w:rPr>
      </w:pPr>
      <w:r w:rsidRPr="001A2126">
        <w:rPr>
          <w:b/>
          <w:bCs/>
          <w:noProof/>
          <w:sz w:val="20"/>
          <w:szCs w:val="20"/>
        </w:rPr>
        <w:t>Donor Dashboard</w:t>
      </w:r>
    </w:p>
    <w:p w14:paraId="28C1E756" w14:textId="0C6169D3" w:rsidR="0042575C" w:rsidRDefault="0042575C" w:rsidP="008D1CC5">
      <w:pPr>
        <w:rPr>
          <w:noProof/>
          <w:sz w:val="20"/>
          <w:szCs w:val="20"/>
        </w:rPr>
      </w:pPr>
      <w:r>
        <w:rPr>
          <w:noProof/>
          <w:sz w:val="20"/>
          <w:szCs w:val="20"/>
        </w:rPr>
        <w:drawing>
          <wp:inline distT="0" distB="0" distL="0" distR="0" wp14:anchorId="67B72760" wp14:editId="565B1921">
            <wp:extent cx="2766060" cy="5314188"/>
            <wp:effectExtent l="0" t="0" r="0" b="1270"/>
            <wp:docPr id="118787192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926" name="Picture 19" descr="A screenshot of a computer&#10;&#10;AI-generated content may be incorrect."/>
                    <pic:cNvPicPr/>
                  </pic:nvPicPr>
                  <pic:blipFill rotWithShape="1">
                    <a:blip r:embed="rId71" cstate="print">
                      <a:extLst>
                        <a:ext uri="{28A0092B-C50C-407E-A947-70E740481C1C}">
                          <a14:useLocalDpi xmlns:a14="http://schemas.microsoft.com/office/drawing/2010/main" val="0"/>
                        </a:ext>
                      </a:extLst>
                    </a:blip>
                    <a:srcRect r="45159" b="3452"/>
                    <a:stretch>
                      <a:fillRect/>
                    </a:stretch>
                  </pic:blipFill>
                  <pic:spPr bwMode="auto">
                    <a:xfrm>
                      <a:off x="0" y="0"/>
                      <a:ext cx="2770916" cy="5323517"/>
                    </a:xfrm>
                    <a:prstGeom prst="rect">
                      <a:avLst/>
                    </a:prstGeom>
                    <a:ln>
                      <a:noFill/>
                    </a:ln>
                    <a:extLst>
                      <a:ext uri="{53640926-AAD7-44D8-BBD7-CCE9431645EC}">
                        <a14:shadowObscured xmlns:a14="http://schemas.microsoft.com/office/drawing/2010/main"/>
                      </a:ext>
                    </a:extLst>
                  </pic:spPr>
                </pic:pic>
              </a:graphicData>
            </a:graphic>
          </wp:inline>
        </w:drawing>
      </w:r>
      <w:r>
        <w:rPr>
          <w:noProof/>
          <w:sz w:val="20"/>
          <w:szCs w:val="20"/>
        </w:rPr>
        <w:t xml:space="preserve"> </w:t>
      </w:r>
      <w:r>
        <w:rPr>
          <w:noProof/>
          <w:sz w:val="20"/>
          <w:szCs w:val="20"/>
        </w:rPr>
        <w:drawing>
          <wp:inline distT="0" distB="0" distL="0" distR="0" wp14:anchorId="6D9DD3E2" wp14:editId="040F346E">
            <wp:extent cx="2780252" cy="5349240"/>
            <wp:effectExtent l="0" t="0" r="1270" b="3810"/>
            <wp:docPr id="91824282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2827" name="Picture 20" descr="A screenshot of a computer&#10;&#10;AI-generated content may be incorrect."/>
                    <pic:cNvPicPr/>
                  </pic:nvPicPr>
                  <pic:blipFill rotWithShape="1">
                    <a:blip r:embed="rId72" cstate="print">
                      <a:extLst>
                        <a:ext uri="{28A0092B-C50C-407E-A947-70E740481C1C}">
                          <a14:useLocalDpi xmlns:a14="http://schemas.microsoft.com/office/drawing/2010/main" val="0"/>
                        </a:ext>
                      </a:extLst>
                    </a:blip>
                    <a:srcRect r="45325" b="3604"/>
                    <a:stretch>
                      <a:fillRect/>
                    </a:stretch>
                  </pic:blipFill>
                  <pic:spPr bwMode="auto">
                    <a:xfrm>
                      <a:off x="0" y="0"/>
                      <a:ext cx="2795637" cy="5378841"/>
                    </a:xfrm>
                    <a:prstGeom prst="rect">
                      <a:avLst/>
                    </a:prstGeom>
                    <a:ln>
                      <a:noFill/>
                    </a:ln>
                    <a:extLst>
                      <a:ext uri="{53640926-AAD7-44D8-BBD7-CCE9431645EC}">
                        <a14:shadowObscured xmlns:a14="http://schemas.microsoft.com/office/drawing/2010/main"/>
                      </a:ext>
                    </a:extLst>
                  </pic:spPr>
                </pic:pic>
              </a:graphicData>
            </a:graphic>
          </wp:inline>
        </w:drawing>
      </w:r>
    </w:p>
    <w:p w14:paraId="5AA76575" w14:textId="5E5490D9" w:rsidR="002C4EBC" w:rsidRDefault="002C4EBC" w:rsidP="008D1CC5">
      <w:pPr>
        <w:rPr>
          <w:noProof/>
          <w:sz w:val="20"/>
          <w:szCs w:val="20"/>
        </w:rPr>
      </w:pPr>
    </w:p>
    <w:p w14:paraId="2F772EF6" w14:textId="77777777" w:rsidR="00EC4C4F" w:rsidRDefault="00EC4C4F" w:rsidP="008D1CC5">
      <w:pPr>
        <w:rPr>
          <w:noProof/>
          <w:sz w:val="20"/>
          <w:szCs w:val="20"/>
        </w:rPr>
      </w:pPr>
    </w:p>
    <w:p w14:paraId="716155B7" w14:textId="77777777" w:rsidR="00EC4C4F" w:rsidRDefault="00EC4C4F" w:rsidP="008D1CC5">
      <w:pPr>
        <w:rPr>
          <w:noProof/>
          <w:sz w:val="20"/>
          <w:szCs w:val="20"/>
        </w:rPr>
      </w:pPr>
    </w:p>
    <w:p w14:paraId="0462C16F" w14:textId="77777777" w:rsidR="00EC4C4F" w:rsidRDefault="00EC4C4F" w:rsidP="008D1CC5">
      <w:pPr>
        <w:rPr>
          <w:noProof/>
          <w:sz w:val="20"/>
          <w:szCs w:val="20"/>
        </w:rPr>
      </w:pPr>
    </w:p>
    <w:p w14:paraId="13CBA25F" w14:textId="77777777" w:rsidR="00EC4C4F" w:rsidRDefault="00EC4C4F" w:rsidP="008D1CC5">
      <w:pPr>
        <w:rPr>
          <w:noProof/>
          <w:sz w:val="20"/>
          <w:szCs w:val="20"/>
        </w:rPr>
      </w:pPr>
    </w:p>
    <w:p w14:paraId="515A076A" w14:textId="77777777" w:rsidR="00EC4C4F" w:rsidRDefault="00EC4C4F" w:rsidP="008D1CC5">
      <w:pPr>
        <w:rPr>
          <w:noProof/>
          <w:sz w:val="20"/>
          <w:szCs w:val="20"/>
        </w:rPr>
      </w:pPr>
    </w:p>
    <w:p w14:paraId="544351D7" w14:textId="77777777" w:rsidR="00EC4C4F" w:rsidRDefault="00EC4C4F" w:rsidP="008D1CC5">
      <w:pPr>
        <w:rPr>
          <w:noProof/>
          <w:sz w:val="20"/>
          <w:szCs w:val="20"/>
        </w:rPr>
      </w:pPr>
    </w:p>
    <w:p w14:paraId="275C2284" w14:textId="77777777" w:rsidR="00EC4C4F" w:rsidRDefault="00EC4C4F" w:rsidP="008D1CC5">
      <w:pPr>
        <w:rPr>
          <w:noProof/>
          <w:sz w:val="20"/>
          <w:szCs w:val="20"/>
        </w:rPr>
      </w:pPr>
    </w:p>
    <w:p w14:paraId="25B2FEAE" w14:textId="77777777" w:rsidR="00EC4C4F" w:rsidRDefault="00EC4C4F" w:rsidP="008D1CC5">
      <w:pPr>
        <w:rPr>
          <w:noProof/>
          <w:sz w:val="20"/>
          <w:szCs w:val="20"/>
        </w:rPr>
      </w:pPr>
    </w:p>
    <w:p w14:paraId="54CDD2BF" w14:textId="77777777" w:rsidR="00EC4C4F" w:rsidRDefault="00EC4C4F" w:rsidP="008D1CC5">
      <w:pPr>
        <w:rPr>
          <w:noProof/>
          <w:sz w:val="20"/>
          <w:szCs w:val="20"/>
        </w:rPr>
      </w:pPr>
    </w:p>
    <w:p w14:paraId="692B0B14" w14:textId="77777777" w:rsidR="00EC4C4F" w:rsidRDefault="00EC4C4F" w:rsidP="008D1CC5">
      <w:pPr>
        <w:rPr>
          <w:noProof/>
          <w:sz w:val="20"/>
          <w:szCs w:val="20"/>
        </w:rPr>
      </w:pPr>
    </w:p>
    <w:p w14:paraId="0762E7FF" w14:textId="699943C6" w:rsidR="00520A52" w:rsidRDefault="00520A52" w:rsidP="00D9638F">
      <w:pPr>
        <w:pStyle w:val="Heading3"/>
      </w:pPr>
      <w:bookmarkStart w:id="6" w:name="_Toc207637608"/>
      <w:r>
        <w:lastRenderedPageBreak/>
        <w:t>User Stories – Designing to Build:</w:t>
      </w:r>
      <w:bookmarkEnd w:id="6"/>
    </w:p>
    <w:p w14:paraId="57499FB3" w14:textId="77DDC339" w:rsidR="00D42B3A" w:rsidRDefault="00D42B3A" w:rsidP="00037D15">
      <w:pPr>
        <w:rPr>
          <w:b/>
          <w:bCs/>
          <w:sz w:val="20"/>
          <w:szCs w:val="20"/>
        </w:rPr>
      </w:pPr>
      <w:r>
        <w:rPr>
          <w:b/>
          <w:bCs/>
          <w:sz w:val="20"/>
          <w:szCs w:val="20"/>
        </w:rPr>
        <w:t>Account Management:</w:t>
      </w:r>
    </w:p>
    <w:p w14:paraId="76F5E06D" w14:textId="73FAEEC0" w:rsidR="00D42B3A" w:rsidRPr="00F1672C" w:rsidRDefault="00D42B3A" w:rsidP="00D42B3A">
      <w:pPr>
        <w:pStyle w:val="ListParagraph"/>
        <w:numPr>
          <w:ilvl w:val="0"/>
          <w:numId w:val="3"/>
        </w:numPr>
        <w:rPr>
          <w:b/>
          <w:bCs/>
          <w:sz w:val="20"/>
          <w:szCs w:val="20"/>
        </w:rPr>
      </w:pPr>
      <w:r>
        <w:rPr>
          <w:sz w:val="20"/>
          <w:szCs w:val="20"/>
        </w:rPr>
        <w:t xml:space="preserve">As a </w:t>
      </w:r>
      <w:r>
        <w:rPr>
          <w:b/>
          <w:bCs/>
          <w:sz w:val="20"/>
          <w:szCs w:val="20"/>
        </w:rPr>
        <w:t>donor</w:t>
      </w:r>
      <w:r>
        <w:rPr>
          <w:sz w:val="20"/>
          <w:szCs w:val="20"/>
        </w:rPr>
        <w:t xml:space="preserve">, I want to register with my business details </w:t>
      </w:r>
      <w:r w:rsidR="00F1672C">
        <w:rPr>
          <w:sz w:val="20"/>
          <w:szCs w:val="20"/>
        </w:rPr>
        <w:t>so that I am verified to list surplus meals</w:t>
      </w:r>
    </w:p>
    <w:p w14:paraId="0F5F9C83" w14:textId="0D47D71D" w:rsidR="00F1672C" w:rsidRPr="00F1672C" w:rsidRDefault="00F1672C" w:rsidP="00D42B3A">
      <w:pPr>
        <w:pStyle w:val="ListParagraph"/>
        <w:numPr>
          <w:ilvl w:val="0"/>
          <w:numId w:val="3"/>
        </w:numPr>
        <w:rPr>
          <w:b/>
          <w:bCs/>
          <w:sz w:val="20"/>
          <w:szCs w:val="20"/>
        </w:rPr>
      </w:pPr>
      <w:r>
        <w:rPr>
          <w:sz w:val="20"/>
          <w:szCs w:val="20"/>
        </w:rPr>
        <w:t xml:space="preserve">As a </w:t>
      </w:r>
      <w:r w:rsidRPr="00F1672C">
        <w:rPr>
          <w:b/>
          <w:bCs/>
          <w:sz w:val="20"/>
          <w:szCs w:val="20"/>
        </w:rPr>
        <w:t>donor</w:t>
      </w:r>
      <w:r>
        <w:rPr>
          <w:sz w:val="20"/>
          <w:szCs w:val="20"/>
        </w:rPr>
        <w:t>, I want to log in and out securely, so that I can choose when to manage meal listings</w:t>
      </w:r>
    </w:p>
    <w:p w14:paraId="575A7912" w14:textId="5936A0AC" w:rsidR="00F1672C" w:rsidRPr="00F1672C" w:rsidRDefault="00F1672C" w:rsidP="00D42B3A">
      <w:pPr>
        <w:pStyle w:val="ListParagraph"/>
        <w:numPr>
          <w:ilvl w:val="0"/>
          <w:numId w:val="3"/>
        </w:numPr>
        <w:rPr>
          <w:b/>
          <w:bCs/>
          <w:sz w:val="20"/>
          <w:szCs w:val="20"/>
        </w:rPr>
      </w:pPr>
      <w:r>
        <w:rPr>
          <w:sz w:val="20"/>
          <w:szCs w:val="20"/>
        </w:rPr>
        <w:t xml:space="preserve">As a </w:t>
      </w:r>
      <w:r w:rsidRPr="00F1672C">
        <w:rPr>
          <w:b/>
          <w:bCs/>
          <w:sz w:val="20"/>
          <w:szCs w:val="20"/>
        </w:rPr>
        <w:t>donor</w:t>
      </w:r>
      <w:r>
        <w:rPr>
          <w:sz w:val="20"/>
          <w:szCs w:val="20"/>
        </w:rPr>
        <w:t>, I want to update my profile so that beneficiaries can view accurate information about the business</w:t>
      </w:r>
    </w:p>
    <w:p w14:paraId="7809B21A" w14:textId="6AA7EA8C" w:rsidR="00F1672C" w:rsidRPr="005C578C" w:rsidRDefault="00B32DAD" w:rsidP="00D42B3A">
      <w:pPr>
        <w:pStyle w:val="ListParagraph"/>
        <w:numPr>
          <w:ilvl w:val="0"/>
          <w:numId w:val="3"/>
        </w:numPr>
        <w:rPr>
          <w:b/>
          <w:bCs/>
          <w:sz w:val="20"/>
          <w:szCs w:val="20"/>
        </w:rPr>
      </w:pPr>
      <w:r w:rsidRPr="00B32DAD">
        <w:rPr>
          <w:sz w:val="20"/>
          <w:szCs w:val="20"/>
        </w:rPr>
        <w:t>As a</w:t>
      </w:r>
      <w:r>
        <w:rPr>
          <w:b/>
          <w:bCs/>
          <w:sz w:val="20"/>
          <w:szCs w:val="20"/>
        </w:rPr>
        <w:t xml:space="preserve"> beneficiary, </w:t>
      </w:r>
      <w:r>
        <w:rPr>
          <w:sz w:val="20"/>
          <w:szCs w:val="20"/>
        </w:rPr>
        <w:t>I want to be able to register with basic information so I can receive a weekly token allowance and browse meals when I need them</w:t>
      </w:r>
    </w:p>
    <w:p w14:paraId="745EDC7B" w14:textId="300B74A3" w:rsidR="005C578C" w:rsidRPr="005C578C" w:rsidRDefault="005C578C" w:rsidP="00D42B3A">
      <w:pPr>
        <w:pStyle w:val="ListParagraph"/>
        <w:numPr>
          <w:ilvl w:val="0"/>
          <w:numId w:val="3"/>
        </w:numPr>
        <w:rPr>
          <w:b/>
          <w:bCs/>
          <w:sz w:val="20"/>
          <w:szCs w:val="20"/>
        </w:rPr>
      </w:pPr>
      <w:r>
        <w:rPr>
          <w:sz w:val="20"/>
          <w:szCs w:val="20"/>
        </w:rPr>
        <w:t xml:space="preserve">As a </w:t>
      </w:r>
      <w:r>
        <w:rPr>
          <w:b/>
          <w:bCs/>
          <w:sz w:val="20"/>
          <w:szCs w:val="20"/>
        </w:rPr>
        <w:t>beneficiary</w:t>
      </w:r>
      <w:r>
        <w:rPr>
          <w:sz w:val="20"/>
          <w:szCs w:val="20"/>
        </w:rPr>
        <w:t>, I want to log in and out quickly so that I can check tokens and listings when I have finished my late-night shift</w:t>
      </w:r>
    </w:p>
    <w:p w14:paraId="35873AA5" w14:textId="64C2864A" w:rsidR="005C578C" w:rsidRDefault="005C578C" w:rsidP="005C578C">
      <w:pPr>
        <w:rPr>
          <w:b/>
          <w:bCs/>
          <w:sz w:val="20"/>
          <w:szCs w:val="20"/>
        </w:rPr>
      </w:pPr>
      <w:r>
        <w:rPr>
          <w:b/>
          <w:bCs/>
          <w:sz w:val="20"/>
          <w:szCs w:val="20"/>
        </w:rPr>
        <w:br/>
        <w:t>Meal Listings/Reservations:</w:t>
      </w:r>
    </w:p>
    <w:p w14:paraId="364BD80D" w14:textId="716922C9" w:rsidR="005C578C" w:rsidRPr="002A2558" w:rsidRDefault="005C578C" w:rsidP="005C578C">
      <w:pPr>
        <w:pStyle w:val="ListParagraph"/>
        <w:numPr>
          <w:ilvl w:val="0"/>
          <w:numId w:val="3"/>
        </w:numPr>
        <w:rPr>
          <w:b/>
          <w:bCs/>
          <w:sz w:val="20"/>
          <w:szCs w:val="20"/>
        </w:rPr>
      </w:pPr>
      <w:r>
        <w:rPr>
          <w:sz w:val="20"/>
          <w:szCs w:val="20"/>
        </w:rPr>
        <w:t xml:space="preserve">As a </w:t>
      </w:r>
      <w:r>
        <w:rPr>
          <w:b/>
          <w:bCs/>
          <w:sz w:val="20"/>
          <w:szCs w:val="20"/>
        </w:rPr>
        <w:t>donor</w:t>
      </w:r>
      <w:r w:rsidR="002A2558">
        <w:rPr>
          <w:sz w:val="20"/>
          <w:szCs w:val="20"/>
        </w:rPr>
        <w:t>, I want to be able to create a new listing (title, quantity, image and pickup window) in under 60 seconds so that I can sell out my surplus food before closing</w:t>
      </w:r>
    </w:p>
    <w:p w14:paraId="6813709F" w14:textId="2DC5720F" w:rsidR="002A2558" w:rsidRPr="006D12D0" w:rsidRDefault="006D12D0" w:rsidP="005C578C">
      <w:pPr>
        <w:pStyle w:val="ListParagraph"/>
        <w:numPr>
          <w:ilvl w:val="0"/>
          <w:numId w:val="3"/>
        </w:numPr>
        <w:rPr>
          <w:b/>
          <w:bCs/>
          <w:sz w:val="20"/>
          <w:szCs w:val="20"/>
        </w:rPr>
      </w:pPr>
      <w:r>
        <w:rPr>
          <w:sz w:val="20"/>
          <w:szCs w:val="20"/>
        </w:rPr>
        <w:t xml:space="preserve">As a </w:t>
      </w:r>
      <w:r>
        <w:rPr>
          <w:b/>
          <w:bCs/>
          <w:sz w:val="20"/>
          <w:szCs w:val="20"/>
        </w:rPr>
        <w:t>beneficiary</w:t>
      </w:r>
      <w:r>
        <w:rPr>
          <w:sz w:val="20"/>
          <w:szCs w:val="20"/>
        </w:rPr>
        <w:t>, I want to browse a grid with real-time meals, so I can see available meals as soon as they’re listed</w:t>
      </w:r>
    </w:p>
    <w:p w14:paraId="6BEE53EE" w14:textId="4BD8B323" w:rsidR="006D12D0" w:rsidRPr="006A1380" w:rsidRDefault="006D12D0" w:rsidP="005C578C">
      <w:pPr>
        <w:pStyle w:val="ListParagraph"/>
        <w:numPr>
          <w:ilvl w:val="0"/>
          <w:numId w:val="3"/>
        </w:numPr>
        <w:rPr>
          <w:b/>
          <w:bCs/>
          <w:sz w:val="20"/>
          <w:szCs w:val="20"/>
        </w:rPr>
      </w:pPr>
      <w:r>
        <w:rPr>
          <w:sz w:val="20"/>
          <w:szCs w:val="20"/>
        </w:rPr>
        <w:t xml:space="preserve">As a </w:t>
      </w:r>
      <w:r>
        <w:rPr>
          <w:b/>
          <w:bCs/>
          <w:sz w:val="20"/>
          <w:szCs w:val="20"/>
        </w:rPr>
        <w:t>beneficiary</w:t>
      </w:r>
      <w:r>
        <w:rPr>
          <w:sz w:val="20"/>
          <w:szCs w:val="20"/>
        </w:rPr>
        <w:t>, I want to filter by distance, dietary preference, time pickup window</w:t>
      </w:r>
      <w:r w:rsidR="006A1380">
        <w:rPr>
          <w:sz w:val="20"/>
          <w:szCs w:val="20"/>
        </w:rPr>
        <w:t xml:space="preserve"> etc. so that I can reserve exactly what I need based on where I am</w:t>
      </w:r>
    </w:p>
    <w:p w14:paraId="37ACEF75" w14:textId="2A6C707F" w:rsidR="006A1380" w:rsidRPr="00931C3C" w:rsidRDefault="006A1380" w:rsidP="005C578C">
      <w:pPr>
        <w:pStyle w:val="ListParagraph"/>
        <w:numPr>
          <w:ilvl w:val="0"/>
          <w:numId w:val="3"/>
        </w:numPr>
        <w:rPr>
          <w:b/>
          <w:bCs/>
          <w:sz w:val="20"/>
          <w:szCs w:val="20"/>
        </w:rPr>
      </w:pPr>
      <w:r>
        <w:rPr>
          <w:sz w:val="20"/>
          <w:szCs w:val="20"/>
        </w:rPr>
        <w:t xml:space="preserve">As a </w:t>
      </w:r>
      <w:r w:rsidRPr="006A1380">
        <w:rPr>
          <w:b/>
          <w:bCs/>
          <w:sz w:val="20"/>
          <w:szCs w:val="20"/>
        </w:rPr>
        <w:t>beneficiary</w:t>
      </w:r>
      <w:r>
        <w:rPr>
          <w:sz w:val="20"/>
          <w:szCs w:val="20"/>
        </w:rPr>
        <w:t>, I want to spend a token to reserve a meal ( ½ , 1 or 2, depending on the meal), so that I can pick up hot food when I finish my shift</w:t>
      </w:r>
    </w:p>
    <w:p w14:paraId="1C7472DA" w14:textId="12896E6A" w:rsidR="00931C3C" w:rsidRPr="005C578C" w:rsidRDefault="00931C3C" w:rsidP="005C578C">
      <w:pPr>
        <w:pStyle w:val="ListParagraph"/>
        <w:numPr>
          <w:ilvl w:val="0"/>
          <w:numId w:val="3"/>
        </w:numPr>
        <w:rPr>
          <w:b/>
          <w:bCs/>
          <w:sz w:val="20"/>
          <w:szCs w:val="20"/>
        </w:rPr>
      </w:pPr>
      <w:r>
        <w:rPr>
          <w:sz w:val="20"/>
          <w:szCs w:val="20"/>
        </w:rPr>
        <w:t xml:space="preserve">As a </w:t>
      </w:r>
      <w:r w:rsidRPr="00931C3C">
        <w:rPr>
          <w:b/>
          <w:bCs/>
          <w:sz w:val="20"/>
          <w:szCs w:val="20"/>
        </w:rPr>
        <w:t>donor</w:t>
      </w:r>
      <w:r>
        <w:rPr>
          <w:sz w:val="20"/>
          <w:szCs w:val="20"/>
        </w:rPr>
        <w:t>, I want to scan the QR code at hand-over so that I can burn the correct amount of tokens and mark the listing as ‘picked-up’ or ‘sold-out’</w:t>
      </w:r>
    </w:p>
    <w:p w14:paraId="6FF7122A" w14:textId="7F4E632A" w:rsidR="00D42B3A" w:rsidRDefault="00931C3C" w:rsidP="00D42B3A">
      <w:pPr>
        <w:rPr>
          <w:b/>
          <w:bCs/>
          <w:sz w:val="20"/>
          <w:szCs w:val="20"/>
        </w:rPr>
      </w:pPr>
      <w:r>
        <w:rPr>
          <w:b/>
          <w:bCs/>
          <w:sz w:val="20"/>
          <w:szCs w:val="20"/>
        </w:rPr>
        <w:t>Token Wallet:</w:t>
      </w:r>
    </w:p>
    <w:p w14:paraId="00B445B9" w14:textId="3BCB734A" w:rsidR="00931C3C" w:rsidRPr="00CD791E" w:rsidRDefault="00CD791E" w:rsidP="00CD791E">
      <w:pPr>
        <w:pStyle w:val="ListParagraph"/>
        <w:numPr>
          <w:ilvl w:val="0"/>
          <w:numId w:val="3"/>
        </w:numPr>
        <w:rPr>
          <w:b/>
          <w:bCs/>
          <w:sz w:val="20"/>
          <w:szCs w:val="20"/>
        </w:rPr>
      </w:pPr>
      <w:r>
        <w:rPr>
          <w:sz w:val="20"/>
          <w:szCs w:val="20"/>
        </w:rPr>
        <w:t xml:space="preserve">As a </w:t>
      </w:r>
      <w:r w:rsidRPr="00CD791E">
        <w:rPr>
          <w:b/>
          <w:bCs/>
          <w:sz w:val="20"/>
          <w:szCs w:val="20"/>
        </w:rPr>
        <w:t>beneficiary</w:t>
      </w:r>
      <w:r>
        <w:rPr>
          <w:sz w:val="20"/>
          <w:szCs w:val="20"/>
        </w:rPr>
        <w:t>, I want to check my token balance, reset timer and history so I know how many more meals I can reserve this week before waiting for balance reset.</w:t>
      </w:r>
    </w:p>
    <w:p w14:paraId="150AC5E8" w14:textId="409FD2CA" w:rsidR="00CD791E" w:rsidRPr="00CD791E" w:rsidRDefault="00CD791E" w:rsidP="00CD791E">
      <w:pPr>
        <w:pStyle w:val="ListParagraph"/>
        <w:numPr>
          <w:ilvl w:val="0"/>
          <w:numId w:val="3"/>
        </w:numPr>
        <w:rPr>
          <w:b/>
          <w:bCs/>
          <w:sz w:val="20"/>
          <w:szCs w:val="20"/>
        </w:rPr>
      </w:pPr>
      <w:r>
        <w:rPr>
          <w:sz w:val="20"/>
          <w:szCs w:val="20"/>
        </w:rPr>
        <w:t xml:space="preserve">As a </w:t>
      </w:r>
      <w:r w:rsidRPr="00CD791E">
        <w:rPr>
          <w:b/>
          <w:bCs/>
          <w:sz w:val="20"/>
          <w:szCs w:val="20"/>
        </w:rPr>
        <w:t>beneficiary</w:t>
      </w:r>
      <w:r>
        <w:rPr>
          <w:sz w:val="20"/>
          <w:szCs w:val="20"/>
        </w:rPr>
        <w:t>, I want to track my ‘streak’ and earn a bonus token after 7 pickups, so I am more motivated to use the service properly</w:t>
      </w:r>
    </w:p>
    <w:p w14:paraId="75D9B1F6" w14:textId="0BE1EBB3" w:rsidR="00CD791E" w:rsidRPr="00CD791E" w:rsidRDefault="00CD791E" w:rsidP="00CD791E">
      <w:pPr>
        <w:pStyle w:val="ListParagraph"/>
        <w:numPr>
          <w:ilvl w:val="0"/>
          <w:numId w:val="3"/>
        </w:numPr>
        <w:rPr>
          <w:b/>
          <w:bCs/>
          <w:sz w:val="20"/>
          <w:szCs w:val="20"/>
        </w:rPr>
      </w:pPr>
      <w:r>
        <w:rPr>
          <w:sz w:val="20"/>
          <w:szCs w:val="20"/>
        </w:rPr>
        <w:t xml:space="preserve">As a </w:t>
      </w:r>
      <w:r w:rsidRPr="00CD791E">
        <w:rPr>
          <w:b/>
          <w:bCs/>
          <w:sz w:val="20"/>
          <w:szCs w:val="20"/>
        </w:rPr>
        <w:t>beneficiary</w:t>
      </w:r>
      <w:r>
        <w:rPr>
          <w:sz w:val="20"/>
          <w:szCs w:val="20"/>
        </w:rPr>
        <w:t>, I want to earn +2 tokens by signing up for a volunteer shift, so I can extend my allowance fairly</w:t>
      </w:r>
    </w:p>
    <w:p w14:paraId="4B8528EC" w14:textId="30E39B16" w:rsidR="00CD791E" w:rsidRDefault="00CD791E" w:rsidP="00CD791E">
      <w:pPr>
        <w:rPr>
          <w:b/>
          <w:bCs/>
          <w:sz w:val="20"/>
          <w:szCs w:val="20"/>
        </w:rPr>
      </w:pPr>
      <w:r>
        <w:rPr>
          <w:b/>
          <w:bCs/>
          <w:sz w:val="20"/>
          <w:szCs w:val="20"/>
        </w:rPr>
        <w:t>Interactive:</w:t>
      </w:r>
    </w:p>
    <w:p w14:paraId="595D00EF" w14:textId="0DD461B7" w:rsidR="00DF273A" w:rsidRPr="00DF273A" w:rsidRDefault="00CD791E" w:rsidP="00DF273A">
      <w:pPr>
        <w:pStyle w:val="ListParagraph"/>
        <w:numPr>
          <w:ilvl w:val="0"/>
          <w:numId w:val="3"/>
        </w:numPr>
        <w:rPr>
          <w:b/>
          <w:bCs/>
          <w:sz w:val="20"/>
          <w:szCs w:val="20"/>
        </w:rPr>
      </w:pPr>
      <w:r>
        <w:rPr>
          <w:sz w:val="20"/>
          <w:szCs w:val="20"/>
        </w:rPr>
        <w:t xml:space="preserve">As a user, I want a toast notification (‘New Meal Nearby’) when a donor </w:t>
      </w:r>
      <w:r w:rsidR="00DF273A">
        <w:rPr>
          <w:sz w:val="20"/>
          <w:szCs w:val="20"/>
        </w:rPr>
        <w:t>posts a listing within 5km, so that I don’t miss out on any new meal options</w:t>
      </w:r>
    </w:p>
    <w:p w14:paraId="72EFDDDB" w14:textId="20ED4907" w:rsidR="00DF273A" w:rsidRPr="00DF273A" w:rsidRDefault="00DF273A" w:rsidP="00DF273A">
      <w:pPr>
        <w:pStyle w:val="ListParagraph"/>
        <w:numPr>
          <w:ilvl w:val="0"/>
          <w:numId w:val="3"/>
        </w:numPr>
        <w:rPr>
          <w:b/>
          <w:bCs/>
          <w:sz w:val="20"/>
          <w:szCs w:val="20"/>
        </w:rPr>
      </w:pPr>
      <w:r>
        <w:rPr>
          <w:sz w:val="20"/>
          <w:szCs w:val="20"/>
        </w:rPr>
        <w:t>As an Admin, I want to approve new users and top up tokens, so that edge cases can be handled when needed</w:t>
      </w:r>
    </w:p>
    <w:p w14:paraId="7D013CFB" w14:textId="28D4E4AA" w:rsidR="00DF273A" w:rsidRPr="00DF273A" w:rsidRDefault="00DF273A" w:rsidP="00DF273A">
      <w:pPr>
        <w:pStyle w:val="ListParagraph"/>
        <w:numPr>
          <w:ilvl w:val="0"/>
          <w:numId w:val="3"/>
        </w:numPr>
        <w:rPr>
          <w:b/>
          <w:bCs/>
          <w:sz w:val="20"/>
          <w:szCs w:val="20"/>
        </w:rPr>
      </w:pPr>
      <w:r>
        <w:rPr>
          <w:sz w:val="20"/>
          <w:szCs w:val="20"/>
        </w:rPr>
        <w:t>As an admin, I want to view statistics (meals saved, top donors, CO2 avoided) and export the reports so I can report to stakeholders</w:t>
      </w:r>
    </w:p>
    <w:p w14:paraId="3A7BB831" w14:textId="77777777" w:rsidR="00037D15" w:rsidRDefault="00037D15" w:rsidP="008D1CC5">
      <w:pPr>
        <w:rPr>
          <w:sz w:val="20"/>
          <w:szCs w:val="20"/>
        </w:rPr>
      </w:pPr>
    </w:p>
    <w:p w14:paraId="4F8B3FA8" w14:textId="73A6447D" w:rsidR="0052098C" w:rsidRPr="00392741" w:rsidRDefault="003C2971" w:rsidP="002A64C1">
      <w:pPr>
        <w:rPr>
          <w:sz w:val="20"/>
          <w:szCs w:val="20"/>
          <w:u w:val="single"/>
        </w:rPr>
      </w:pPr>
      <w:r w:rsidRPr="00392741">
        <w:rPr>
          <w:sz w:val="20"/>
          <w:szCs w:val="20"/>
          <w:u w:val="single"/>
        </w:rPr>
        <w:t>Features:</w:t>
      </w:r>
    </w:p>
    <w:p w14:paraId="7615813B" w14:textId="10866139" w:rsidR="002A64C1" w:rsidRDefault="002A64C1" w:rsidP="002A64C1">
      <w:pPr>
        <w:pStyle w:val="ListParagraph"/>
        <w:numPr>
          <w:ilvl w:val="0"/>
          <w:numId w:val="3"/>
        </w:numPr>
        <w:rPr>
          <w:sz w:val="20"/>
          <w:szCs w:val="20"/>
        </w:rPr>
      </w:pPr>
      <w:r>
        <w:rPr>
          <w:sz w:val="20"/>
          <w:szCs w:val="20"/>
        </w:rPr>
        <w:t>Create API</w:t>
      </w:r>
    </w:p>
    <w:p w14:paraId="1419B442" w14:textId="77777777" w:rsidR="00EF14E1" w:rsidRDefault="00EF14E1" w:rsidP="00037D15">
      <w:pPr>
        <w:rPr>
          <w:sz w:val="20"/>
          <w:szCs w:val="20"/>
          <w:u w:val="single"/>
        </w:rPr>
      </w:pPr>
    </w:p>
    <w:p w14:paraId="3BF58A23" w14:textId="77777777" w:rsidR="007B12B6" w:rsidRDefault="007B12B6" w:rsidP="00037D15">
      <w:pPr>
        <w:rPr>
          <w:sz w:val="20"/>
          <w:szCs w:val="20"/>
          <w:u w:val="single"/>
        </w:rPr>
      </w:pPr>
    </w:p>
    <w:p w14:paraId="6DFC2D45" w14:textId="77777777" w:rsidR="007B12B6" w:rsidRDefault="007B12B6" w:rsidP="00037D15">
      <w:pPr>
        <w:rPr>
          <w:sz w:val="20"/>
          <w:szCs w:val="20"/>
          <w:u w:val="single"/>
        </w:rPr>
      </w:pPr>
    </w:p>
    <w:p w14:paraId="24197F05" w14:textId="77777777" w:rsidR="007B12B6" w:rsidRDefault="007B12B6" w:rsidP="00037D15">
      <w:pPr>
        <w:rPr>
          <w:sz w:val="20"/>
          <w:szCs w:val="20"/>
          <w:u w:val="single"/>
        </w:rPr>
      </w:pPr>
    </w:p>
    <w:p w14:paraId="511269C8" w14:textId="77777777" w:rsidR="007B12B6" w:rsidRDefault="007B12B6" w:rsidP="00037D15">
      <w:pPr>
        <w:rPr>
          <w:sz w:val="20"/>
          <w:szCs w:val="20"/>
          <w:u w:val="single"/>
        </w:rPr>
      </w:pPr>
    </w:p>
    <w:p w14:paraId="69641B0D" w14:textId="77777777" w:rsidR="007B12B6" w:rsidRDefault="007B12B6" w:rsidP="00037D15">
      <w:pPr>
        <w:rPr>
          <w:sz w:val="20"/>
          <w:szCs w:val="20"/>
          <w:u w:val="single"/>
        </w:rPr>
      </w:pPr>
    </w:p>
    <w:p w14:paraId="5CA574D1" w14:textId="230D02AC" w:rsidR="007B12B6" w:rsidRDefault="007B12B6" w:rsidP="00037D15">
      <w:pPr>
        <w:rPr>
          <w:sz w:val="20"/>
          <w:szCs w:val="20"/>
          <w:u w:val="single"/>
        </w:rPr>
      </w:pPr>
      <w:r>
        <w:rPr>
          <w:sz w:val="20"/>
          <w:szCs w:val="20"/>
          <w:u w:val="single"/>
        </w:rPr>
        <w:lastRenderedPageBreak/>
        <w:t>Github Project:</w:t>
      </w:r>
    </w:p>
    <w:p w14:paraId="4C732ECC" w14:textId="6A375520" w:rsidR="007B12B6" w:rsidRDefault="00E5636F" w:rsidP="00037D15">
      <w:pPr>
        <w:rPr>
          <w:sz w:val="20"/>
          <w:szCs w:val="20"/>
          <w:u w:val="single"/>
        </w:rPr>
      </w:pPr>
      <w:r w:rsidRPr="00E5636F">
        <w:rPr>
          <w:sz w:val="20"/>
          <w:szCs w:val="20"/>
          <w:u w:val="single"/>
        </w:rPr>
        <w:drawing>
          <wp:inline distT="0" distB="0" distL="0" distR="0" wp14:anchorId="67C9A542" wp14:editId="4B7E1631">
            <wp:extent cx="3783221" cy="1695450"/>
            <wp:effectExtent l="0" t="0" r="8255" b="0"/>
            <wp:docPr id="1183175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75399" name="Picture 1" descr="A screenshot of a computer&#10;&#10;AI-generated content may be incorrect."/>
                    <pic:cNvPicPr/>
                  </pic:nvPicPr>
                  <pic:blipFill>
                    <a:blip r:embed="rId73"/>
                    <a:stretch>
                      <a:fillRect/>
                    </a:stretch>
                  </pic:blipFill>
                  <pic:spPr>
                    <a:xfrm>
                      <a:off x="0" y="0"/>
                      <a:ext cx="3799075" cy="1702555"/>
                    </a:xfrm>
                    <a:prstGeom prst="rect">
                      <a:avLst/>
                    </a:prstGeom>
                  </pic:spPr>
                </pic:pic>
              </a:graphicData>
            </a:graphic>
          </wp:inline>
        </w:drawing>
      </w:r>
    </w:p>
    <w:p w14:paraId="55E5705A" w14:textId="6333DB8A" w:rsidR="00E5636F" w:rsidRDefault="00E5636F" w:rsidP="00037D15">
      <w:pPr>
        <w:rPr>
          <w:sz w:val="20"/>
          <w:szCs w:val="20"/>
          <w:u w:val="single"/>
        </w:rPr>
      </w:pPr>
      <w:r w:rsidRPr="00E5636F">
        <w:rPr>
          <w:sz w:val="20"/>
          <w:szCs w:val="20"/>
          <w:u w:val="single"/>
        </w:rPr>
        <w:drawing>
          <wp:inline distT="0" distB="0" distL="0" distR="0" wp14:anchorId="577A2941" wp14:editId="0BC72E5E">
            <wp:extent cx="3781425" cy="2914621"/>
            <wp:effectExtent l="0" t="0" r="0" b="635"/>
            <wp:docPr id="125513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833" name="Picture 1" descr="A screenshot of a computer&#10;&#10;AI-generated content may be incorrect."/>
                    <pic:cNvPicPr/>
                  </pic:nvPicPr>
                  <pic:blipFill>
                    <a:blip r:embed="rId74"/>
                    <a:stretch>
                      <a:fillRect/>
                    </a:stretch>
                  </pic:blipFill>
                  <pic:spPr>
                    <a:xfrm>
                      <a:off x="0" y="0"/>
                      <a:ext cx="3801911" cy="2930411"/>
                    </a:xfrm>
                    <a:prstGeom prst="rect">
                      <a:avLst/>
                    </a:prstGeom>
                  </pic:spPr>
                </pic:pic>
              </a:graphicData>
            </a:graphic>
          </wp:inline>
        </w:drawing>
      </w:r>
    </w:p>
    <w:p w14:paraId="1695A965" w14:textId="705062C9" w:rsidR="007B12B6" w:rsidRDefault="006930F3" w:rsidP="00037D15">
      <w:pPr>
        <w:rPr>
          <w:sz w:val="20"/>
          <w:szCs w:val="20"/>
          <w:u w:val="single"/>
        </w:rPr>
      </w:pPr>
      <w:r w:rsidRPr="006930F3">
        <w:rPr>
          <w:sz w:val="20"/>
          <w:szCs w:val="20"/>
          <w:u w:val="single"/>
        </w:rPr>
        <w:drawing>
          <wp:inline distT="0" distB="0" distL="0" distR="0" wp14:anchorId="56EAA165" wp14:editId="4650EB13">
            <wp:extent cx="3834802" cy="2000250"/>
            <wp:effectExtent l="0" t="0" r="0" b="0"/>
            <wp:docPr id="49986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4344" name="Picture 1" descr="A screenshot of a computer&#10;&#10;AI-generated content may be incorrect."/>
                    <pic:cNvPicPr/>
                  </pic:nvPicPr>
                  <pic:blipFill>
                    <a:blip r:embed="rId75"/>
                    <a:stretch>
                      <a:fillRect/>
                    </a:stretch>
                  </pic:blipFill>
                  <pic:spPr>
                    <a:xfrm>
                      <a:off x="0" y="0"/>
                      <a:ext cx="3885220" cy="2026549"/>
                    </a:xfrm>
                    <a:prstGeom prst="rect">
                      <a:avLst/>
                    </a:prstGeom>
                  </pic:spPr>
                </pic:pic>
              </a:graphicData>
            </a:graphic>
          </wp:inline>
        </w:drawing>
      </w:r>
    </w:p>
    <w:p w14:paraId="52922D8E" w14:textId="382316A3" w:rsidR="007B12B6" w:rsidRDefault="006930F3" w:rsidP="00037D15">
      <w:pPr>
        <w:rPr>
          <w:sz w:val="20"/>
          <w:szCs w:val="20"/>
          <w:u w:val="single"/>
        </w:rPr>
      </w:pPr>
      <w:r w:rsidRPr="006930F3">
        <w:rPr>
          <w:sz w:val="20"/>
          <w:szCs w:val="20"/>
          <w:u w:val="single"/>
        </w:rPr>
        <w:drawing>
          <wp:inline distT="0" distB="0" distL="0" distR="0" wp14:anchorId="4BC5290D" wp14:editId="403AA55E">
            <wp:extent cx="3857625" cy="1495012"/>
            <wp:effectExtent l="0" t="0" r="0" b="0"/>
            <wp:docPr id="1346228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8599" name="Picture 1" descr="A screenshot of a computer&#10;&#10;AI-generated content may be incorrect."/>
                    <pic:cNvPicPr/>
                  </pic:nvPicPr>
                  <pic:blipFill>
                    <a:blip r:embed="rId76"/>
                    <a:stretch>
                      <a:fillRect/>
                    </a:stretch>
                  </pic:blipFill>
                  <pic:spPr>
                    <a:xfrm>
                      <a:off x="0" y="0"/>
                      <a:ext cx="3885326" cy="1505748"/>
                    </a:xfrm>
                    <a:prstGeom prst="rect">
                      <a:avLst/>
                    </a:prstGeom>
                  </pic:spPr>
                </pic:pic>
              </a:graphicData>
            </a:graphic>
          </wp:inline>
        </w:drawing>
      </w:r>
    </w:p>
    <w:p w14:paraId="0EA5E9B5" w14:textId="77777777" w:rsidR="007B12B6" w:rsidRPr="00037D15" w:rsidRDefault="007B12B6" w:rsidP="00037D15">
      <w:pPr>
        <w:rPr>
          <w:sz w:val="20"/>
          <w:szCs w:val="20"/>
        </w:rPr>
      </w:pPr>
    </w:p>
    <w:p w14:paraId="17B93A04" w14:textId="53E2B928" w:rsidR="00D9638F" w:rsidRDefault="00D9638F" w:rsidP="00D9638F">
      <w:pPr>
        <w:pStyle w:val="Heading3"/>
      </w:pPr>
      <w:bookmarkStart w:id="7" w:name="_Toc207637609"/>
      <w:r>
        <w:t>CRUD Analysis – API prototype:</w:t>
      </w:r>
      <w:bookmarkEnd w:id="7"/>
    </w:p>
    <w:p w14:paraId="28D954ED" w14:textId="4B05EE83" w:rsidR="00D31602" w:rsidRPr="00392741" w:rsidRDefault="00992FAA" w:rsidP="008D1CC5">
      <w:pPr>
        <w:rPr>
          <w:sz w:val="16"/>
          <w:szCs w:val="16"/>
          <w:u w:val="single"/>
        </w:rPr>
      </w:pPr>
      <w:r>
        <w:rPr>
          <w:sz w:val="20"/>
          <w:szCs w:val="20"/>
          <w:u w:val="single"/>
        </w:rPr>
        <w:br/>
      </w:r>
      <w:r w:rsidR="0010788B" w:rsidRPr="00392741">
        <w:rPr>
          <w:sz w:val="16"/>
          <w:szCs w:val="16"/>
          <w:u w:val="single"/>
        </w:rPr>
        <w:t>Donor</w:t>
      </w:r>
      <w:r w:rsidR="00D31602" w:rsidRPr="00392741">
        <w:rPr>
          <w:sz w:val="16"/>
          <w:szCs w:val="16"/>
          <w:u w:val="single"/>
        </w:rPr>
        <w:t xml:space="preserve"> Register</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EB015C" w:rsidRPr="00392741" w14:paraId="696B3FE1" w14:textId="199597B8" w:rsidTr="00EB015C">
        <w:tc>
          <w:tcPr>
            <w:tcW w:w="9016" w:type="dxa"/>
            <w:gridSpan w:val="7"/>
            <w:shd w:val="clear" w:color="auto" w:fill="DAE9F7" w:themeFill="text2" w:themeFillTint="1A"/>
          </w:tcPr>
          <w:p w14:paraId="1AEA2D63" w14:textId="6A281ED7" w:rsidR="00EB015C" w:rsidRPr="00392741" w:rsidRDefault="00EB015C" w:rsidP="008D1CC5">
            <w:pPr>
              <w:rPr>
                <w:sz w:val="16"/>
                <w:szCs w:val="16"/>
              </w:rPr>
            </w:pPr>
            <w:r w:rsidRPr="00392741">
              <w:rPr>
                <w:sz w:val="16"/>
                <w:szCs w:val="16"/>
              </w:rPr>
              <w:t>Account</w:t>
            </w:r>
          </w:p>
        </w:tc>
      </w:tr>
      <w:tr w:rsidR="00C400A0" w:rsidRPr="00392741" w14:paraId="5E823BDC" w14:textId="285C62D9" w:rsidTr="002F32D6">
        <w:tc>
          <w:tcPr>
            <w:tcW w:w="2046" w:type="dxa"/>
          </w:tcPr>
          <w:p w14:paraId="527E9A6A" w14:textId="2B8EFA0A" w:rsidR="00C400A0" w:rsidRPr="00392741" w:rsidRDefault="00C400A0" w:rsidP="008D1CC5">
            <w:pPr>
              <w:rPr>
                <w:b/>
                <w:bCs/>
                <w:sz w:val="16"/>
                <w:szCs w:val="16"/>
              </w:rPr>
            </w:pPr>
            <w:r w:rsidRPr="00392741">
              <w:rPr>
                <w:b/>
                <w:bCs/>
                <w:sz w:val="16"/>
                <w:szCs w:val="16"/>
              </w:rPr>
              <w:t>Process</w:t>
            </w:r>
          </w:p>
        </w:tc>
        <w:tc>
          <w:tcPr>
            <w:tcW w:w="1266" w:type="dxa"/>
          </w:tcPr>
          <w:p w14:paraId="5DF6C220" w14:textId="3E2EEFCE" w:rsidR="00C400A0" w:rsidRPr="00392741" w:rsidRDefault="00C400A0" w:rsidP="008D1CC5">
            <w:pPr>
              <w:rPr>
                <w:b/>
                <w:bCs/>
                <w:sz w:val="16"/>
                <w:szCs w:val="16"/>
              </w:rPr>
            </w:pPr>
            <w:r w:rsidRPr="00392741">
              <w:rPr>
                <w:b/>
                <w:bCs/>
                <w:sz w:val="16"/>
                <w:szCs w:val="16"/>
              </w:rPr>
              <w:t>AccountID</w:t>
            </w:r>
          </w:p>
        </w:tc>
        <w:tc>
          <w:tcPr>
            <w:tcW w:w="1539" w:type="dxa"/>
          </w:tcPr>
          <w:p w14:paraId="175918F1" w14:textId="76566584" w:rsidR="00C400A0" w:rsidRPr="00392741" w:rsidRDefault="00C400A0" w:rsidP="008D1CC5">
            <w:pPr>
              <w:rPr>
                <w:b/>
                <w:bCs/>
                <w:sz w:val="16"/>
                <w:szCs w:val="16"/>
              </w:rPr>
            </w:pPr>
            <w:r w:rsidRPr="00392741">
              <w:rPr>
                <w:b/>
                <w:bCs/>
                <w:sz w:val="16"/>
                <w:szCs w:val="16"/>
              </w:rPr>
              <w:t>FirstName</w:t>
            </w:r>
          </w:p>
        </w:tc>
        <w:tc>
          <w:tcPr>
            <w:tcW w:w="1123" w:type="dxa"/>
          </w:tcPr>
          <w:p w14:paraId="38CBBA56" w14:textId="58C5F981" w:rsidR="00C400A0" w:rsidRPr="00392741" w:rsidRDefault="00C400A0" w:rsidP="008D1CC5">
            <w:pPr>
              <w:rPr>
                <w:b/>
                <w:bCs/>
                <w:sz w:val="16"/>
                <w:szCs w:val="16"/>
              </w:rPr>
            </w:pPr>
            <w:r w:rsidRPr="00392741">
              <w:rPr>
                <w:b/>
                <w:bCs/>
                <w:sz w:val="16"/>
                <w:szCs w:val="16"/>
              </w:rPr>
              <w:t>Email</w:t>
            </w:r>
          </w:p>
        </w:tc>
        <w:tc>
          <w:tcPr>
            <w:tcW w:w="1126" w:type="dxa"/>
          </w:tcPr>
          <w:p w14:paraId="6C08729B" w14:textId="319F4B54" w:rsidR="00C400A0" w:rsidRPr="00392741" w:rsidRDefault="00C400A0" w:rsidP="008D1CC5">
            <w:pPr>
              <w:rPr>
                <w:b/>
                <w:bCs/>
                <w:sz w:val="16"/>
                <w:szCs w:val="16"/>
              </w:rPr>
            </w:pPr>
            <w:r w:rsidRPr="00392741">
              <w:rPr>
                <w:b/>
                <w:bCs/>
                <w:sz w:val="16"/>
                <w:szCs w:val="16"/>
              </w:rPr>
              <w:t>Password</w:t>
            </w:r>
          </w:p>
        </w:tc>
        <w:tc>
          <w:tcPr>
            <w:tcW w:w="977" w:type="dxa"/>
          </w:tcPr>
          <w:p w14:paraId="35A57A31" w14:textId="4EEBFF90" w:rsidR="00C400A0" w:rsidRPr="00392741" w:rsidRDefault="00C400A0" w:rsidP="008D1CC5">
            <w:pPr>
              <w:rPr>
                <w:b/>
                <w:bCs/>
                <w:sz w:val="16"/>
                <w:szCs w:val="16"/>
              </w:rPr>
            </w:pPr>
            <w:r w:rsidRPr="00392741">
              <w:rPr>
                <w:b/>
                <w:bCs/>
                <w:sz w:val="16"/>
                <w:szCs w:val="16"/>
              </w:rPr>
              <w:t>Token</w:t>
            </w:r>
          </w:p>
        </w:tc>
        <w:tc>
          <w:tcPr>
            <w:tcW w:w="939" w:type="dxa"/>
          </w:tcPr>
          <w:p w14:paraId="7B48F30C" w14:textId="7DB412E3" w:rsidR="00C400A0" w:rsidRPr="00392741" w:rsidRDefault="00C400A0" w:rsidP="008D1CC5">
            <w:pPr>
              <w:rPr>
                <w:b/>
                <w:bCs/>
                <w:sz w:val="16"/>
                <w:szCs w:val="16"/>
              </w:rPr>
            </w:pPr>
            <w:r w:rsidRPr="00392741">
              <w:rPr>
                <w:b/>
                <w:bCs/>
                <w:sz w:val="16"/>
                <w:szCs w:val="16"/>
              </w:rPr>
              <w:t>Member</w:t>
            </w:r>
          </w:p>
        </w:tc>
      </w:tr>
      <w:tr w:rsidR="00C400A0" w:rsidRPr="00392741" w14:paraId="6BFAC217" w14:textId="4F4BD79F" w:rsidTr="002F32D6">
        <w:tc>
          <w:tcPr>
            <w:tcW w:w="2046" w:type="dxa"/>
          </w:tcPr>
          <w:p w14:paraId="444F2E1E" w14:textId="0DE7E380" w:rsidR="00C400A0" w:rsidRPr="00392741" w:rsidRDefault="004211B9" w:rsidP="008D1CC5">
            <w:pPr>
              <w:rPr>
                <w:b/>
                <w:bCs/>
                <w:sz w:val="16"/>
                <w:szCs w:val="16"/>
              </w:rPr>
            </w:pPr>
            <w:r w:rsidRPr="00392741">
              <w:rPr>
                <w:b/>
                <w:bCs/>
                <w:sz w:val="16"/>
                <w:szCs w:val="16"/>
              </w:rPr>
              <w:t>Signup</w:t>
            </w:r>
          </w:p>
        </w:tc>
        <w:tc>
          <w:tcPr>
            <w:tcW w:w="1266" w:type="dxa"/>
          </w:tcPr>
          <w:p w14:paraId="2CA90A3E" w14:textId="09FA1C91" w:rsidR="00C400A0" w:rsidRPr="00392741" w:rsidRDefault="00C12A20" w:rsidP="008D1CC5">
            <w:pPr>
              <w:rPr>
                <w:sz w:val="16"/>
                <w:szCs w:val="16"/>
              </w:rPr>
            </w:pPr>
            <w:r w:rsidRPr="00392741">
              <w:rPr>
                <w:sz w:val="16"/>
                <w:szCs w:val="16"/>
              </w:rPr>
              <w:t>Create</w:t>
            </w:r>
          </w:p>
        </w:tc>
        <w:tc>
          <w:tcPr>
            <w:tcW w:w="1539" w:type="dxa"/>
          </w:tcPr>
          <w:p w14:paraId="5AC1A4DD" w14:textId="750E23A7" w:rsidR="00C400A0" w:rsidRPr="00392741" w:rsidRDefault="00C12A20" w:rsidP="008D1CC5">
            <w:pPr>
              <w:rPr>
                <w:sz w:val="16"/>
                <w:szCs w:val="16"/>
              </w:rPr>
            </w:pPr>
            <w:r w:rsidRPr="00392741">
              <w:rPr>
                <w:sz w:val="16"/>
                <w:szCs w:val="16"/>
              </w:rPr>
              <w:t>Create</w:t>
            </w:r>
          </w:p>
        </w:tc>
        <w:tc>
          <w:tcPr>
            <w:tcW w:w="1123" w:type="dxa"/>
          </w:tcPr>
          <w:p w14:paraId="39CF4CB0" w14:textId="11404C48" w:rsidR="00C400A0" w:rsidRPr="00392741" w:rsidRDefault="00C12A20" w:rsidP="008D1CC5">
            <w:pPr>
              <w:rPr>
                <w:sz w:val="16"/>
                <w:szCs w:val="16"/>
              </w:rPr>
            </w:pPr>
            <w:r w:rsidRPr="00392741">
              <w:rPr>
                <w:sz w:val="16"/>
                <w:szCs w:val="16"/>
              </w:rPr>
              <w:t>Create</w:t>
            </w:r>
          </w:p>
        </w:tc>
        <w:tc>
          <w:tcPr>
            <w:tcW w:w="1126" w:type="dxa"/>
          </w:tcPr>
          <w:p w14:paraId="27EDCFE5" w14:textId="29822E9E" w:rsidR="00C400A0" w:rsidRPr="00392741" w:rsidRDefault="00C12A20" w:rsidP="008D1CC5">
            <w:pPr>
              <w:rPr>
                <w:sz w:val="16"/>
                <w:szCs w:val="16"/>
              </w:rPr>
            </w:pPr>
            <w:r w:rsidRPr="00392741">
              <w:rPr>
                <w:sz w:val="16"/>
                <w:szCs w:val="16"/>
              </w:rPr>
              <w:t>Create</w:t>
            </w:r>
          </w:p>
        </w:tc>
        <w:tc>
          <w:tcPr>
            <w:tcW w:w="977" w:type="dxa"/>
          </w:tcPr>
          <w:p w14:paraId="6618FEC7" w14:textId="64A02C39" w:rsidR="00C400A0" w:rsidRPr="00392741" w:rsidRDefault="00C12A20" w:rsidP="008D1CC5">
            <w:pPr>
              <w:rPr>
                <w:sz w:val="16"/>
                <w:szCs w:val="16"/>
              </w:rPr>
            </w:pPr>
            <w:r w:rsidRPr="00392741">
              <w:rPr>
                <w:sz w:val="16"/>
                <w:szCs w:val="16"/>
              </w:rPr>
              <w:t>Create</w:t>
            </w:r>
          </w:p>
        </w:tc>
        <w:tc>
          <w:tcPr>
            <w:tcW w:w="939" w:type="dxa"/>
          </w:tcPr>
          <w:p w14:paraId="2B9BD856" w14:textId="38FA35A0" w:rsidR="00C400A0" w:rsidRPr="00392741" w:rsidRDefault="00C12A20" w:rsidP="008D1CC5">
            <w:pPr>
              <w:rPr>
                <w:sz w:val="16"/>
                <w:szCs w:val="16"/>
              </w:rPr>
            </w:pPr>
            <w:r w:rsidRPr="00392741">
              <w:rPr>
                <w:sz w:val="16"/>
                <w:szCs w:val="16"/>
              </w:rPr>
              <w:t>Create</w:t>
            </w:r>
          </w:p>
        </w:tc>
      </w:tr>
      <w:tr w:rsidR="00EB015C" w:rsidRPr="00392741" w14:paraId="3417D402" w14:textId="77777777" w:rsidTr="00EB015C">
        <w:tc>
          <w:tcPr>
            <w:tcW w:w="9016" w:type="dxa"/>
            <w:gridSpan w:val="7"/>
            <w:shd w:val="clear" w:color="auto" w:fill="DAE9F7" w:themeFill="text2" w:themeFillTint="1A"/>
          </w:tcPr>
          <w:p w14:paraId="356D1051" w14:textId="2E9A4230" w:rsidR="00EB015C" w:rsidRPr="00392741" w:rsidRDefault="00EB015C" w:rsidP="008D1CC5">
            <w:pPr>
              <w:rPr>
                <w:sz w:val="16"/>
                <w:szCs w:val="16"/>
              </w:rPr>
            </w:pPr>
            <w:r w:rsidRPr="00392741">
              <w:rPr>
                <w:sz w:val="16"/>
                <w:szCs w:val="16"/>
              </w:rPr>
              <w:t>Token</w:t>
            </w:r>
          </w:p>
        </w:tc>
      </w:tr>
      <w:tr w:rsidR="002F32D6" w:rsidRPr="00392741" w14:paraId="0ADA18B6" w14:textId="77777777" w:rsidTr="002F32D6">
        <w:tc>
          <w:tcPr>
            <w:tcW w:w="2046" w:type="dxa"/>
            <w:vMerge w:val="restart"/>
          </w:tcPr>
          <w:p w14:paraId="6F39ECB5" w14:textId="5F71284E" w:rsidR="002F32D6" w:rsidRPr="00392741" w:rsidRDefault="002F32D6" w:rsidP="008D1CC5">
            <w:pPr>
              <w:rPr>
                <w:sz w:val="16"/>
                <w:szCs w:val="16"/>
              </w:rPr>
            </w:pPr>
            <w:r w:rsidRPr="00392741">
              <w:rPr>
                <w:b/>
                <w:bCs/>
                <w:sz w:val="16"/>
                <w:szCs w:val="16"/>
              </w:rPr>
              <w:t>Process</w:t>
            </w:r>
          </w:p>
        </w:tc>
        <w:tc>
          <w:tcPr>
            <w:tcW w:w="1266" w:type="dxa"/>
          </w:tcPr>
          <w:p w14:paraId="1C3ABF90" w14:textId="06E724DE" w:rsidR="002F32D6" w:rsidRPr="00392741" w:rsidRDefault="002F32D6" w:rsidP="008D1CC5">
            <w:pPr>
              <w:rPr>
                <w:b/>
                <w:bCs/>
                <w:sz w:val="16"/>
                <w:szCs w:val="16"/>
              </w:rPr>
            </w:pPr>
            <w:r w:rsidRPr="00392741">
              <w:rPr>
                <w:b/>
                <w:bCs/>
                <w:sz w:val="16"/>
                <w:szCs w:val="16"/>
              </w:rPr>
              <w:t>TokenID</w:t>
            </w:r>
          </w:p>
        </w:tc>
        <w:tc>
          <w:tcPr>
            <w:tcW w:w="1539" w:type="dxa"/>
          </w:tcPr>
          <w:p w14:paraId="14D3A8B1" w14:textId="3F941CB9" w:rsidR="002F32D6" w:rsidRPr="00392741" w:rsidRDefault="002F32D6" w:rsidP="008D1CC5">
            <w:pPr>
              <w:rPr>
                <w:b/>
                <w:bCs/>
                <w:sz w:val="16"/>
                <w:szCs w:val="16"/>
              </w:rPr>
            </w:pPr>
            <w:r w:rsidRPr="00392741">
              <w:rPr>
                <w:b/>
                <w:bCs/>
                <w:sz w:val="16"/>
                <w:szCs w:val="16"/>
              </w:rPr>
              <w:t>TokenValue</w:t>
            </w:r>
          </w:p>
        </w:tc>
        <w:tc>
          <w:tcPr>
            <w:tcW w:w="1123" w:type="dxa"/>
          </w:tcPr>
          <w:p w14:paraId="16FB5CAE" w14:textId="6E6507C3" w:rsidR="002F32D6" w:rsidRPr="00392741" w:rsidRDefault="002F32D6" w:rsidP="008D1CC5">
            <w:pPr>
              <w:rPr>
                <w:b/>
                <w:bCs/>
                <w:sz w:val="16"/>
                <w:szCs w:val="16"/>
              </w:rPr>
            </w:pPr>
            <w:r w:rsidRPr="00392741">
              <w:rPr>
                <w:b/>
                <w:bCs/>
                <w:sz w:val="16"/>
                <w:szCs w:val="16"/>
              </w:rPr>
              <w:t>AccountID</w:t>
            </w:r>
          </w:p>
        </w:tc>
        <w:tc>
          <w:tcPr>
            <w:tcW w:w="3042" w:type="dxa"/>
            <w:gridSpan w:val="3"/>
            <w:vMerge w:val="restart"/>
          </w:tcPr>
          <w:p w14:paraId="3F827548" w14:textId="77777777" w:rsidR="002F32D6" w:rsidRPr="00392741" w:rsidRDefault="002F32D6" w:rsidP="008D1CC5">
            <w:pPr>
              <w:rPr>
                <w:sz w:val="16"/>
                <w:szCs w:val="16"/>
              </w:rPr>
            </w:pPr>
          </w:p>
        </w:tc>
      </w:tr>
      <w:tr w:rsidR="002F32D6" w:rsidRPr="00392741" w14:paraId="13225CE5" w14:textId="77777777" w:rsidTr="002F32D6">
        <w:tc>
          <w:tcPr>
            <w:tcW w:w="2046" w:type="dxa"/>
            <w:vMerge/>
          </w:tcPr>
          <w:p w14:paraId="73BD046D" w14:textId="77777777" w:rsidR="002F32D6" w:rsidRPr="00392741" w:rsidRDefault="002F32D6" w:rsidP="008D1CC5">
            <w:pPr>
              <w:rPr>
                <w:sz w:val="16"/>
                <w:szCs w:val="16"/>
              </w:rPr>
            </w:pPr>
          </w:p>
        </w:tc>
        <w:tc>
          <w:tcPr>
            <w:tcW w:w="1266" w:type="dxa"/>
          </w:tcPr>
          <w:p w14:paraId="355FB0ED" w14:textId="7A5F16EB" w:rsidR="002F32D6" w:rsidRPr="00392741" w:rsidRDefault="00C12A20" w:rsidP="008D1CC5">
            <w:pPr>
              <w:rPr>
                <w:sz w:val="16"/>
                <w:szCs w:val="16"/>
              </w:rPr>
            </w:pPr>
            <w:r w:rsidRPr="00392741">
              <w:rPr>
                <w:sz w:val="16"/>
                <w:szCs w:val="16"/>
              </w:rPr>
              <w:t>Create, Read</w:t>
            </w:r>
          </w:p>
        </w:tc>
        <w:tc>
          <w:tcPr>
            <w:tcW w:w="1539" w:type="dxa"/>
          </w:tcPr>
          <w:p w14:paraId="33133A28" w14:textId="6D4793CC" w:rsidR="002F32D6" w:rsidRPr="00392741" w:rsidRDefault="00C12A20" w:rsidP="008D1CC5">
            <w:pPr>
              <w:rPr>
                <w:sz w:val="16"/>
                <w:szCs w:val="16"/>
              </w:rPr>
            </w:pPr>
            <w:r w:rsidRPr="00392741">
              <w:rPr>
                <w:sz w:val="16"/>
                <w:szCs w:val="16"/>
              </w:rPr>
              <w:t>Read</w:t>
            </w:r>
          </w:p>
        </w:tc>
        <w:tc>
          <w:tcPr>
            <w:tcW w:w="1123" w:type="dxa"/>
          </w:tcPr>
          <w:p w14:paraId="03AAE401" w14:textId="2C026CAA" w:rsidR="002F32D6" w:rsidRPr="00392741" w:rsidRDefault="002F32D6" w:rsidP="008D1CC5">
            <w:pPr>
              <w:rPr>
                <w:sz w:val="16"/>
                <w:szCs w:val="16"/>
              </w:rPr>
            </w:pPr>
            <w:r w:rsidRPr="00392741">
              <w:rPr>
                <w:sz w:val="16"/>
                <w:szCs w:val="16"/>
              </w:rPr>
              <w:t>C,R,U,D</w:t>
            </w:r>
          </w:p>
        </w:tc>
        <w:tc>
          <w:tcPr>
            <w:tcW w:w="3042" w:type="dxa"/>
            <w:gridSpan w:val="3"/>
            <w:vMerge/>
          </w:tcPr>
          <w:p w14:paraId="77946638" w14:textId="77777777" w:rsidR="002F32D6" w:rsidRPr="00392741" w:rsidRDefault="002F32D6" w:rsidP="008D1CC5">
            <w:pPr>
              <w:rPr>
                <w:sz w:val="16"/>
                <w:szCs w:val="16"/>
              </w:rPr>
            </w:pPr>
          </w:p>
        </w:tc>
      </w:tr>
    </w:tbl>
    <w:p w14:paraId="44C14A5A" w14:textId="77777777" w:rsidR="00520A52" w:rsidRPr="00392741" w:rsidRDefault="00520A52" w:rsidP="008D1CC5">
      <w:pPr>
        <w:rPr>
          <w:sz w:val="16"/>
          <w:szCs w:val="16"/>
        </w:rPr>
      </w:pPr>
    </w:p>
    <w:p w14:paraId="3F776CFD" w14:textId="5FB24AAF" w:rsidR="00520A52" w:rsidRPr="00392741" w:rsidRDefault="0010788B" w:rsidP="008D1CC5">
      <w:pPr>
        <w:rPr>
          <w:sz w:val="16"/>
          <w:szCs w:val="16"/>
          <w:u w:val="single"/>
        </w:rPr>
      </w:pPr>
      <w:r w:rsidRPr="00392741">
        <w:rPr>
          <w:sz w:val="16"/>
          <w:szCs w:val="16"/>
          <w:u w:val="single"/>
        </w:rPr>
        <w:t>Donor</w:t>
      </w:r>
      <w:r w:rsidR="009D187C" w:rsidRPr="00392741">
        <w:rPr>
          <w:sz w:val="16"/>
          <w:szCs w:val="16"/>
          <w:u w:val="single"/>
        </w:rPr>
        <w:t xml:space="preserve"> Login</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9D187C" w:rsidRPr="00392741" w14:paraId="55C79DC1" w14:textId="77777777" w:rsidTr="009C73F8">
        <w:tc>
          <w:tcPr>
            <w:tcW w:w="9016" w:type="dxa"/>
            <w:gridSpan w:val="7"/>
            <w:shd w:val="clear" w:color="auto" w:fill="DAE9F7" w:themeFill="text2" w:themeFillTint="1A"/>
          </w:tcPr>
          <w:p w14:paraId="164E52B5" w14:textId="77777777" w:rsidR="009D187C" w:rsidRPr="00392741" w:rsidRDefault="009D187C" w:rsidP="009C73F8">
            <w:pPr>
              <w:rPr>
                <w:sz w:val="16"/>
                <w:szCs w:val="16"/>
              </w:rPr>
            </w:pPr>
            <w:r w:rsidRPr="00392741">
              <w:rPr>
                <w:sz w:val="16"/>
                <w:szCs w:val="16"/>
              </w:rPr>
              <w:t>Account</w:t>
            </w:r>
          </w:p>
        </w:tc>
      </w:tr>
      <w:tr w:rsidR="009D187C" w:rsidRPr="00392741" w14:paraId="34922102" w14:textId="77777777" w:rsidTr="009C73F8">
        <w:tc>
          <w:tcPr>
            <w:tcW w:w="2046" w:type="dxa"/>
          </w:tcPr>
          <w:p w14:paraId="65FBD133" w14:textId="77777777" w:rsidR="009D187C" w:rsidRPr="00392741" w:rsidRDefault="009D187C" w:rsidP="009C73F8">
            <w:pPr>
              <w:rPr>
                <w:b/>
                <w:bCs/>
                <w:sz w:val="16"/>
                <w:szCs w:val="16"/>
              </w:rPr>
            </w:pPr>
            <w:r w:rsidRPr="00392741">
              <w:rPr>
                <w:b/>
                <w:bCs/>
                <w:sz w:val="16"/>
                <w:szCs w:val="16"/>
              </w:rPr>
              <w:t>Process</w:t>
            </w:r>
          </w:p>
        </w:tc>
        <w:tc>
          <w:tcPr>
            <w:tcW w:w="1266" w:type="dxa"/>
          </w:tcPr>
          <w:p w14:paraId="08957470" w14:textId="77777777" w:rsidR="009D187C" w:rsidRPr="00392741" w:rsidRDefault="009D187C" w:rsidP="009C73F8">
            <w:pPr>
              <w:rPr>
                <w:b/>
                <w:bCs/>
                <w:sz w:val="16"/>
                <w:szCs w:val="16"/>
              </w:rPr>
            </w:pPr>
            <w:r w:rsidRPr="00392741">
              <w:rPr>
                <w:b/>
                <w:bCs/>
                <w:sz w:val="16"/>
                <w:szCs w:val="16"/>
              </w:rPr>
              <w:t>AccountID</w:t>
            </w:r>
          </w:p>
        </w:tc>
        <w:tc>
          <w:tcPr>
            <w:tcW w:w="1539" w:type="dxa"/>
          </w:tcPr>
          <w:p w14:paraId="68A0972B" w14:textId="77777777" w:rsidR="009D187C" w:rsidRPr="00392741" w:rsidRDefault="009D187C" w:rsidP="009C73F8">
            <w:pPr>
              <w:rPr>
                <w:b/>
                <w:bCs/>
                <w:sz w:val="16"/>
                <w:szCs w:val="16"/>
              </w:rPr>
            </w:pPr>
            <w:r w:rsidRPr="00392741">
              <w:rPr>
                <w:b/>
                <w:bCs/>
                <w:sz w:val="16"/>
                <w:szCs w:val="16"/>
              </w:rPr>
              <w:t>FirstName</w:t>
            </w:r>
          </w:p>
        </w:tc>
        <w:tc>
          <w:tcPr>
            <w:tcW w:w="1123" w:type="dxa"/>
          </w:tcPr>
          <w:p w14:paraId="73D44C72" w14:textId="77777777" w:rsidR="009D187C" w:rsidRPr="00392741" w:rsidRDefault="009D187C" w:rsidP="009C73F8">
            <w:pPr>
              <w:rPr>
                <w:b/>
                <w:bCs/>
                <w:sz w:val="16"/>
                <w:szCs w:val="16"/>
              </w:rPr>
            </w:pPr>
            <w:r w:rsidRPr="00392741">
              <w:rPr>
                <w:b/>
                <w:bCs/>
                <w:sz w:val="16"/>
                <w:szCs w:val="16"/>
              </w:rPr>
              <w:t>Email</w:t>
            </w:r>
          </w:p>
        </w:tc>
        <w:tc>
          <w:tcPr>
            <w:tcW w:w="1126" w:type="dxa"/>
          </w:tcPr>
          <w:p w14:paraId="3285ACF9" w14:textId="77777777" w:rsidR="009D187C" w:rsidRPr="00392741" w:rsidRDefault="009D187C" w:rsidP="009C73F8">
            <w:pPr>
              <w:rPr>
                <w:b/>
                <w:bCs/>
                <w:sz w:val="16"/>
                <w:szCs w:val="16"/>
              </w:rPr>
            </w:pPr>
            <w:r w:rsidRPr="00392741">
              <w:rPr>
                <w:b/>
                <w:bCs/>
                <w:sz w:val="16"/>
                <w:szCs w:val="16"/>
              </w:rPr>
              <w:t>Password</w:t>
            </w:r>
          </w:p>
        </w:tc>
        <w:tc>
          <w:tcPr>
            <w:tcW w:w="977" w:type="dxa"/>
          </w:tcPr>
          <w:p w14:paraId="4D49942A" w14:textId="77777777" w:rsidR="009D187C" w:rsidRPr="00392741" w:rsidRDefault="009D187C" w:rsidP="009C73F8">
            <w:pPr>
              <w:rPr>
                <w:b/>
                <w:bCs/>
                <w:sz w:val="16"/>
                <w:szCs w:val="16"/>
              </w:rPr>
            </w:pPr>
            <w:r w:rsidRPr="00392741">
              <w:rPr>
                <w:b/>
                <w:bCs/>
                <w:sz w:val="16"/>
                <w:szCs w:val="16"/>
              </w:rPr>
              <w:t>Token</w:t>
            </w:r>
          </w:p>
        </w:tc>
        <w:tc>
          <w:tcPr>
            <w:tcW w:w="939" w:type="dxa"/>
          </w:tcPr>
          <w:p w14:paraId="1AC5E295" w14:textId="77777777" w:rsidR="009D187C" w:rsidRPr="00392741" w:rsidRDefault="009D187C" w:rsidP="009C73F8">
            <w:pPr>
              <w:rPr>
                <w:b/>
                <w:bCs/>
                <w:sz w:val="16"/>
                <w:szCs w:val="16"/>
              </w:rPr>
            </w:pPr>
            <w:r w:rsidRPr="00392741">
              <w:rPr>
                <w:b/>
                <w:bCs/>
                <w:sz w:val="16"/>
                <w:szCs w:val="16"/>
              </w:rPr>
              <w:t>Member</w:t>
            </w:r>
          </w:p>
        </w:tc>
      </w:tr>
      <w:tr w:rsidR="009D187C" w:rsidRPr="00392741" w14:paraId="7B488085" w14:textId="77777777" w:rsidTr="009C73F8">
        <w:tc>
          <w:tcPr>
            <w:tcW w:w="2046" w:type="dxa"/>
          </w:tcPr>
          <w:p w14:paraId="65090A03" w14:textId="77777777" w:rsidR="009D187C" w:rsidRPr="00392741" w:rsidRDefault="009D187C" w:rsidP="009C73F8">
            <w:pPr>
              <w:rPr>
                <w:b/>
                <w:bCs/>
                <w:sz w:val="16"/>
                <w:szCs w:val="16"/>
              </w:rPr>
            </w:pPr>
            <w:r w:rsidRPr="00392741">
              <w:rPr>
                <w:b/>
                <w:bCs/>
                <w:sz w:val="16"/>
                <w:szCs w:val="16"/>
              </w:rPr>
              <w:t>Signup</w:t>
            </w:r>
          </w:p>
        </w:tc>
        <w:tc>
          <w:tcPr>
            <w:tcW w:w="1266" w:type="dxa"/>
          </w:tcPr>
          <w:p w14:paraId="26D20F73" w14:textId="559327EB" w:rsidR="009D187C" w:rsidRPr="00392741" w:rsidRDefault="00C12A20" w:rsidP="009C73F8">
            <w:pPr>
              <w:rPr>
                <w:sz w:val="16"/>
                <w:szCs w:val="16"/>
              </w:rPr>
            </w:pPr>
            <w:r w:rsidRPr="00392741">
              <w:rPr>
                <w:sz w:val="16"/>
                <w:szCs w:val="16"/>
              </w:rPr>
              <w:t>Read</w:t>
            </w:r>
          </w:p>
        </w:tc>
        <w:tc>
          <w:tcPr>
            <w:tcW w:w="1539" w:type="dxa"/>
          </w:tcPr>
          <w:p w14:paraId="63A77A01" w14:textId="0C34ABFB" w:rsidR="009D187C" w:rsidRPr="00392741" w:rsidRDefault="00C12A20" w:rsidP="009C73F8">
            <w:pPr>
              <w:rPr>
                <w:sz w:val="16"/>
                <w:szCs w:val="16"/>
              </w:rPr>
            </w:pPr>
            <w:r w:rsidRPr="00392741">
              <w:rPr>
                <w:sz w:val="16"/>
                <w:szCs w:val="16"/>
              </w:rPr>
              <w:t>Read</w:t>
            </w:r>
          </w:p>
        </w:tc>
        <w:tc>
          <w:tcPr>
            <w:tcW w:w="1123" w:type="dxa"/>
          </w:tcPr>
          <w:p w14:paraId="2B00604A" w14:textId="025C2742" w:rsidR="009D187C" w:rsidRPr="00392741" w:rsidRDefault="00C12A20" w:rsidP="009C73F8">
            <w:pPr>
              <w:rPr>
                <w:sz w:val="16"/>
                <w:szCs w:val="16"/>
              </w:rPr>
            </w:pPr>
            <w:r w:rsidRPr="00392741">
              <w:rPr>
                <w:sz w:val="16"/>
                <w:szCs w:val="16"/>
              </w:rPr>
              <w:t>Read</w:t>
            </w:r>
          </w:p>
        </w:tc>
        <w:tc>
          <w:tcPr>
            <w:tcW w:w="1126" w:type="dxa"/>
          </w:tcPr>
          <w:p w14:paraId="487ACE40" w14:textId="49052C43" w:rsidR="009D187C" w:rsidRPr="00392741" w:rsidRDefault="00C12A20" w:rsidP="009C73F8">
            <w:pPr>
              <w:rPr>
                <w:sz w:val="16"/>
                <w:szCs w:val="16"/>
              </w:rPr>
            </w:pPr>
            <w:r w:rsidRPr="00392741">
              <w:rPr>
                <w:sz w:val="16"/>
                <w:szCs w:val="16"/>
              </w:rPr>
              <w:t>Read</w:t>
            </w:r>
          </w:p>
        </w:tc>
        <w:tc>
          <w:tcPr>
            <w:tcW w:w="977" w:type="dxa"/>
          </w:tcPr>
          <w:p w14:paraId="2A473F26" w14:textId="547FE298" w:rsidR="009D187C" w:rsidRPr="00392741" w:rsidRDefault="00C12A20" w:rsidP="009C73F8">
            <w:pPr>
              <w:rPr>
                <w:sz w:val="16"/>
                <w:szCs w:val="16"/>
              </w:rPr>
            </w:pPr>
            <w:r w:rsidRPr="00392741">
              <w:rPr>
                <w:sz w:val="16"/>
                <w:szCs w:val="16"/>
              </w:rPr>
              <w:t>Read</w:t>
            </w:r>
          </w:p>
        </w:tc>
        <w:tc>
          <w:tcPr>
            <w:tcW w:w="939" w:type="dxa"/>
          </w:tcPr>
          <w:p w14:paraId="0A4E5CBD" w14:textId="24567B86" w:rsidR="009D187C" w:rsidRPr="00392741" w:rsidRDefault="00C12A20" w:rsidP="009C73F8">
            <w:pPr>
              <w:rPr>
                <w:sz w:val="16"/>
                <w:szCs w:val="16"/>
              </w:rPr>
            </w:pPr>
            <w:r w:rsidRPr="00392741">
              <w:rPr>
                <w:sz w:val="16"/>
                <w:szCs w:val="16"/>
              </w:rPr>
              <w:t>Read</w:t>
            </w:r>
          </w:p>
        </w:tc>
      </w:tr>
    </w:tbl>
    <w:p w14:paraId="5E38C858" w14:textId="77777777" w:rsidR="009D187C" w:rsidRPr="00392741" w:rsidRDefault="009D187C" w:rsidP="008D1CC5">
      <w:pPr>
        <w:rPr>
          <w:sz w:val="16"/>
          <w:szCs w:val="16"/>
        </w:rPr>
      </w:pPr>
    </w:p>
    <w:p w14:paraId="160CF042" w14:textId="6A78E6F4" w:rsidR="0010788B" w:rsidRPr="00392741" w:rsidRDefault="0010788B" w:rsidP="0010788B">
      <w:pPr>
        <w:rPr>
          <w:sz w:val="16"/>
          <w:szCs w:val="16"/>
          <w:u w:val="single"/>
        </w:rPr>
      </w:pPr>
      <w:r w:rsidRPr="00392741">
        <w:rPr>
          <w:sz w:val="16"/>
          <w:szCs w:val="16"/>
          <w:u w:val="single"/>
        </w:rPr>
        <w:t>Beneficiary Register</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10788B" w:rsidRPr="00392741" w14:paraId="3E205041" w14:textId="77777777" w:rsidTr="009C73F8">
        <w:tc>
          <w:tcPr>
            <w:tcW w:w="9016" w:type="dxa"/>
            <w:gridSpan w:val="7"/>
            <w:shd w:val="clear" w:color="auto" w:fill="DAE9F7" w:themeFill="text2" w:themeFillTint="1A"/>
          </w:tcPr>
          <w:p w14:paraId="0969E26E" w14:textId="77777777" w:rsidR="0010788B" w:rsidRPr="00392741" w:rsidRDefault="0010788B" w:rsidP="009C73F8">
            <w:pPr>
              <w:rPr>
                <w:sz w:val="16"/>
                <w:szCs w:val="16"/>
              </w:rPr>
            </w:pPr>
            <w:r w:rsidRPr="00392741">
              <w:rPr>
                <w:sz w:val="16"/>
                <w:szCs w:val="16"/>
              </w:rPr>
              <w:t>Account</w:t>
            </w:r>
          </w:p>
        </w:tc>
      </w:tr>
      <w:tr w:rsidR="0010788B" w:rsidRPr="00392741" w14:paraId="7F452376" w14:textId="77777777" w:rsidTr="009C73F8">
        <w:tc>
          <w:tcPr>
            <w:tcW w:w="2046" w:type="dxa"/>
          </w:tcPr>
          <w:p w14:paraId="78B3B396" w14:textId="77777777" w:rsidR="0010788B" w:rsidRPr="00392741" w:rsidRDefault="0010788B" w:rsidP="009C73F8">
            <w:pPr>
              <w:rPr>
                <w:b/>
                <w:bCs/>
                <w:sz w:val="16"/>
                <w:szCs w:val="16"/>
              </w:rPr>
            </w:pPr>
            <w:r w:rsidRPr="00392741">
              <w:rPr>
                <w:b/>
                <w:bCs/>
                <w:sz w:val="16"/>
                <w:szCs w:val="16"/>
              </w:rPr>
              <w:t>Process</w:t>
            </w:r>
          </w:p>
        </w:tc>
        <w:tc>
          <w:tcPr>
            <w:tcW w:w="1266" w:type="dxa"/>
          </w:tcPr>
          <w:p w14:paraId="20FD89DD" w14:textId="77777777" w:rsidR="0010788B" w:rsidRPr="00392741" w:rsidRDefault="0010788B" w:rsidP="009C73F8">
            <w:pPr>
              <w:rPr>
                <w:b/>
                <w:bCs/>
                <w:sz w:val="16"/>
                <w:szCs w:val="16"/>
              </w:rPr>
            </w:pPr>
            <w:r w:rsidRPr="00392741">
              <w:rPr>
                <w:b/>
                <w:bCs/>
                <w:sz w:val="16"/>
                <w:szCs w:val="16"/>
              </w:rPr>
              <w:t>AccountID</w:t>
            </w:r>
          </w:p>
        </w:tc>
        <w:tc>
          <w:tcPr>
            <w:tcW w:w="1539" w:type="dxa"/>
          </w:tcPr>
          <w:p w14:paraId="399EAD3D" w14:textId="77777777" w:rsidR="0010788B" w:rsidRPr="00392741" w:rsidRDefault="0010788B" w:rsidP="009C73F8">
            <w:pPr>
              <w:rPr>
                <w:b/>
                <w:bCs/>
                <w:sz w:val="16"/>
                <w:szCs w:val="16"/>
              </w:rPr>
            </w:pPr>
            <w:r w:rsidRPr="00392741">
              <w:rPr>
                <w:b/>
                <w:bCs/>
                <w:sz w:val="16"/>
                <w:szCs w:val="16"/>
              </w:rPr>
              <w:t>FirstName</w:t>
            </w:r>
          </w:p>
        </w:tc>
        <w:tc>
          <w:tcPr>
            <w:tcW w:w="1123" w:type="dxa"/>
          </w:tcPr>
          <w:p w14:paraId="1768E1B7" w14:textId="77777777" w:rsidR="0010788B" w:rsidRPr="00392741" w:rsidRDefault="0010788B" w:rsidP="009C73F8">
            <w:pPr>
              <w:rPr>
                <w:b/>
                <w:bCs/>
                <w:sz w:val="16"/>
                <w:szCs w:val="16"/>
              </w:rPr>
            </w:pPr>
            <w:r w:rsidRPr="00392741">
              <w:rPr>
                <w:b/>
                <w:bCs/>
                <w:sz w:val="16"/>
                <w:szCs w:val="16"/>
              </w:rPr>
              <w:t>Email</w:t>
            </w:r>
          </w:p>
        </w:tc>
        <w:tc>
          <w:tcPr>
            <w:tcW w:w="1126" w:type="dxa"/>
          </w:tcPr>
          <w:p w14:paraId="2DA7FA2E" w14:textId="77777777" w:rsidR="0010788B" w:rsidRPr="00392741" w:rsidRDefault="0010788B" w:rsidP="009C73F8">
            <w:pPr>
              <w:rPr>
                <w:b/>
                <w:bCs/>
                <w:sz w:val="16"/>
                <w:szCs w:val="16"/>
              </w:rPr>
            </w:pPr>
            <w:r w:rsidRPr="00392741">
              <w:rPr>
                <w:b/>
                <w:bCs/>
                <w:sz w:val="16"/>
                <w:szCs w:val="16"/>
              </w:rPr>
              <w:t>Password</w:t>
            </w:r>
          </w:p>
        </w:tc>
        <w:tc>
          <w:tcPr>
            <w:tcW w:w="977" w:type="dxa"/>
          </w:tcPr>
          <w:p w14:paraId="2035823E" w14:textId="77777777" w:rsidR="0010788B" w:rsidRPr="00392741" w:rsidRDefault="0010788B" w:rsidP="009C73F8">
            <w:pPr>
              <w:rPr>
                <w:b/>
                <w:bCs/>
                <w:sz w:val="16"/>
                <w:szCs w:val="16"/>
              </w:rPr>
            </w:pPr>
            <w:r w:rsidRPr="00392741">
              <w:rPr>
                <w:b/>
                <w:bCs/>
                <w:sz w:val="16"/>
                <w:szCs w:val="16"/>
              </w:rPr>
              <w:t>Token</w:t>
            </w:r>
          </w:p>
        </w:tc>
        <w:tc>
          <w:tcPr>
            <w:tcW w:w="939" w:type="dxa"/>
          </w:tcPr>
          <w:p w14:paraId="3FD23B99" w14:textId="77777777" w:rsidR="0010788B" w:rsidRPr="00392741" w:rsidRDefault="0010788B" w:rsidP="009C73F8">
            <w:pPr>
              <w:rPr>
                <w:b/>
                <w:bCs/>
                <w:sz w:val="16"/>
                <w:szCs w:val="16"/>
              </w:rPr>
            </w:pPr>
            <w:r w:rsidRPr="00392741">
              <w:rPr>
                <w:b/>
                <w:bCs/>
                <w:sz w:val="16"/>
                <w:szCs w:val="16"/>
              </w:rPr>
              <w:t>Member</w:t>
            </w:r>
          </w:p>
        </w:tc>
      </w:tr>
      <w:tr w:rsidR="0010788B" w:rsidRPr="00392741" w14:paraId="454EC3A6" w14:textId="77777777" w:rsidTr="009C73F8">
        <w:tc>
          <w:tcPr>
            <w:tcW w:w="2046" w:type="dxa"/>
          </w:tcPr>
          <w:p w14:paraId="1A6E5FA1" w14:textId="77777777" w:rsidR="0010788B" w:rsidRPr="00392741" w:rsidRDefault="0010788B" w:rsidP="009C73F8">
            <w:pPr>
              <w:rPr>
                <w:b/>
                <w:bCs/>
                <w:sz w:val="16"/>
                <w:szCs w:val="16"/>
              </w:rPr>
            </w:pPr>
            <w:r w:rsidRPr="00392741">
              <w:rPr>
                <w:b/>
                <w:bCs/>
                <w:sz w:val="16"/>
                <w:szCs w:val="16"/>
              </w:rPr>
              <w:t>Signup</w:t>
            </w:r>
          </w:p>
        </w:tc>
        <w:tc>
          <w:tcPr>
            <w:tcW w:w="1266" w:type="dxa"/>
          </w:tcPr>
          <w:p w14:paraId="17575D69" w14:textId="448EBB2C" w:rsidR="0010788B" w:rsidRPr="00392741" w:rsidRDefault="0010788B" w:rsidP="009C73F8">
            <w:pPr>
              <w:rPr>
                <w:sz w:val="16"/>
                <w:szCs w:val="16"/>
              </w:rPr>
            </w:pPr>
            <w:r w:rsidRPr="00392741">
              <w:rPr>
                <w:sz w:val="16"/>
                <w:szCs w:val="16"/>
              </w:rPr>
              <w:t>C</w:t>
            </w:r>
            <w:r w:rsidR="00C12A20" w:rsidRPr="00392741">
              <w:rPr>
                <w:sz w:val="16"/>
                <w:szCs w:val="16"/>
              </w:rPr>
              <w:t>reate</w:t>
            </w:r>
          </w:p>
        </w:tc>
        <w:tc>
          <w:tcPr>
            <w:tcW w:w="1539" w:type="dxa"/>
          </w:tcPr>
          <w:p w14:paraId="0DA74849" w14:textId="70D1567C" w:rsidR="0010788B" w:rsidRPr="00392741" w:rsidRDefault="00C12A20" w:rsidP="009C73F8">
            <w:pPr>
              <w:rPr>
                <w:sz w:val="16"/>
                <w:szCs w:val="16"/>
              </w:rPr>
            </w:pPr>
            <w:r w:rsidRPr="00392741">
              <w:rPr>
                <w:sz w:val="16"/>
                <w:szCs w:val="16"/>
              </w:rPr>
              <w:t>Create</w:t>
            </w:r>
          </w:p>
        </w:tc>
        <w:tc>
          <w:tcPr>
            <w:tcW w:w="1123" w:type="dxa"/>
          </w:tcPr>
          <w:p w14:paraId="658CC267" w14:textId="6D495572" w:rsidR="0010788B" w:rsidRPr="00392741" w:rsidRDefault="00C12A20" w:rsidP="009C73F8">
            <w:pPr>
              <w:rPr>
                <w:sz w:val="16"/>
                <w:szCs w:val="16"/>
              </w:rPr>
            </w:pPr>
            <w:r w:rsidRPr="00392741">
              <w:rPr>
                <w:sz w:val="16"/>
                <w:szCs w:val="16"/>
              </w:rPr>
              <w:t>Create</w:t>
            </w:r>
          </w:p>
        </w:tc>
        <w:tc>
          <w:tcPr>
            <w:tcW w:w="1126" w:type="dxa"/>
          </w:tcPr>
          <w:p w14:paraId="640AD7DC" w14:textId="460CA52F" w:rsidR="0010788B" w:rsidRPr="00392741" w:rsidRDefault="00C12A20" w:rsidP="009C73F8">
            <w:pPr>
              <w:rPr>
                <w:sz w:val="16"/>
                <w:szCs w:val="16"/>
              </w:rPr>
            </w:pPr>
            <w:r w:rsidRPr="00392741">
              <w:rPr>
                <w:sz w:val="16"/>
                <w:szCs w:val="16"/>
              </w:rPr>
              <w:t>Create</w:t>
            </w:r>
          </w:p>
        </w:tc>
        <w:tc>
          <w:tcPr>
            <w:tcW w:w="977" w:type="dxa"/>
          </w:tcPr>
          <w:p w14:paraId="0F080916" w14:textId="536281D0" w:rsidR="0010788B" w:rsidRPr="00392741" w:rsidRDefault="00C12A20" w:rsidP="009C73F8">
            <w:pPr>
              <w:rPr>
                <w:sz w:val="16"/>
                <w:szCs w:val="16"/>
              </w:rPr>
            </w:pPr>
            <w:r w:rsidRPr="00392741">
              <w:rPr>
                <w:sz w:val="16"/>
                <w:szCs w:val="16"/>
              </w:rPr>
              <w:t>Create</w:t>
            </w:r>
          </w:p>
        </w:tc>
        <w:tc>
          <w:tcPr>
            <w:tcW w:w="939" w:type="dxa"/>
          </w:tcPr>
          <w:p w14:paraId="425155A0" w14:textId="738919CB" w:rsidR="0010788B" w:rsidRPr="00392741" w:rsidRDefault="00C12A20" w:rsidP="009C73F8">
            <w:pPr>
              <w:rPr>
                <w:sz w:val="16"/>
                <w:szCs w:val="16"/>
              </w:rPr>
            </w:pPr>
            <w:r w:rsidRPr="00392741">
              <w:rPr>
                <w:sz w:val="16"/>
                <w:szCs w:val="16"/>
              </w:rPr>
              <w:t>Create</w:t>
            </w:r>
          </w:p>
        </w:tc>
      </w:tr>
      <w:tr w:rsidR="0010788B" w:rsidRPr="00392741" w14:paraId="216D1061" w14:textId="77777777" w:rsidTr="009C73F8">
        <w:tc>
          <w:tcPr>
            <w:tcW w:w="9016" w:type="dxa"/>
            <w:gridSpan w:val="7"/>
            <w:shd w:val="clear" w:color="auto" w:fill="DAE9F7" w:themeFill="text2" w:themeFillTint="1A"/>
          </w:tcPr>
          <w:p w14:paraId="79B4A00D" w14:textId="77777777" w:rsidR="0010788B" w:rsidRPr="00392741" w:rsidRDefault="0010788B" w:rsidP="009C73F8">
            <w:pPr>
              <w:rPr>
                <w:sz w:val="16"/>
                <w:szCs w:val="16"/>
              </w:rPr>
            </w:pPr>
            <w:r w:rsidRPr="00392741">
              <w:rPr>
                <w:sz w:val="16"/>
                <w:szCs w:val="16"/>
              </w:rPr>
              <w:t>Token</w:t>
            </w:r>
          </w:p>
        </w:tc>
      </w:tr>
      <w:tr w:rsidR="0010788B" w:rsidRPr="00392741" w14:paraId="2FA02F1F" w14:textId="77777777" w:rsidTr="009C73F8">
        <w:tc>
          <w:tcPr>
            <w:tcW w:w="2046" w:type="dxa"/>
            <w:vMerge w:val="restart"/>
          </w:tcPr>
          <w:p w14:paraId="701A243D" w14:textId="77777777" w:rsidR="0010788B" w:rsidRPr="00392741" w:rsidRDefault="0010788B" w:rsidP="009C73F8">
            <w:pPr>
              <w:rPr>
                <w:b/>
                <w:bCs/>
                <w:sz w:val="16"/>
                <w:szCs w:val="16"/>
              </w:rPr>
            </w:pPr>
            <w:r w:rsidRPr="00392741">
              <w:rPr>
                <w:b/>
                <w:bCs/>
                <w:sz w:val="16"/>
                <w:szCs w:val="16"/>
              </w:rPr>
              <w:t>Process</w:t>
            </w:r>
          </w:p>
        </w:tc>
        <w:tc>
          <w:tcPr>
            <w:tcW w:w="1266" w:type="dxa"/>
          </w:tcPr>
          <w:p w14:paraId="35ED318C" w14:textId="77777777" w:rsidR="0010788B" w:rsidRPr="00392741" w:rsidRDefault="0010788B" w:rsidP="009C73F8">
            <w:pPr>
              <w:rPr>
                <w:b/>
                <w:bCs/>
                <w:sz w:val="16"/>
                <w:szCs w:val="16"/>
              </w:rPr>
            </w:pPr>
            <w:r w:rsidRPr="00392741">
              <w:rPr>
                <w:b/>
                <w:bCs/>
                <w:sz w:val="16"/>
                <w:szCs w:val="16"/>
              </w:rPr>
              <w:t>TokenID</w:t>
            </w:r>
          </w:p>
        </w:tc>
        <w:tc>
          <w:tcPr>
            <w:tcW w:w="1539" w:type="dxa"/>
          </w:tcPr>
          <w:p w14:paraId="67928539" w14:textId="77777777" w:rsidR="0010788B" w:rsidRPr="00392741" w:rsidRDefault="0010788B" w:rsidP="009C73F8">
            <w:pPr>
              <w:rPr>
                <w:b/>
                <w:bCs/>
                <w:sz w:val="16"/>
                <w:szCs w:val="16"/>
              </w:rPr>
            </w:pPr>
            <w:r w:rsidRPr="00392741">
              <w:rPr>
                <w:b/>
                <w:bCs/>
                <w:sz w:val="16"/>
                <w:szCs w:val="16"/>
              </w:rPr>
              <w:t>TokenValue</w:t>
            </w:r>
          </w:p>
        </w:tc>
        <w:tc>
          <w:tcPr>
            <w:tcW w:w="1123" w:type="dxa"/>
          </w:tcPr>
          <w:p w14:paraId="7B0DD2D7" w14:textId="77777777" w:rsidR="0010788B" w:rsidRPr="00392741" w:rsidRDefault="0010788B" w:rsidP="009C73F8">
            <w:pPr>
              <w:rPr>
                <w:b/>
                <w:bCs/>
                <w:sz w:val="16"/>
                <w:szCs w:val="16"/>
              </w:rPr>
            </w:pPr>
            <w:r w:rsidRPr="00392741">
              <w:rPr>
                <w:b/>
                <w:bCs/>
                <w:sz w:val="16"/>
                <w:szCs w:val="16"/>
              </w:rPr>
              <w:t>AccountID</w:t>
            </w:r>
          </w:p>
        </w:tc>
        <w:tc>
          <w:tcPr>
            <w:tcW w:w="3042" w:type="dxa"/>
            <w:gridSpan w:val="3"/>
            <w:vMerge w:val="restart"/>
          </w:tcPr>
          <w:p w14:paraId="5C5E7AF7" w14:textId="77777777" w:rsidR="0010788B" w:rsidRPr="00392741" w:rsidRDefault="0010788B" w:rsidP="009C73F8">
            <w:pPr>
              <w:rPr>
                <w:sz w:val="16"/>
                <w:szCs w:val="16"/>
              </w:rPr>
            </w:pPr>
          </w:p>
        </w:tc>
      </w:tr>
      <w:tr w:rsidR="0010788B" w:rsidRPr="00392741" w14:paraId="257BCC94" w14:textId="77777777" w:rsidTr="009C73F8">
        <w:tc>
          <w:tcPr>
            <w:tcW w:w="2046" w:type="dxa"/>
            <w:vMerge/>
          </w:tcPr>
          <w:p w14:paraId="2F3C867D" w14:textId="77777777" w:rsidR="0010788B" w:rsidRPr="00392741" w:rsidRDefault="0010788B" w:rsidP="009C73F8">
            <w:pPr>
              <w:rPr>
                <w:sz w:val="16"/>
                <w:szCs w:val="16"/>
              </w:rPr>
            </w:pPr>
          </w:p>
        </w:tc>
        <w:tc>
          <w:tcPr>
            <w:tcW w:w="1266" w:type="dxa"/>
          </w:tcPr>
          <w:p w14:paraId="4000352A" w14:textId="06742B50" w:rsidR="0010788B" w:rsidRPr="00392741" w:rsidRDefault="00C12A20" w:rsidP="009C73F8">
            <w:pPr>
              <w:rPr>
                <w:sz w:val="16"/>
                <w:szCs w:val="16"/>
              </w:rPr>
            </w:pPr>
            <w:r w:rsidRPr="00392741">
              <w:rPr>
                <w:sz w:val="16"/>
                <w:szCs w:val="16"/>
              </w:rPr>
              <w:t>Create, Read</w:t>
            </w:r>
          </w:p>
        </w:tc>
        <w:tc>
          <w:tcPr>
            <w:tcW w:w="1539" w:type="dxa"/>
          </w:tcPr>
          <w:p w14:paraId="6304583C" w14:textId="2C08E883" w:rsidR="0010788B" w:rsidRPr="00392741" w:rsidRDefault="00C12A20" w:rsidP="009C73F8">
            <w:pPr>
              <w:rPr>
                <w:sz w:val="16"/>
                <w:szCs w:val="16"/>
              </w:rPr>
            </w:pPr>
            <w:r w:rsidRPr="00392741">
              <w:rPr>
                <w:sz w:val="16"/>
                <w:szCs w:val="16"/>
              </w:rPr>
              <w:t>Read</w:t>
            </w:r>
          </w:p>
        </w:tc>
        <w:tc>
          <w:tcPr>
            <w:tcW w:w="1123" w:type="dxa"/>
          </w:tcPr>
          <w:p w14:paraId="38B9D6AE" w14:textId="77777777" w:rsidR="0010788B" w:rsidRPr="00392741" w:rsidRDefault="0010788B" w:rsidP="009C73F8">
            <w:pPr>
              <w:rPr>
                <w:sz w:val="16"/>
                <w:szCs w:val="16"/>
              </w:rPr>
            </w:pPr>
            <w:r w:rsidRPr="00392741">
              <w:rPr>
                <w:sz w:val="16"/>
                <w:szCs w:val="16"/>
              </w:rPr>
              <w:t>C,R,U,D</w:t>
            </w:r>
          </w:p>
        </w:tc>
        <w:tc>
          <w:tcPr>
            <w:tcW w:w="3042" w:type="dxa"/>
            <w:gridSpan w:val="3"/>
            <w:vMerge/>
          </w:tcPr>
          <w:p w14:paraId="4C6DA5BB" w14:textId="77777777" w:rsidR="0010788B" w:rsidRPr="00392741" w:rsidRDefault="0010788B" w:rsidP="009C73F8">
            <w:pPr>
              <w:rPr>
                <w:sz w:val="16"/>
                <w:szCs w:val="16"/>
              </w:rPr>
            </w:pPr>
          </w:p>
        </w:tc>
      </w:tr>
    </w:tbl>
    <w:p w14:paraId="196414D9" w14:textId="77777777" w:rsidR="0010788B" w:rsidRPr="00392741" w:rsidRDefault="0010788B" w:rsidP="0010788B">
      <w:pPr>
        <w:rPr>
          <w:sz w:val="16"/>
          <w:szCs w:val="16"/>
        </w:rPr>
      </w:pPr>
    </w:p>
    <w:p w14:paraId="2F807C75" w14:textId="426E65C1" w:rsidR="0010788B" w:rsidRPr="00392741" w:rsidRDefault="0010788B" w:rsidP="0010788B">
      <w:pPr>
        <w:rPr>
          <w:sz w:val="16"/>
          <w:szCs w:val="16"/>
          <w:u w:val="single"/>
        </w:rPr>
      </w:pPr>
      <w:r w:rsidRPr="00392741">
        <w:rPr>
          <w:sz w:val="16"/>
          <w:szCs w:val="16"/>
          <w:u w:val="single"/>
        </w:rPr>
        <w:t>Beneficiary Login</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10788B" w:rsidRPr="00392741" w14:paraId="23FA4DAF" w14:textId="77777777" w:rsidTr="009C73F8">
        <w:tc>
          <w:tcPr>
            <w:tcW w:w="9016" w:type="dxa"/>
            <w:gridSpan w:val="7"/>
            <w:shd w:val="clear" w:color="auto" w:fill="DAE9F7" w:themeFill="text2" w:themeFillTint="1A"/>
          </w:tcPr>
          <w:p w14:paraId="6F33741C" w14:textId="77777777" w:rsidR="0010788B" w:rsidRPr="00392741" w:rsidRDefault="0010788B" w:rsidP="009C73F8">
            <w:pPr>
              <w:rPr>
                <w:sz w:val="16"/>
                <w:szCs w:val="16"/>
              </w:rPr>
            </w:pPr>
            <w:r w:rsidRPr="00392741">
              <w:rPr>
                <w:sz w:val="16"/>
                <w:szCs w:val="16"/>
              </w:rPr>
              <w:t>Account</w:t>
            </w:r>
          </w:p>
        </w:tc>
      </w:tr>
      <w:tr w:rsidR="0010788B" w:rsidRPr="00392741" w14:paraId="2FB3A340" w14:textId="77777777" w:rsidTr="009C73F8">
        <w:tc>
          <w:tcPr>
            <w:tcW w:w="2046" w:type="dxa"/>
          </w:tcPr>
          <w:p w14:paraId="5483019F" w14:textId="77777777" w:rsidR="0010788B" w:rsidRPr="00392741" w:rsidRDefault="0010788B" w:rsidP="009C73F8">
            <w:pPr>
              <w:rPr>
                <w:b/>
                <w:bCs/>
                <w:sz w:val="16"/>
                <w:szCs w:val="16"/>
              </w:rPr>
            </w:pPr>
            <w:r w:rsidRPr="00392741">
              <w:rPr>
                <w:b/>
                <w:bCs/>
                <w:sz w:val="16"/>
                <w:szCs w:val="16"/>
              </w:rPr>
              <w:t>Process</w:t>
            </w:r>
          </w:p>
        </w:tc>
        <w:tc>
          <w:tcPr>
            <w:tcW w:w="1266" w:type="dxa"/>
          </w:tcPr>
          <w:p w14:paraId="40E222CE" w14:textId="77777777" w:rsidR="0010788B" w:rsidRPr="00392741" w:rsidRDefault="0010788B" w:rsidP="009C73F8">
            <w:pPr>
              <w:rPr>
                <w:b/>
                <w:bCs/>
                <w:sz w:val="16"/>
                <w:szCs w:val="16"/>
              </w:rPr>
            </w:pPr>
            <w:r w:rsidRPr="00392741">
              <w:rPr>
                <w:b/>
                <w:bCs/>
                <w:sz w:val="16"/>
                <w:szCs w:val="16"/>
              </w:rPr>
              <w:t>AccountID</w:t>
            </w:r>
          </w:p>
        </w:tc>
        <w:tc>
          <w:tcPr>
            <w:tcW w:w="1539" w:type="dxa"/>
          </w:tcPr>
          <w:p w14:paraId="3E5DFDD8" w14:textId="77777777" w:rsidR="0010788B" w:rsidRPr="00392741" w:rsidRDefault="0010788B" w:rsidP="009C73F8">
            <w:pPr>
              <w:rPr>
                <w:b/>
                <w:bCs/>
                <w:sz w:val="16"/>
                <w:szCs w:val="16"/>
              </w:rPr>
            </w:pPr>
            <w:r w:rsidRPr="00392741">
              <w:rPr>
                <w:b/>
                <w:bCs/>
                <w:sz w:val="16"/>
                <w:szCs w:val="16"/>
              </w:rPr>
              <w:t>FirstName</w:t>
            </w:r>
          </w:p>
        </w:tc>
        <w:tc>
          <w:tcPr>
            <w:tcW w:w="1123" w:type="dxa"/>
          </w:tcPr>
          <w:p w14:paraId="36E02C79" w14:textId="77777777" w:rsidR="0010788B" w:rsidRPr="00392741" w:rsidRDefault="0010788B" w:rsidP="009C73F8">
            <w:pPr>
              <w:rPr>
                <w:b/>
                <w:bCs/>
                <w:sz w:val="16"/>
                <w:szCs w:val="16"/>
              </w:rPr>
            </w:pPr>
            <w:r w:rsidRPr="00392741">
              <w:rPr>
                <w:b/>
                <w:bCs/>
                <w:sz w:val="16"/>
                <w:szCs w:val="16"/>
              </w:rPr>
              <w:t>Email</w:t>
            </w:r>
          </w:p>
        </w:tc>
        <w:tc>
          <w:tcPr>
            <w:tcW w:w="1126" w:type="dxa"/>
          </w:tcPr>
          <w:p w14:paraId="5116F21A" w14:textId="77777777" w:rsidR="0010788B" w:rsidRPr="00392741" w:rsidRDefault="0010788B" w:rsidP="009C73F8">
            <w:pPr>
              <w:rPr>
                <w:b/>
                <w:bCs/>
                <w:sz w:val="16"/>
                <w:szCs w:val="16"/>
              </w:rPr>
            </w:pPr>
            <w:r w:rsidRPr="00392741">
              <w:rPr>
                <w:b/>
                <w:bCs/>
                <w:sz w:val="16"/>
                <w:szCs w:val="16"/>
              </w:rPr>
              <w:t>Password</w:t>
            </w:r>
          </w:p>
        </w:tc>
        <w:tc>
          <w:tcPr>
            <w:tcW w:w="977" w:type="dxa"/>
          </w:tcPr>
          <w:p w14:paraId="7852A89B" w14:textId="77777777" w:rsidR="0010788B" w:rsidRPr="00392741" w:rsidRDefault="0010788B" w:rsidP="009C73F8">
            <w:pPr>
              <w:rPr>
                <w:b/>
                <w:bCs/>
                <w:sz w:val="16"/>
                <w:szCs w:val="16"/>
              </w:rPr>
            </w:pPr>
            <w:r w:rsidRPr="00392741">
              <w:rPr>
                <w:b/>
                <w:bCs/>
                <w:sz w:val="16"/>
                <w:szCs w:val="16"/>
              </w:rPr>
              <w:t>Token</w:t>
            </w:r>
          </w:p>
        </w:tc>
        <w:tc>
          <w:tcPr>
            <w:tcW w:w="939" w:type="dxa"/>
          </w:tcPr>
          <w:p w14:paraId="161B485C" w14:textId="77777777" w:rsidR="0010788B" w:rsidRPr="00392741" w:rsidRDefault="0010788B" w:rsidP="009C73F8">
            <w:pPr>
              <w:rPr>
                <w:b/>
                <w:bCs/>
                <w:sz w:val="16"/>
                <w:szCs w:val="16"/>
              </w:rPr>
            </w:pPr>
            <w:r w:rsidRPr="00392741">
              <w:rPr>
                <w:b/>
                <w:bCs/>
                <w:sz w:val="16"/>
                <w:szCs w:val="16"/>
              </w:rPr>
              <w:t>Member</w:t>
            </w:r>
          </w:p>
        </w:tc>
      </w:tr>
      <w:tr w:rsidR="0010788B" w:rsidRPr="00392741" w14:paraId="24637843" w14:textId="77777777" w:rsidTr="009C73F8">
        <w:tc>
          <w:tcPr>
            <w:tcW w:w="2046" w:type="dxa"/>
          </w:tcPr>
          <w:p w14:paraId="198AA013" w14:textId="347BF6F5" w:rsidR="0010788B" w:rsidRPr="00392741" w:rsidRDefault="00992FAA" w:rsidP="009C73F8">
            <w:pPr>
              <w:rPr>
                <w:b/>
                <w:bCs/>
                <w:sz w:val="16"/>
                <w:szCs w:val="16"/>
              </w:rPr>
            </w:pPr>
            <w:r w:rsidRPr="00392741">
              <w:rPr>
                <w:b/>
                <w:bCs/>
                <w:sz w:val="16"/>
                <w:szCs w:val="16"/>
              </w:rPr>
              <w:t>Login</w:t>
            </w:r>
          </w:p>
        </w:tc>
        <w:tc>
          <w:tcPr>
            <w:tcW w:w="1266" w:type="dxa"/>
          </w:tcPr>
          <w:p w14:paraId="762BB9DD" w14:textId="4A44E8C3" w:rsidR="0010788B" w:rsidRPr="00392741" w:rsidRDefault="00C12A20" w:rsidP="009C73F8">
            <w:pPr>
              <w:rPr>
                <w:sz w:val="16"/>
                <w:szCs w:val="16"/>
              </w:rPr>
            </w:pPr>
            <w:r w:rsidRPr="00392741">
              <w:rPr>
                <w:sz w:val="16"/>
                <w:szCs w:val="16"/>
              </w:rPr>
              <w:t>Read</w:t>
            </w:r>
          </w:p>
        </w:tc>
        <w:tc>
          <w:tcPr>
            <w:tcW w:w="1539" w:type="dxa"/>
          </w:tcPr>
          <w:p w14:paraId="06863FA3" w14:textId="7D3BD0E0" w:rsidR="0010788B" w:rsidRPr="00392741" w:rsidRDefault="00C12A20" w:rsidP="009C73F8">
            <w:pPr>
              <w:rPr>
                <w:sz w:val="16"/>
                <w:szCs w:val="16"/>
              </w:rPr>
            </w:pPr>
            <w:r w:rsidRPr="00392741">
              <w:rPr>
                <w:sz w:val="16"/>
                <w:szCs w:val="16"/>
              </w:rPr>
              <w:t>Read</w:t>
            </w:r>
          </w:p>
        </w:tc>
        <w:tc>
          <w:tcPr>
            <w:tcW w:w="1123" w:type="dxa"/>
          </w:tcPr>
          <w:p w14:paraId="6743F680" w14:textId="0EAFF83F" w:rsidR="0010788B" w:rsidRPr="00392741" w:rsidRDefault="00C12A20" w:rsidP="009C73F8">
            <w:pPr>
              <w:rPr>
                <w:sz w:val="16"/>
                <w:szCs w:val="16"/>
              </w:rPr>
            </w:pPr>
            <w:r w:rsidRPr="00392741">
              <w:rPr>
                <w:sz w:val="16"/>
                <w:szCs w:val="16"/>
              </w:rPr>
              <w:t>Read</w:t>
            </w:r>
          </w:p>
        </w:tc>
        <w:tc>
          <w:tcPr>
            <w:tcW w:w="1126" w:type="dxa"/>
          </w:tcPr>
          <w:p w14:paraId="355485BC" w14:textId="363E07C5" w:rsidR="0010788B" w:rsidRPr="00392741" w:rsidRDefault="00C12A20" w:rsidP="009C73F8">
            <w:pPr>
              <w:rPr>
                <w:sz w:val="16"/>
                <w:szCs w:val="16"/>
              </w:rPr>
            </w:pPr>
            <w:r w:rsidRPr="00392741">
              <w:rPr>
                <w:sz w:val="16"/>
                <w:szCs w:val="16"/>
              </w:rPr>
              <w:t>Read</w:t>
            </w:r>
          </w:p>
        </w:tc>
        <w:tc>
          <w:tcPr>
            <w:tcW w:w="977" w:type="dxa"/>
          </w:tcPr>
          <w:p w14:paraId="069B5318" w14:textId="5A3ADA56" w:rsidR="0010788B" w:rsidRPr="00392741" w:rsidRDefault="00C12A20" w:rsidP="009C73F8">
            <w:pPr>
              <w:rPr>
                <w:sz w:val="16"/>
                <w:szCs w:val="16"/>
              </w:rPr>
            </w:pPr>
            <w:r w:rsidRPr="00392741">
              <w:rPr>
                <w:sz w:val="16"/>
                <w:szCs w:val="16"/>
              </w:rPr>
              <w:t>Read</w:t>
            </w:r>
          </w:p>
        </w:tc>
        <w:tc>
          <w:tcPr>
            <w:tcW w:w="939" w:type="dxa"/>
          </w:tcPr>
          <w:p w14:paraId="0FCF7260" w14:textId="50168CA7" w:rsidR="0010788B" w:rsidRPr="00392741" w:rsidRDefault="00C12A20" w:rsidP="009C73F8">
            <w:pPr>
              <w:rPr>
                <w:sz w:val="16"/>
                <w:szCs w:val="16"/>
              </w:rPr>
            </w:pPr>
            <w:r w:rsidRPr="00392741">
              <w:rPr>
                <w:sz w:val="16"/>
                <w:szCs w:val="16"/>
              </w:rPr>
              <w:t>Read</w:t>
            </w:r>
          </w:p>
        </w:tc>
      </w:tr>
    </w:tbl>
    <w:p w14:paraId="1307A385" w14:textId="77777777" w:rsidR="0010788B" w:rsidRPr="00392741" w:rsidRDefault="0010788B" w:rsidP="008D1CC5">
      <w:pPr>
        <w:rPr>
          <w:sz w:val="16"/>
          <w:szCs w:val="16"/>
        </w:rPr>
      </w:pPr>
    </w:p>
    <w:p w14:paraId="60DC699E" w14:textId="527C764C" w:rsidR="00C12A20" w:rsidRPr="00392741" w:rsidRDefault="00C12A20" w:rsidP="00C12A20">
      <w:pPr>
        <w:rPr>
          <w:sz w:val="16"/>
          <w:szCs w:val="16"/>
          <w:u w:val="single"/>
        </w:rPr>
      </w:pPr>
      <w:r w:rsidRPr="00392741">
        <w:rPr>
          <w:sz w:val="16"/>
          <w:szCs w:val="16"/>
          <w:u w:val="single"/>
        </w:rPr>
        <w:t>Beneficiary Gaining Token</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790600" w:rsidRPr="00392741" w14:paraId="0BFB867A" w14:textId="77777777" w:rsidTr="009C73F8">
        <w:tc>
          <w:tcPr>
            <w:tcW w:w="9016" w:type="dxa"/>
            <w:gridSpan w:val="7"/>
            <w:shd w:val="clear" w:color="auto" w:fill="DAE9F7" w:themeFill="text2" w:themeFillTint="1A"/>
          </w:tcPr>
          <w:p w14:paraId="3175B708" w14:textId="77777777" w:rsidR="00790600" w:rsidRPr="00392741" w:rsidRDefault="00790600" w:rsidP="009C73F8">
            <w:pPr>
              <w:rPr>
                <w:sz w:val="16"/>
                <w:szCs w:val="16"/>
              </w:rPr>
            </w:pPr>
            <w:r w:rsidRPr="00392741">
              <w:rPr>
                <w:sz w:val="16"/>
                <w:szCs w:val="16"/>
              </w:rPr>
              <w:t>Account</w:t>
            </w:r>
          </w:p>
        </w:tc>
      </w:tr>
      <w:tr w:rsidR="00790600" w:rsidRPr="00392741" w14:paraId="544672DF" w14:textId="77777777" w:rsidTr="009C73F8">
        <w:tc>
          <w:tcPr>
            <w:tcW w:w="2046" w:type="dxa"/>
          </w:tcPr>
          <w:p w14:paraId="4B629E42" w14:textId="77777777" w:rsidR="00790600" w:rsidRPr="00392741" w:rsidRDefault="00790600" w:rsidP="009C73F8">
            <w:pPr>
              <w:rPr>
                <w:b/>
                <w:bCs/>
                <w:sz w:val="16"/>
                <w:szCs w:val="16"/>
              </w:rPr>
            </w:pPr>
            <w:r w:rsidRPr="00392741">
              <w:rPr>
                <w:b/>
                <w:bCs/>
                <w:sz w:val="16"/>
                <w:szCs w:val="16"/>
              </w:rPr>
              <w:t>Process</w:t>
            </w:r>
          </w:p>
        </w:tc>
        <w:tc>
          <w:tcPr>
            <w:tcW w:w="1266" w:type="dxa"/>
          </w:tcPr>
          <w:p w14:paraId="215E1CB3" w14:textId="77777777" w:rsidR="00790600" w:rsidRPr="00392741" w:rsidRDefault="00790600" w:rsidP="009C73F8">
            <w:pPr>
              <w:rPr>
                <w:b/>
                <w:bCs/>
                <w:sz w:val="16"/>
                <w:szCs w:val="16"/>
              </w:rPr>
            </w:pPr>
            <w:r w:rsidRPr="00392741">
              <w:rPr>
                <w:b/>
                <w:bCs/>
                <w:sz w:val="16"/>
                <w:szCs w:val="16"/>
              </w:rPr>
              <w:t>AccountID</w:t>
            </w:r>
          </w:p>
        </w:tc>
        <w:tc>
          <w:tcPr>
            <w:tcW w:w="1539" w:type="dxa"/>
          </w:tcPr>
          <w:p w14:paraId="327FC6E2" w14:textId="77777777" w:rsidR="00790600" w:rsidRPr="00392741" w:rsidRDefault="00790600" w:rsidP="009C73F8">
            <w:pPr>
              <w:rPr>
                <w:b/>
                <w:bCs/>
                <w:sz w:val="16"/>
                <w:szCs w:val="16"/>
              </w:rPr>
            </w:pPr>
            <w:r w:rsidRPr="00392741">
              <w:rPr>
                <w:b/>
                <w:bCs/>
                <w:sz w:val="16"/>
                <w:szCs w:val="16"/>
              </w:rPr>
              <w:t>FirstName</w:t>
            </w:r>
          </w:p>
        </w:tc>
        <w:tc>
          <w:tcPr>
            <w:tcW w:w="1123" w:type="dxa"/>
          </w:tcPr>
          <w:p w14:paraId="6AFDAD5B" w14:textId="77777777" w:rsidR="00790600" w:rsidRPr="00392741" w:rsidRDefault="00790600" w:rsidP="009C73F8">
            <w:pPr>
              <w:rPr>
                <w:b/>
                <w:bCs/>
                <w:sz w:val="16"/>
                <w:szCs w:val="16"/>
              </w:rPr>
            </w:pPr>
            <w:r w:rsidRPr="00392741">
              <w:rPr>
                <w:b/>
                <w:bCs/>
                <w:sz w:val="16"/>
                <w:szCs w:val="16"/>
              </w:rPr>
              <w:t>Email</w:t>
            </w:r>
          </w:p>
        </w:tc>
        <w:tc>
          <w:tcPr>
            <w:tcW w:w="1126" w:type="dxa"/>
          </w:tcPr>
          <w:p w14:paraId="20F0736C" w14:textId="77777777" w:rsidR="00790600" w:rsidRPr="00392741" w:rsidRDefault="00790600" w:rsidP="009C73F8">
            <w:pPr>
              <w:rPr>
                <w:b/>
                <w:bCs/>
                <w:sz w:val="16"/>
                <w:szCs w:val="16"/>
              </w:rPr>
            </w:pPr>
            <w:r w:rsidRPr="00392741">
              <w:rPr>
                <w:b/>
                <w:bCs/>
                <w:sz w:val="16"/>
                <w:szCs w:val="16"/>
              </w:rPr>
              <w:t>Password</w:t>
            </w:r>
          </w:p>
        </w:tc>
        <w:tc>
          <w:tcPr>
            <w:tcW w:w="977" w:type="dxa"/>
          </w:tcPr>
          <w:p w14:paraId="4388B759" w14:textId="77777777" w:rsidR="00790600" w:rsidRPr="00392741" w:rsidRDefault="00790600" w:rsidP="009C73F8">
            <w:pPr>
              <w:rPr>
                <w:b/>
                <w:bCs/>
                <w:sz w:val="16"/>
                <w:szCs w:val="16"/>
              </w:rPr>
            </w:pPr>
            <w:r w:rsidRPr="00392741">
              <w:rPr>
                <w:b/>
                <w:bCs/>
                <w:sz w:val="16"/>
                <w:szCs w:val="16"/>
              </w:rPr>
              <w:t>Token</w:t>
            </w:r>
          </w:p>
        </w:tc>
        <w:tc>
          <w:tcPr>
            <w:tcW w:w="939" w:type="dxa"/>
          </w:tcPr>
          <w:p w14:paraId="6EEEA540" w14:textId="77777777" w:rsidR="00790600" w:rsidRPr="00392741" w:rsidRDefault="00790600" w:rsidP="009C73F8">
            <w:pPr>
              <w:rPr>
                <w:b/>
                <w:bCs/>
                <w:sz w:val="16"/>
                <w:szCs w:val="16"/>
              </w:rPr>
            </w:pPr>
            <w:r w:rsidRPr="00392741">
              <w:rPr>
                <w:b/>
                <w:bCs/>
                <w:sz w:val="16"/>
                <w:szCs w:val="16"/>
              </w:rPr>
              <w:t>Member</w:t>
            </w:r>
          </w:p>
        </w:tc>
      </w:tr>
      <w:tr w:rsidR="00790600" w:rsidRPr="00392741" w14:paraId="506F5C44" w14:textId="77777777" w:rsidTr="009C73F8">
        <w:tc>
          <w:tcPr>
            <w:tcW w:w="2046" w:type="dxa"/>
          </w:tcPr>
          <w:p w14:paraId="2DB1C122" w14:textId="4E5AF53D" w:rsidR="00790600" w:rsidRPr="00392741" w:rsidRDefault="000530D4" w:rsidP="009C73F8">
            <w:pPr>
              <w:rPr>
                <w:b/>
                <w:bCs/>
                <w:sz w:val="16"/>
                <w:szCs w:val="16"/>
              </w:rPr>
            </w:pPr>
            <w:r w:rsidRPr="00392741">
              <w:rPr>
                <w:b/>
                <w:bCs/>
                <w:sz w:val="16"/>
                <w:szCs w:val="16"/>
              </w:rPr>
              <w:t>Get Token</w:t>
            </w:r>
          </w:p>
        </w:tc>
        <w:tc>
          <w:tcPr>
            <w:tcW w:w="1266" w:type="dxa"/>
          </w:tcPr>
          <w:p w14:paraId="174B1350" w14:textId="7336F919" w:rsidR="00790600" w:rsidRPr="00392741" w:rsidRDefault="00790600" w:rsidP="009C73F8">
            <w:pPr>
              <w:rPr>
                <w:sz w:val="16"/>
                <w:szCs w:val="16"/>
              </w:rPr>
            </w:pPr>
            <w:r w:rsidRPr="00392741">
              <w:rPr>
                <w:sz w:val="16"/>
                <w:szCs w:val="16"/>
              </w:rPr>
              <w:t>Read</w:t>
            </w:r>
          </w:p>
        </w:tc>
        <w:tc>
          <w:tcPr>
            <w:tcW w:w="1539" w:type="dxa"/>
          </w:tcPr>
          <w:p w14:paraId="3630B55C" w14:textId="40297ED2" w:rsidR="00790600" w:rsidRPr="00392741" w:rsidRDefault="00790600" w:rsidP="009C73F8">
            <w:pPr>
              <w:rPr>
                <w:sz w:val="16"/>
                <w:szCs w:val="16"/>
              </w:rPr>
            </w:pPr>
            <w:r w:rsidRPr="00392741">
              <w:rPr>
                <w:sz w:val="16"/>
                <w:szCs w:val="16"/>
              </w:rPr>
              <w:t>Read</w:t>
            </w:r>
          </w:p>
        </w:tc>
        <w:tc>
          <w:tcPr>
            <w:tcW w:w="1123" w:type="dxa"/>
          </w:tcPr>
          <w:p w14:paraId="05AA6756" w14:textId="122B2496" w:rsidR="00790600" w:rsidRPr="00392741" w:rsidRDefault="00790600" w:rsidP="009C73F8">
            <w:pPr>
              <w:rPr>
                <w:sz w:val="16"/>
                <w:szCs w:val="16"/>
              </w:rPr>
            </w:pPr>
            <w:r w:rsidRPr="00392741">
              <w:rPr>
                <w:sz w:val="16"/>
                <w:szCs w:val="16"/>
              </w:rPr>
              <w:t>Read</w:t>
            </w:r>
          </w:p>
        </w:tc>
        <w:tc>
          <w:tcPr>
            <w:tcW w:w="1126" w:type="dxa"/>
          </w:tcPr>
          <w:p w14:paraId="754B0AB5" w14:textId="2B67DE41" w:rsidR="00790600" w:rsidRPr="00392741" w:rsidRDefault="00790600" w:rsidP="009C73F8">
            <w:pPr>
              <w:rPr>
                <w:sz w:val="16"/>
                <w:szCs w:val="16"/>
              </w:rPr>
            </w:pPr>
            <w:r w:rsidRPr="00392741">
              <w:rPr>
                <w:sz w:val="16"/>
                <w:szCs w:val="16"/>
              </w:rPr>
              <w:t>Read</w:t>
            </w:r>
          </w:p>
        </w:tc>
        <w:tc>
          <w:tcPr>
            <w:tcW w:w="977" w:type="dxa"/>
          </w:tcPr>
          <w:p w14:paraId="5AE6B1FF" w14:textId="31FF7F03" w:rsidR="00790600" w:rsidRPr="00392741" w:rsidRDefault="00790600" w:rsidP="009C73F8">
            <w:pPr>
              <w:rPr>
                <w:sz w:val="16"/>
                <w:szCs w:val="16"/>
              </w:rPr>
            </w:pPr>
            <w:r w:rsidRPr="00392741">
              <w:rPr>
                <w:sz w:val="16"/>
                <w:szCs w:val="16"/>
              </w:rPr>
              <w:t>Read</w:t>
            </w:r>
          </w:p>
        </w:tc>
        <w:tc>
          <w:tcPr>
            <w:tcW w:w="939" w:type="dxa"/>
          </w:tcPr>
          <w:p w14:paraId="5F47615F" w14:textId="5F32693F" w:rsidR="00790600" w:rsidRPr="00392741" w:rsidRDefault="000530D4" w:rsidP="009C73F8">
            <w:pPr>
              <w:rPr>
                <w:sz w:val="16"/>
                <w:szCs w:val="16"/>
              </w:rPr>
            </w:pPr>
            <w:r w:rsidRPr="00392741">
              <w:rPr>
                <w:sz w:val="16"/>
                <w:szCs w:val="16"/>
              </w:rPr>
              <w:t>Read</w:t>
            </w:r>
          </w:p>
        </w:tc>
      </w:tr>
      <w:tr w:rsidR="00790600" w:rsidRPr="00392741" w14:paraId="62A7A986" w14:textId="77777777" w:rsidTr="009C73F8">
        <w:tc>
          <w:tcPr>
            <w:tcW w:w="9016" w:type="dxa"/>
            <w:gridSpan w:val="7"/>
            <w:shd w:val="clear" w:color="auto" w:fill="DAE9F7" w:themeFill="text2" w:themeFillTint="1A"/>
          </w:tcPr>
          <w:p w14:paraId="5B3385FA" w14:textId="77777777" w:rsidR="00790600" w:rsidRPr="00392741" w:rsidRDefault="00790600" w:rsidP="009C73F8">
            <w:pPr>
              <w:rPr>
                <w:sz w:val="16"/>
                <w:szCs w:val="16"/>
              </w:rPr>
            </w:pPr>
            <w:r w:rsidRPr="00392741">
              <w:rPr>
                <w:sz w:val="16"/>
                <w:szCs w:val="16"/>
              </w:rPr>
              <w:t>Token</w:t>
            </w:r>
          </w:p>
        </w:tc>
      </w:tr>
      <w:tr w:rsidR="00790600" w:rsidRPr="00392741" w14:paraId="25DAF1F8" w14:textId="77777777" w:rsidTr="009C73F8">
        <w:tc>
          <w:tcPr>
            <w:tcW w:w="2046" w:type="dxa"/>
            <w:vMerge w:val="restart"/>
          </w:tcPr>
          <w:p w14:paraId="551F747C" w14:textId="6FA163C5" w:rsidR="00790600" w:rsidRPr="00392741" w:rsidRDefault="001C4414" w:rsidP="009C73F8">
            <w:pPr>
              <w:rPr>
                <w:b/>
                <w:bCs/>
                <w:sz w:val="16"/>
                <w:szCs w:val="16"/>
              </w:rPr>
            </w:pPr>
            <w:r w:rsidRPr="00392741">
              <w:rPr>
                <w:b/>
                <w:bCs/>
                <w:sz w:val="16"/>
                <w:szCs w:val="16"/>
              </w:rPr>
              <w:t>Get Token</w:t>
            </w:r>
          </w:p>
        </w:tc>
        <w:tc>
          <w:tcPr>
            <w:tcW w:w="1266" w:type="dxa"/>
          </w:tcPr>
          <w:p w14:paraId="32C4AE16" w14:textId="77777777" w:rsidR="00790600" w:rsidRPr="00392741" w:rsidRDefault="00790600" w:rsidP="009C73F8">
            <w:pPr>
              <w:rPr>
                <w:b/>
                <w:bCs/>
                <w:sz w:val="16"/>
                <w:szCs w:val="16"/>
              </w:rPr>
            </w:pPr>
            <w:r w:rsidRPr="00392741">
              <w:rPr>
                <w:b/>
                <w:bCs/>
                <w:sz w:val="16"/>
                <w:szCs w:val="16"/>
              </w:rPr>
              <w:t>TokenID</w:t>
            </w:r>
          </w:p>
        </w:tc>
        <w:tc>
          <w:tcPr>
            <w:tcW w:w="1539" w:type="dxa"/>
          </w:tcPr>
          <w:p w14:paraId="3E575131" w14:textId="77777777" w:rsidR="00790600" w:rsidRPr="00392741" w:rsidRDefault="00790600" w:rsidP="009C73F8">
            <w:pPr>
              <w:rPr>
                <w:b/>
                <w:bCs/>
                <w:sz w:val="16"/>
                <w:szCs w:val="16"/>
              </w:rPr>
            </w:pPr>
            <w:r w:rsidRPr="00392741">
              <w:rPr>
                <w:b/>
                <w:bCs/>
                <w:sz w:val="16"/>
                <w:szCs w:val="16"/>
              </w:rPr>
              <w:t>TokenValue</w:t>
            </w:r>
          </w:p>
        </w:tc>
        <w:tc>
          <w:tcPr>
            <w:tcW w:w="1123" w:type="dxa"/>
          </w:tcPr>
          <w:p w14:paraId="36D29E6A" w14:textId="77777777" w:rsidR="00790600" w:rsidRPr="00392741" w:rsidRDefault="00790600" w:rsidP="009C73F8">
            <w:pPr>
              <w:rPr>
                <w:b/>
                <w:bCs/>
                <w:sz w:val="16"/>
                <w:szCs w:val="16"/>
              </w:rPr>
            </w:pPr>
            <w:r w:rsidRPr="00392741">
              <w:rPr>
                <w:b/>
                <w:bCs/>
                <w:sz w:val="16"/>
                <w:szCs w:val="16"/>
              </w:rPr>
              <w:t>AccountID</w:t>
            </w:r>
          </w:p>
        </w:tc>
        <w:tc>
          <w:tcPr>
            <w:tcW w:w="3042" w:type="dxa"/>
            <w:gridSpan w:val="3"/>
            <w:vMerge w:val="restart"/>
          </w:tcPr>
          <w:p w14:paraId="49142BA3" w14:textId="77777777" w:rsidR="00790600" w:rsidRPr="00392741" w:rsidRDefault="00790600" w:rsidP="009C73F8">
            <w:pPr>
              <w:rPr>
                <w:sz w:val="16"/>
                <w:szCs w:val="16"/>
              </w:rPr>
            </w:pPr>
          </w:p>
        </w:tc>
      </w:tr>
      <w:tr w:rsidR="00790600" w:rsidRPr="00392741" w14:paraId="5848382C" w14:textId="77777777" w:rsidTr="009C73F8">
        <w:tc>
          <w:tcPr>
            <w:tcW w:w="2046" w:type="dxa"/>
            <w:vMerge/>
          </w:tcPr>
          <w:p w14:paraId="5B818432" w14:textId="77777777" w:rsidR="00790600" w:rsidRPr="00392741" w:rsidRDefault="00790600" w:rsidP="009C73F8">
            <w:pPr>
              <w:rPr>
                <w:sz w:val="16"/>
                <w:szCs w:val="16"/>
              </w:rPr>
            </w:pPr>
          </w:p>
        </w:tc>
        <w:tc>
          <w:tcPr>
            <w:tcW w:w="1266" w:type="dxa"/>
          </w:tcPr>
          <w:p w14:paraId="12B9487C" w14:textId="0EF7FD01" w:rsidR="00790600" w:rsidRPr="00392741" w:rsidRDefault="000530D4" w:rsidP="009C73F8">
            <w:pPr>
              <w:rPr>
                <w:sz w:val="16"/>
                <w:szCs w:val="16"/>
              </w:rPr>
            </w:pPr>
            <w:r w:rsidRPr="00392741">
              <w:rPr>
                <w:sz w:val="16"/>
                <w:szCs w:val="16"/>
              </w:rPr>
              <w:t>Read</w:t>
            </w:r>
          </w:p>
        </w:tc>
        <w:tc>
          <w:tcPr>
            <w:tcW w:w="1539" w:type="dxa"/>
          </w:tcPr>
          <w:p w14:paraId="691E7A1C" w14:textId="77777777" w:rsidR="00790600" w:rsidRPr="00392741" w:rsidRDefault="00790600" w:rsidP="009C73F8">
            <w:pPr>
              <w:rPr>
                <w:sz w:val="16"/>
                <w:szCs w:val="16"/>
              </w:rPr>
            </w:pPr>
            <w:r w:rsidRPr="00392741">
              <w:rPr>
                <w:sz w:val="16"/>
                <w:szCs w:val="16"/>
              </w:rPr>
              <w:t>Read</w:t>
            </w:r>
          </w:p>
        </w:tc>
        <w:tc>
          <w:tcPr>
            <w:tcW w:w="1123" w:type="dxa"/>
          </w:tcPr>
          <w:p w14:paraId="513F85CC" w14:textId="70644596" w:rsidR="00790600" w:rsidRPr="00392741" w:rsidRDefault="000530D4" w:rsidP="009C73F8">
            <w:pPr>
              <w:rPr>
                <w:sz w:val="16"/>
                <w:szCs w:val="16"/>
              </w:rPr>
            </w:pPr>
            <w:r w:rsidRPr="00392741">
              <w:rPr>
                <w:sz w:val="16"/>
                <w:szCs w:val="16"/>
              </w:rPr>
              <w:t>Read</w:t>
            </w:r>
          </w:p>
        </w:tc>
        <w:tc>
          <w:tcPr>
            <w:tcW w:w="3042" w:type="dxa"/>
            <w:gridSpan w:val="3"/>
            <w:vMerge/>
          </w:tcPr>
          <w:p w14:paraId="0CFCC618" w14:textId="77777777" w:rsidR="00790600" w:rsidRPr="00392741" w:rsidRDefault="00790600" w:rsidP="009C73F8">
            <w:pPr>
              <w:rPr>
                <w:sz w:val="16"/>
                <w:szCs w:val="16"/>
              </w:rPr>
            </w:pPr>
          </w:p>
        </w:tc>
      </w:tr>
    </w:tbl>
    <w:p w14:paraId="3D601499" w14:textId="77777777" w:rsidR="003D3DC1" w:rsidRPr="00392741" w:rsidRDefault="003D3DC1" w:rsidP="008D1CC5">
      <w:pPr>
        <w:rPr>
          <w:sz w:val="16"/>
          <w:szCs w:val="16"/>
        </w:rPr>
      </w:pPr>
    </w:p>
    <w:p w14:paraId="659736D0" w14:textId="09FB5699" w:rsidR="003D3DC1" w:rsidRPr="00392741" w:rsidRDefault="003D3DC1" w:rsidP="008D1CC5">
      <w:pPr>
        <w:rPr>
          <w:sz w:val="16"/>
          <w:szCs w:val="16"/>
          <w:u w:val="single"/>
        </w:rPr>
      </w:pPr>
      <w:r w:rsidRPr="00392741">
        <w:rPr>
          <w:sz w:val="16"/>
          <w:szCs w:val="16"/>
          <w:u w:val="single"/>
        </w:rPr>
        <w:t>Donor Adds Product</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3D3DC1" w:rsidRPr="00392741" w14:paraId="5D88915D" w14:textId="77777777" w:rsidTr="009C73F8">
        <w:tc>
          <w:tcPr>
            <w:tcW w:w="9016" w:type="dxa"/>
            <w:gridSpan w:val="7"/>
            <w:shd w:val="clear" w:color="auto" w:fill="DAE9F7" w:themeFill="text2" w:themeFillTint="1A"/>
          </w:tcPr>
          <w:p w14:paraId="11C21411" w14:textId="77777777" w:rsidR="003D3DC1" w:rsidRPr="00392741" w:rsidRDefault="003D3DC1" w:rsidP="009C73F8">
            <w:pPr>
              <w:rPr>
                <w:sz w:val="16"/>
                <w:szCs w:val="16"/>
              </w:rPr>
            </w:pPr>
            <w:r w:rsidRPr="00392741">
              <w:rPr>
                <w:sz w:val="16"/>
                <w:szCs w:val="16"/>
              </w:rPr>
              <w:t>Account</w:t>
            </w:r>
          </w:p>
        </w:tc>
      </w:tr>
      <w:tr w:rsidR="003D3DC1" w:rsidRPr="00392741" w14:paraId="16E2B9E4" w14:textId="77777777" w:rsidTr="009C73F8">
        <w:tc>
          <w:tcPr>
            <w:tcW w:w="2046" w:type="dxa"/>
          </w:tcPr>
          <w:p w14:paraId="5B3D77AC" w14:textId="77777777" w:rsidR="003D3DC1" w:rsidRPr="00392741" w:rsidRDefault="003D3DC1" w:rsidP="009C73F8">
            <w:pPr>
              <w:rPr>
                <w:b/>
                <w:bCs/>
                <w:sz w:val="16"/>
                <w:szCs w:val="16"/>
              </w:rPr>
            </w:pPr>
            <w:r w:rsidRPr="00392741">
              <w:rPr>
                <w:b/>
                <w:bCs/>
                <w:sz w:val="16"/>
                <w:szCs w:val="16"/>
              </w:rPr>
              <w:t>Process</w:t>
            </w:r>
          </w:p>
        </w:tc>
        <w:tc>
          <w:tcPr>
            <w:tcW w:w="1266" w:type="dxa"/>
          </w:tcPr>
          <w:p w14:paraId="6024E7FC" w14:textId="77777777" w:rsidR="003D3DC1" w:rsidRPr="00392741" w:rsidRDefault="003D3DC1" w:rsidP="009C73F8">
            <w:pPr>
              <w:rPr>
                <w:b/>
                <w:bCs/>
                <w:sz w:val="16"/>
                <w:szCs w:val="16"/>
              </w:rPr>
            </w:pPr>
            <w:r w:rsidRPr="00392741">
              <w:rPr>
                <w:b/>
                <w:bCs/>
                <w:sz w:val="16"/>
                <w:szCs w:val="16"/>
              </w:rPr>
              <w:t>AccountID</w:t>
            </w:r>
          </w:p>
        </w:tc>
        <w:tc>
          <w:tcPr>
            <w:tcW w:w="1539" w:type="dxa"/>
          </w:tcPr>
          <w:p w14:paraId="02E49AF9" w14:textId="77777777" w:rsidR="003D3DC1" w:rsidRPr="00392741" w:rsidRDefault="003D3DC1" w:rsidP="009C73F8">
            <w:pPr>
              <w:rPr>
                <w:b/>
                <w:bCs/>
                <w:sz w:val="16"/>
                <w:szCs w:val="16"/>
              </w:rPr>
            </w:pPr>
            <w:r w:rsidRPr="00392741">
              <w:rPr>
                <w:b/>
                <w:bCs/>
                <w:sz w:val="16"/>
                <w:szCs w:val="16"/>
              </w:rPr>
              <w:t>FirstName</w:t>
            </w:r>
          </w:p>
        </w:tc>
        <w:tc>
          <w:tcPr>
            <w:tcW w:w="1123" w:type="dxa"/>
          </w:tcPr>
          <w:p w14:paraId="1719EF91" w14:textId="77777777" w:rsidR="003D3DC1" w:rsidRPr="00392741" w:rsidRDefault="003D3DC1" w:rsidP="009C73F8">
            <w:pPr>
              <w:rPr>
                <w:b/>
                <w:bCs/>
                <w:sz w:val="16"/>
                <w:szCs w:val="16"/>
              </w:rPr>
            </w:pPr>
            <w:r w:rsidRPr="00392741">
              <w:rPr>
                <w:b/>
                <w:bCs/>
                <w:sz w:val="16"/>
                <w:szCs w:val="16"/>
              </w:rPr>
              <w:t>Email</w:t>
            </w:r>
          </w:p>
        </w:tc>
        <w:tc>
          <w:tcPr>
            <w:tcW w:w="1126" w:type="dxa"/>
          </w:tcPr>
          <w:p w14:paraId="59084E7D" w14:textId="77777777" w:rsidR="003D3DC1" w:rsidRPr="00392741" w:rsidRDefault="003D3DC1" w:rsidP="009C73F8">
            <w:pPr>
              <w:rPr>
                <w:b/>
                <w:bCs/>
                <w:sz w:val="16"/>
                <w:szCs w:val="16"/>
              </w:rPr>
            </w:pPr>
            <w:r w:rsidRPr="00392741">
              <w:rPr>
                <w:b/>
                <w:bCs/>
                <w:sz w:val="16"/>
                <w:szCs w:val="16"/>
              </w:rPr>
              <w:t>Password</w:t>
            </w:r>
          </w:p>
        </w:tc>
        <w:tc>
          <w:tcPr>
            <w:tcW w:w="977" w:type="dxa"/>
          </w:tcPr>
          <w:p w14:paraId="2EB806D3" w14:textId="77777777" w:rsidR="003D3DC1" w:rsidRPr="00392741" w:rsidRDefault="003D3DC1" w:rsidP="009C73F8">
            <w:pPr>
              <w:rPr>
                <w:b/>
                <w:bCs/>
                <w:sz w:val="16"/>
                <w:szCs w:val="16"/>
              </w:rPr>
            </w:pPr>
            <w:r w:rsidRPr="00392741">
              <w:rPr>
                <w:b/>
                <w:bCs/>
                <w:sz w:val="16"/>
                <w:szCs w:val="16"/>
              </w:rPr>
              <w:t>Token</w:t>
            </w:r>
          </w:p>
        </w:tc>
        <w:tc>
          <w:tcPr>
            <w:tcW w:w="939" w:type="dxa"/>
          </w:tcPr>
          <w:p w14:paraId="64EA9854" w14:textId="77777777" w:rsidR="003D3DC1" w:rsidRPr="00392741" w:rsidRDefault="003D3DC1" w:rsidP="009C73F8">
            <w:pPr>
              <w:rPr>
                <w:b/>
                <w:bCs/>
                <w:sz w:val="16"/>
                <w:szCs w:val="16"/>
              </w:rPr>
            </w:pPr>
            <w:r w:rsidRPr="00392741">
              <w:rPr>
                <w:b/>
                <w:bCs/>
                <w:sz w:val="16"/>
                <w:szCs w:val="16"/>
              </w:rPr>
              <w:t>Member</w:t>
            </w:r>
          </w:p>
        </w:tc>
      </w:tr>
      <w:tr w:rsidR="003D3DC1" w:rsidRPr="00392741" w14:paraId="62307A58" w14:textId="77777777" w:rsidTr="009C73F8">
        <w:tc>
          <w:tcPr>
            <w:tcW w:w="2046" w:type="dxa"/>
          </w:tcPr>
          <w:p w14:paraId="13021E79" w14:textId="1BBC8B4C" w:rsidR="003D3DC1" w:rsidRPr="00392741" w:rsidRDefault="00992FAA" w:rsidP="009C73F8">
            <w:pPr>
              <w:rPr>
                <w:b/>
                <w:bCs/>
                <w:sz w:val="16"/>
                <w:szCs w:val="16"/>
              </w:rPr>
            </w:pPr>
            <w:r w:rsidRPr="00392741">
              <w:rPr>
                <w:b/>
                <w:bCs/>
                <w:sz w:val="16"/>
                <w:szCs w:val="16"/>
              </w:rPr>
              <w:t>Add Product</w:t>
            </w:r>
          </w:p>
        </w:tc>
        <w:tc>
          <w:tcPr>
            <w:tcW w:w="1266" w:type="dxa"/>
          </w:tcPr>
          <w:p w14:paraId="5357B5BD" w14:textId="77777777" w:rsidR="003D3DC1" w:rsidRPr="00392741" w:rsidRDefault="003D3DC1" w:rsidP="009C73F8">
            <w:pPr>
              <w:rPr>
                <w:sz w:val="16"/>
                <w:szCs w:val="16"/>
              </w:rPr>
            </w:pPr>
            <w:r w:rsidRPr="00392741">
              <w:rPr>
                <w:sz w:val="16"/>
                <w:szCs w:val="16"/>
              </w:rPr>
              <w:t>Read</w:t>
            </w:r>
          </w:p>
        </w:tc>
        <w:tc>
          <w:tcPr>
            <w:tcW w:w="1539" w:type="dxa"/>
          </w:tcPr>
          <w:p w14:paraId="66E3ECD3" w14:textId="77777777" w:rsidR="003D3DC1" w:rsidRPr="00392741" w:rsidRDefault="003D3DC1" w:rsidP="009C73F8">
            <w:pPr>
              <w:rPr>
                <w:sz w:val="16"/>
                <w:szCs w:val="16"/>
              </w:rPr>
            </w:pPr>
            <w:r w:rsidRPr="00392741">
              <w:rPr>
                <w:sz w:val="16"/>
                <w:szCs w:val="16"/>
              </w:rPr>
              <w:t>Read</w:t>
            </w:r>
          </w:p>
        </w:tc>
        <w:tc>
          <w:tcPr>
            <w:tcW w:w="1123" w:type="dxa"/>
          </w:tcPr>
          <w:p w14:paraId="51013A56" w14:textId="77777777" w:rsidR="003D3DC1" w:rsidRPr="00392741" w:rsidRDefault="003D3DC1" w:rsidP="009C73F8">
            <w:pPr>
              <w:rPr>
                <w:sz w:val="16"/>
                <w:szCs w:val="16"/>
              </w:rPr>
            </w:pPr>
            <w:r w:rsidRPr="00392741">
              <w:rPr>
                <w:sz w:val="16"/>
                <w:szCs w:val="16"/>
              </w:rPr>
              <w:t>Read</w:t>
            </w:r>
          </w:p>
        </w:tc>
        <w:tc>
          <w:tcPr>
            <w:tcW w:w="1126" w:type="dxa"/>
          </w:tcPr>
          <w:p w14:paraId="3727CD5C" w14:textId="77777777" w:rsidR="003D3DC1" w:rsidRPr="00392741" w:rsidRDefault="003D3DC1" w:rsidP="009C73F8">
            <w:pPr>
              <w:rPr>
                <w:sz w:val="16"/>
                <w:szCs w:val="16"/>
              </w:rPr>
            </w:pPr>
            <w:r w:rsidRPr="00392741">
              <w:rPr>
                <w:sz w:val="16"/>
                <w:szCs w:val="16"/>
              </w:rPr>
              <w:t>Read</w:t>
            </w:r>
          </w:p>
        </w:tc>
        <w:tc>
          <w:tcPr>
            <w:tcW w:w="977" w:type="dxa"/>
          </w:tcPr>
          <w:p w14:paraId="0CFE0D47" w14:textId="77777777" w:rsidR="003D3DC1" w:rsidRPr="00392741" w:rsidRDefault="003D3DC1" w:rsidP="009C73F8">
            <w:pPr>
              <w:rPr>
                <w:sz w:val="16"/>
                <w:szCs w:val="16"/>
              </w:rPr>
            </w:pPr>
            <w:r w:rsidRPr="00392741">
              <w:rPr>
                <w:sz w:val="16"/>
                <w:szCs w:val="16"/>
              </w:rPr>
              <w:t>Read</w:t>
            </w:r>
          </w:p>
        </w:tc>
        <w:tc>
          <w:tcPr>
            <w:tcW w:w="939" w:type="dxa"/>
          </w:tcPr>
          <w:p w14:paraId="095021E1" w14:textId="77777777" w:rsidR="003D3DC1" w:rsidRPr="00392741" w:rsidRDefault="003D3DC1" w:rsidP="009C73F8">
            <w:pPr>
              <w:rPr>
                <w:sz w:val="16"/>
                <w:szCs w:val="16"/>
              </w:rPr>
            </w:pPr>
            <w:r w:rsidRPr="00392741">
              <w:rPr>
                <w:sz w:val="16"/>
                <w:szCs w:val="16"/>
              </w:rPr>
              <w:t>Read</w:t>
            </w:r>
          </w:p>
        </w:tc>
      </w:tr>
    </w:tbl>
    <w:p w14:paraId="51A3BE23" w14:textId="77777777" w:rsidR="003D3DC1" w:rsidRPr="00392741" w:rsidRDefault="003D3DC1" w:rsidP="008D1CC5">
      <w:pPr>
        <w:rPr>
          <w:sz w:val="16"/>
          <w:szCs w:val="16"/>
        </w:rPr>
      </w:pPr>
    </w:p>
    <w:tbl>
      <w:tblPr>
        <w:tblStyle w:val="TableGrid"/>
        <w:tblW w:w="0" w:type="auto"/>
        <w:tblLook w:val="04A0" w:firstRow="1" w:lastRow="0" w:firstColumn="1" w:lastColumn="0" w:noHBand="0" w:noVBand="1"/>
      </w:tblPr>
      <w:tblGrid>
        <w:gridCol w:w="1939"/>
        <w:gridCol w:w="1241"/>
        <w:gridCol w:w="1510"/>
        <w:gridCol w:w="1278"/>
        <w:gridCol w:w="1102"/>
        <w:gridCol w:w="996"/>
        <w:gridCol w:w="950"/>
      </w:tblGrid>
      <w:tr w:rsidR="005900DE" w:rsidRPr="00392741" w14:paraId="597DF2B2" w14:textId="77777777" w:rsidTr="009C73F8">
        <w:tc>
          <w:tcPr>
            <w:tcW w:w="9016" w:type="dxa"/>
            <w:gridSpan w:val="7"/>
            <w:shd w:val="clear" w:color="auto" w:fill="DAE9F7" w:themeFill="text2" w:themeFillTint="1A"/>
          </w:tcPr>
          <w:p w14:paraId="4AA5E639" w14:textId="5F469714" w:rsidR="005900DE" w:rsidRPr="00392741" w:rsidRDefault="005900DE" w:rsidP="009C73F8">
            <w:pPr>
              <w:rPr>
                <w:sz w:val="16"/>
                <w:szCs w:val="16"/>
              </w:rPr>
            </w:pPr>
            <w:r w:rsidRPr="00392741">
              <w:rPr>
                <w:sz w:val="16"/>
                <w:szCs w:val="16"/>
              </w:rPr>
              <w:t>Product</w:t>
            </w:r>
          </w:p>
        </w:tc>
      </w:tr>
      <w:tr w:rsidR="004974D5" w:rsidRPr="00392741" w14:paraId="75988A44" w14:textId="77777777" w:rsidTr="009C73F8">
        <w:tc>
          <w:tcPr>
            <w:tcW w:w="2046" w:type="dxa"/>
          </w:tcPr>
          <w:p w14:paraId="4FD47646" w14:textId="77777777" w:rsidR="005900DE" w:rsidRPr="00392741" w:rsidRDefault="005900DE" w:rsidP="009C73F8">
            <w:pPr>
              <w:rPr>
                <w:b/>
                <w:bCs/>
                <w:sz w:val="16"/>
                <w:szCs w:val="16"/>
              </w:rPr>
            </w:pPr>
            <w:r w:rsidRPr="00392741">
              <w:rPr>
                <w:b/>
                <w:bCs/>
                <w:sz w:val="16"/>
                <w:szCs w:val="16"/>
              </w:rPr>
              <w:t>Process</w:t>
            </w:r>
          </w:p>
        </w:tc>
        <w:tc>
          <w:tcPr>
            <w:tcW w:w="1266" w:type="dxa"/>
          </w:tcPr>
          <w:p w14:paraId="24CA2C94" w14:textId="2D13926A" w:rsidR="005900DE" w:rsidRPr="00392741" w:rsidRDefault="005900DE" w:rsidP="009C73F8">
            <w:pPr>
              <w:rPr>
                <w:b/>
                <w:bCs/>
                <w:sz w:val="16"/>
                <w:szCs w:val="16"/>
              </w:rPr>
            </w:pPr>
            <w:r w:rsidRPr="00392741">
              <w:rPr>
                <w:b/>
                <w:bCs/>
                <w:sz w:val="16"/>
                <w:szCs w:val="16"/>
              </w:rPr>
              <w:t>ProductID</w:t>
            </w:r>
          </w:p>
        </w:tc>
        <w:tc>
          <w:tcPr>
            <w:tcW w:w="1539" w:type="dxa"/>
          </w:tcPr>
          <w:p w14:paraId="7B1CF8BD" w14:textId="511EC72D" w:rsidR="005900DE" w:rsidRPr="00392741" w:rsidRDefault="005900DE" w:rsidP="009C73F8">
            <w:pPr>
              <w:rPr>
                <w:b/>
                <w:bCs/>
                <w:sz w:val="16"/>
                <w:szCs w:val="16"/>
              </w:rPr>
            </w:pPr>
            <w:r w:rsidRPr="00392741">
              <w:rPr>
                <w:b/>
                <w:bCs/>
                <w:sz w:val="16"/>
                <w:szCs w:val="16"/>
              </w:rPr>
              <w:t>ProductName</w:t>
            </w:r>
          </w:p>
        </w:tc>
        <w:tc>
          <w:tcPr>
            <w:tcW w:w="1123" w:type="dxa"/>
          </w:tcPr>
          <w:p w14:paraId="217F55BC" w14:textId="427FBD54" w:rsidR="005900DE" w:rsidRPr="00392741" w:rsidRDefault="005900DE" w:rsidP="009C73F8">
            <w:pPr>
              <w:rPr>
                <w:b/>
                <w:bCs/>
                <w:sz w:val="16"/>
                <w:szCs w:val="16"/>
              </w:rPr>
            </w:pPr>
            <w:r w:rsidRPr="00392741">
              <w:rPr>
                <w:b/>
                <w:bCs/>
                <w:sz w:val="16"/>
                <w:szCs w:val="16"/>
              </w:rPr>
              <w:t>CompanyName</w:t>
            </w:r>
          </w:p>
        </w:tc>
        <w:tc>
          <w:tcPr>
            <w:tcW w:w="1126" w:type="dxa"/>
          </w:tcPr>
          <w:p w14:paraId="2D08D681" w14:textId="3C43DFFA" w:rsidR="005900DE" w:rsidRPr="00392741" w:rsidRDefault="005900DE" w:rsidP="009C73F8">
            <w:pPr>
              <w:rPr>
                <w:b/>
                <w:bCs/>
                <w:sz w:val="16"/>
                <w:szCs w:val="16"/>
              </w:rPr>
            </w:pPr>
            <w:r w:rsidRPr="00392741">
              <w:rPr>
                <w:b/>
                <w:bCs/>
                <w:sz w:val="16"/>
                <w:szCs w:val="16"/>
              </w:rPr>
              <w:t>Quantity</w:t>
            </w:r>
          </w:p>
        </w:tc>
        <w:tc>
          <w:tcPr>
            <w:tcW w:w="977" w:type="dxa"/>
          </w:tcPr>
          <w:p w14:paraId="4719D819" w14:textId="45245F9A" w:rsidR="005900DE" w:rsidRPr="00392741" w:rsidRDefault="004974D5" w:rsidP="009C73F8">
            <w:pPr>
              <w:rPr>
                <w:b/>
                <w:bCs/>
                <w:sz w:val="16"/>
                <w:szCs w:val="16"/>
              </w:rPr>
            </w:pPr>
            <w:r w:rsidRPr="00392741">
              <w:rPr>
                <w:b/>
                <w:bCs/>
                <w:sz w:val="16"/>
                <w:szCs w:val="16"/>
              </w:rPr>
              <w:t>TokenCost</w:t>
            </w:r>
          </w:p>
        </w:tc>
        <w:tc>
          <w:tcPr>
            <w:tcW w:w="939" w:type="dxa"/>
          </w:tcPr>
          <w:p w14:paraId="45840AA1" w14:textId="1E78AF17" w:rsidR="005900DE" w:rsidRPr="00392741" w:rsidRDefault="004974D5" w:rsidP="009C73F8">
            <w:pPr>
              <w:rPr>
                <w:b/>
                <w:bCs/>
                <w:sz w:val="16"/>
                <w:szCs w:val="16"/>
              </w:rPr>
            </w:pPr>
            <w:r w:rsidRPr="00392741">
              <w:rPr>
                <w:b/>
                <w:bCs/>
                <w:sz w:val="16"/>
                <w:szCs w:val="16"/>
              </w:rPr>
              <w:t>WaitTime</w:t>
            </w:r>
          </w:p>
        </w:tc>
      </w:tr>
      <w:tr w:rsidR="004974D5" w:rsidRPr="00392741" w14:paraId="0026A31E" w14:textId="77777777" w:rsidTr="009C73F8">
        <w:tc>
          <w:tcPr>
            <w:tcW w:w="2046" w:type="dxa"/>
          </w:tcPr>
          <w:p w14:paraId="77FD535A" w14:textId="69E8AAC6" w:rsidR="005900DE" w:rsidRPr="00392741" w:rsidRDefault="00992FAA" w:rsidP="009C73F8">
            <w:pPr>
              <w:rPr>
                <w:b/>
                <w:bCs/>
                <w:sz w:val="16"/>
                <w:szCs w:val="16"/>
              </w:rPr>
            </w:pPr>
            <w:r w:rsidRPr="00392741">
              <w:rPr>
                <w:b/>
                <w:bCs/>
                <w:sz w:val="16"/>
                <w:szCs w:val="16"/>
              </w:rPr>
              <w:t>Add Product</w:t>
            </w:r>
          </w:p>
        </w:tc>
        <w:tc>
          <w:tcPr>
            <w:tcW w:w="1266" w:type="dxa"/>
          </w:tcPr>
          <w:p w14:paraId="4C739F40" w14:textId="197FD818" w:rsidR="005900DE" w:rsidRPr="00392741" w:rsidRDefault="004974D5" w:rsidP="009C73F8">
            <w:pPr>
              <w:rPr>
                <w:sz w:val="16"/>
                <w:szCs w:val="16"/>
              </w:rPr>
            </w:pPr>
            <w:r w:rsidRPr="00392741">
              <w:rPr>
                <w:sz w:val="16"/>
                <w:szCs w:val="16"/>
              </w:rPr>
              <w:t>Create</w:t>
            </w:r>
          </w:p>
        </w:tc>
        <w:tc>
          <w:tcPr>
            <w:tcW w:w="1539" w:type="dxa"/>
          </w:tcPr>
          <w:p w14:paraId="0AB14853" w14:textId="6EDAD8E6" w:rsidR="005900DE" w:rsidRPr="00392741" w:rsidRDefault="004974D5" w:rsidP="009C73F8">
            <w:pPr>
              <w:rPr>
                <w:sz w:val="16"/>
                <w:szCs w:val="16"/>
              </w:rPr>
            </w:pPr>
            <w:r w:rsidRPr="00392741">
              <w:rPr>
                <w:sz w:val="16"/>
                <w:szCs w:val="16"/>
              </w:rPr>
              <w:t>Create</w:t>
            </w:r>
          </w:p>
        </w:tc>
        <w:tc>
          <w:tcPr>
            <w:tcW w:w="1123" w:type="dxa"/>
          </w:tcPr>
          <w:p w14:paraId="4E30451C" w14:textId="467B23F8" w:rsidR="005900DE" w:rsidRPr="00392741" w:rsidRDefault="004974D5" w:rsidP="009C73F8">
            <w:pPr>
              <w:rPr>
                <w:sz w:val="16"/>
                <w:szCs w:val="16"/>
              </w:rPr>
            </w:pPr>
            <w:r w:rsidRPr="00392741">
              <w:rPr>
                <w:sz w:val="16"/>
                <w:szCs w:val="16"/>
              </w:rPr>
              <w:t>Create</w:t>
            </w:r>
          </w:p>
        </w:tc>
        <w:tc>
          <w:tcPr>
            <w:tcW w:w="1126" w:type="dxa"/>
          </w:tcPr>
          <w:p w14:paraId="2CD81C6A" w14:textId="28B8629E" w:rsidR="005900DE" w:rsidRPr="00392741" w:rsidRDefault="004974D5" w:rsidP="009C73F8">
            <w:pPr>
              <w:rPr>
                <w:sz w:val="16"/>
                <w:szCs w:val="16"/>
              </w:rPr>
            </w:pPr>
            <w:r w:rsidRPr="00392741">
              <w:rPr>
                <w:sz w:val="16"/>
                <w:szCs w:val="16"/>
              </w:rPr>
              <w:t>Create</w:t>
            </w:r>
          </w:p>
        </w:tc>
        <w:tc>
          <w:tcPr>
            <w:tcW w:w="977" w:type="dxa"/>
          </w:tcPr>
          <w:p w14:paraId="79C6CECB" w14:textId="16BE1E4A" w:rsidR="005900DE" w:rsidRPr="00392741" w:rsidRDefault="004974D5" w:rsidP="009C73F8">
            <w:pPr>
              <w:rPr>
                <w:sz w:val="16"/>
                <w:szCs w:val="16"/>
              </w:rPr>
            </w:pPr>
            <w:r w:rsidRPr="00392741">
              <w:rPr>
                <w:sz w:val="16"/>
                <w:szCs w:val="16"/>
              </w:rPr>
              <w:t>Create</w:t>
            </w:r>
          </w:p>
        </w:tc>
        <w:tc>
          <w:tcPr>
            <w:tcW w:w="939" w:type="dxa"/>
          </w:tcPr>
          <w:p w14:paraId="5AF83C1A" w14:textId="149F45AA" w:rsidR="005900DE" w:rsidRPr="00392741" w:rsidRDefault="004974D5" w:rsidP="009C73F8">
            <w:pPr>
              <w:rPr>
                <w:sz w:val="16"/>
                <w:szCs w:val="16"/>
              </w:rPr>
            </w:pPr>
            <w:r w:rsidRPr="00392741">
              <w:rPr>
                <w:sz w:val="16"/>
                <w:szCs w:val="16"/>
              </w:rPr>
              <w:t>Create</w:t>
            </w:r>
          </w:p>
        </w:tc>
      </w:tr>
    </w:tbl>
    <w:p w14:paraId="147AEB69" w14:textId="77777777" w:rsidR="005900DE" w:rsidRPr="00392741" w:rsidRDefault="005900DE" w:rsidP="008D1CC5">
      <w:pPr>
        <w:rPr>
          <w:sz w:val="16"/>
          <w:szCs w:val="16"/>
        </w:rPr>
      </w:pPr>
    </w:p>
    <w:p w14:paraId="16310DDC" w14:textId="544D3C8B" w:rsidR="00992FAA" w:rsidRPr="00392741" w:rsidRDefault="00992FAA" w:rsidP="008D1CC5">
      <w:pPr>
        <w:rPr>
          <w:sz w:val="16"/>
          <w:szCs w:val="16"/>
          <w:u w:val="single"/>
        </w:rPr>
      </w:pPr>
      <w:r w:rsidRPr="00392741">
        <w:rPr>
          <w:sz w:val="16"/>
          <w:szCs w:val="16"/>
          <w:u w:val="single"/>
        </w:rPr>
        <w:t>Beneficiary Spends Token</w:t>
      </w:r>
    </w:p>
    <w:tbl>
      <w:tblPr>
        <w:tblStyle w:val="TableGrid"/>
        <w:tblW w:w="0" w:type="auto"/>
        <w:tblLook w:val="04A0" w:firstRow="1" w:lastRow="0" w:firstColumn="1" w:lastColumn="0" w:noHBand="0" w:noVBand="1"/>
      </w:tblPr>
      <w:tblGrid>
        <w:gridCol w:w="2046"/>
        <w:gridCol w:w="1266"/>
        <w:gridCol w:w="1539"/>
        <w:gridCol w:w="1123"/>
        <w:gridCol w:w="1126"/>
        <w:gridCol w:w="977"/>
        <w:gridCol w:w="939"/>
      </w:tblGrid>
      <w:tr w:rsidR="00992FAA" w:rsidRPr="00392741" w14:paraId="713908FE" w14:textId="77777777" w:rsidTr="009C73F8">
        <w:tc>
          <w:tcPr>
            <w:tcW w:w="9016" w:type="dxa"/>
            <w:gridSpan w:val="7"/>
            <w:shd w:val="clear" w:color="auto" w:fill="DAE9F7" w:themeFill="text2" w:themeFillTint="1A"/>
          </w:tcPr>
          <w:p w14:paraId="7FEAE3FB" w14:textId="77777777" w:rsidR="00992FAA" w:rsidRPr="00392741" w:rsidRDefault="00992FAA" w:rsidP="009C73F8">
            <w:pPr>
              <w:rPr>
                <w:sz w:val="16"/>
                <w:szCs w:val="16"/>
              </w:rPr>
            </w:pPr>
            <w:r w:rsidRPr="00392741">
              <w:rPr>
                <w:sz w:val="16"/>
                <w:szCs w:val="16"/>
              </w:rPr>
              <w:t>Account</w:t>
            </w:r>
          </w:p>
        </w:tc>
      </w:tr>
      <w:tr w:rsidR="00992FAA" w:rsidRPr="00392741" w14:paraId="2E8B1A7F" w14:textId="77777777" w:rsidTr="009C73F8">
        <w:tc>
          <w:tcPr>
            <w:tcW w:w="2046" w:type="dxa"/>
          </w:tcPr>
          <w:p w14:paraId="341AFF5F" w14:textId="77777777" w:rsidR="00992FAA" w:rsidRPr="00392741" w:rsidRDefault="00992FAA" w:rsidP="009C73F8">
            <w:pPr>
              <w:rPr>
                <w:b/>
                <w:bCs/>
                <w:sz w:val="16"/>
                <w:szCs w:val="16"/>
              </w:rPr>
            </w:pPr>
            <w:r w:rsidRPr="00392741">
              <w:rPr>
                <w:b/>
                <w:bCs/>
                <w:sz w:val="16"/>
                <w:szCs w:val="16"/>
              </w:rPr>
              <w:t>Process</w:t>
            </w:r>
          </w:p>
        </w:tc>
        <w:tc>
          <w:tcPr>
            <w:tcW w:w="1266" w:type="dxa"/>
          </w:tcPr>
          <w:p w14:paraId="0AC3A62C" w14:textId="77777777" w:rsidR="00992FAA" w:rsidRPr="00392741" w:rsidRDefault="00992FAA" w:rsidP="009C73F8">
            <w:pPr>
              <w:rPr>
                <w:b/>
                <w:bCs/>
                <w:sz w:val="16"/>
                <w:szCs w:val="16"/>
              </w:rPr>
            </w:pPr>
            <w:r w:rsidRPr="00392741">
              <w:rPr>
                <w:b/>
                <w:bCs/>
                <w:sz w:val="16"/>
                <w:szCs w:val="16"/>
              </w:rPr>
              <w:t>AccountID</w:t>
            </w:r>
          </w:p>
        </w:tc>
        <w:tc>
          <w:tcPr>
            <w:tcW w:w="1539" w:type="dxa"/>
          </w:tcPr>
          <w:p w14:paraId="0ECAA47A" w14:textId="77777777" w:rsidR="00992FAA" w:rsidRPr="00392741" w:rsidRDefault="00992FAA" w:rsidP="009C73F8">
            <w:pPr>
              <w:rPr>
                <w:b/>
                <w:bCs/>
                <w:sz w:val="16"/>
                <w:szCs w:val="16"/>
              </w:rPr>
            </w:pPr>
            <w:r w:rsidRPr="00392741">
              <w:rPr>
                <w:b/>
                <w:bCs/>
                <w:sz w:val="16"/>
                <w:szCs w:val="16"/>
              </w:rPr>
              <w:t>FirstName</w:t>
            </w:r>
          </w:p>
        </w:tc>
        <w:tc>
          <w:tcPr>
            <w:tcW w:w="1123" w:type="dxa"/>
          </w:tcPr>
          <w:p w14:paraId="0F14A288" w14:textId="77777777" w:rsidR="00992FAA" w:rsidRPr="00392741" w:rsidRDefault="00992FAA" w:rsidP="009C73F8">
            <w:pPr>
              <w:rPr>
                <w:b/>
                <w:bCs/>
                <w:sz w:val="16"/>
                <w:szCs w:val="16"/>
              </w:rPr>
            </w:pPr>
            <w:r w:rsidRPr="00392741">
              <w:rPr>
                <w:b/>
                <w:bCs/>
                <w:sz w:val="16"/>
                <w:szCs w:val="16"/>
              </w:rPr>
              <w:t>Email</w:t>
            </w:r>
          </w:p>
        </w:tc>
        <w:tc>
          <w:tcPr>
            <w:tcW w:w="1126" w:type="dxa"/>
          </w:tcPr>
          <w:p w14:paraId="25ABF674" w14:textId="77777777" w:rsidR="00992FAA" w:rsidRPr="00392741" w:rsidRDefault="00992FAA" w:rsidP="009C73F8">
            <w:pPr>
              <w:rPr>
                <w:b/>
                <w:bCs/>
                <w:sz w:val="16"/>
                <w:szCs w:val="16"/>
              </w:rPr>
            </w:pPr>
            <w:r w:rsidRPr="00392741">
              <w:rPr>
                <w:b/>
                <w:bCs/>
                <w:sz w:val="16"/>
                <w:szCs w:val="16"/>
              </w:rPr>
              <w:t>Password</w:t>
            </w:r>
          </w:p>
        </w:tc>
        <w:tc>
          <w:tcPr>
            <w:tcW w:w="977" w:type="dxa"/>
          </w:tcPr>
          <w:p w14:paraId="511A78B6" w14:textId="77777777" w:rsidR="00992FAA" w:rsidRPr="00392741" w:rsidRDefault="00992FAA" w:rsidP="009C73F8">
            <w:pPr>
              <w:rPr>
                <w:b/>
                <w:bCs/>
                <w:sz w:val="16"/>
                <w:szCs w:val="16"/>
              </w:rPr>
            </w:pPr>
            <w:r w:rsidRPr="00392741">
              <w:rPr>
                <w:b/>
                <w:bCs/>
                <w:sz w:val="16"/>
                <w:szCs w:val="16"/>
              </w:rPr>
              <w:t>Token</w:t>
            </w:r>
          </w:p>
        </w:tc>
        <w:tc>
          <w:tcPr>
            <w:tcW w:w="939" w:type="dxa"/>
          </w:tcPr>
          <w:p w14:paraId="7F95BD46" w14:textId="77777777" w:rsidR="00992FAA" w:rsidRPr="00392741" w:rsidRDefault="00992FAA" w:rsidP="009C73F8">
            <w:pPr>
              <w:rPr>
                <w:b/>
                <w:bCs/>
                <w:sz w:val="16"/>
                <w:szCs w:val="16"/>
              </w:rPr>
            </w:pPr>
            <w:r w:rsidRPr="00392741">
              <w:rPr>
                <w:b/>
                <w:bCs/>
                <w:sz w:val="16"/>
                <w:szCs w:val="16"/>
              </w:rPr>
              <w:t>Member</w:t>
            </w:r>
          </w:p>
        </w:tc>
      </w:tr>
      <w:tr w:rsidR="00992FAA" w:rsidRPr="00392741" w14:paraId="08BF01FC" w14:textId="77777777" w:rsidTr="009C73F8">
        <w:tc>
          <w:tcPr>
            <w:tcW w:w="2046" w:type="dxa"/>
          </w:tcPr>
          <w:p w14:paraId="29843B8D" w14:textId="3887FE3F" w:rsidR="00992FAA" w:rsidRPr="00392741" w:rsidRDefault="00992FAA" w:rsidP="009C73F8">
            <w:pPr>
              <w:rPr>
                <w:b/>
                <w:bCs/>
                <w:sz w:val="16"/>
                <w:szCs w:val="16"/>
              </w:rPr>
            </w:pPr>
            <w:r w:rsidRPr="00392741">
              <w:rPr>
                <w:b/>
                <w:bCs/>
                <w:sz w:val="16"/>
                <w:szCs w:val="16"/>
              </w:rPr>
              <w:t>Reserve Meal (Spend Token)</w:t>
            </w:r>
          </w:p>
        </w:tc>
        <w:tc>
          <w:tcPr>
            <w:tcW w:w="1266" w:type="dxa"/>
          </w:tcPr>
          <w:p w14:paraId="50ED59A7" w14:textId="77777777" w:rsidR="00992FAA" w:rsidRPr="00392741" w:rsidRDefault="00992FAA" w:rsidP="009C73F8">
            <w:pPr>
              <w:rPr>
                <w:sz w:val="16"/>
                <w:szCs w:val="16"/>
              </w:rPr>
            </w:pPr>
            <w:r w:rsidRPr="00392741">
              <w:rPr>
                <w:sz w:val="16"/>
                <w:szCs w:val="16"/>
              </w:rPr>
              <w:t>Read</w:t>
            </w:r>
          </w:p>
        </w:tc>
        <w:tc>
          <w:tcPr>
            <w:tcW w:w="1539" w:type="dxa"/>
          </w:tcPr>
          <w:p w14:paraId="3C9535CF" w14:textId="77777777" w:rsidR="00992FAA" w:rsidRPr="00392741" w:rsidRDefault="00992FAA" w:rsidP="009C73F8">
            <w:pPr>
              <w:rPr>
                <w:sz w:val="16"/>
                <w:szCs w:val="16"/>
              </w:rPr>
            </w:pPr>
            <w:r w:rsidRPr="00392741">
              <w:rPr>
                <w:sz w:val="16"/>
                <w:szCs w:val="16"/>
              </w:rPr>
              <w:t>Read</w:t>
            </w:r>
          </w:p>
        </w:tc>
        <w:tc>
          <w:tcPr>
            <w:tcW w:w="1123" w:type="dxa"/>
          </w:tcPr>
          <w:p w14:paraId="433E0D62" w14:textId="77777777" w:rsidR="00992FAA" w:rsidRPr="00392741" w:rsidRDefault="00992FAA" w:rsidP="009C73F8">
            <w:pPr>
              <w:rPr>
                <w:sz w:val="16"/>
                <w:szCs w:val="16"/>
              </w:rPr>
            </w:pPr>
            <w:r w:rsidRPr="00392741">
              <w:rPr>
                <w:sz w:val="16"/>
                <w:szCs w:val="16"/>
              </w:rPr>
              <w:t>Read</w:t>
            </w:r>
          </w:p>
        </w:tc>
        <w:tc>
          <w:tcPr>
            <w:tcW w:w="1126" w:type="dxa"/>
          </w:tcPr>
          <w:p w14:paraId="3E943182" w14:textId="77777777" w:rsidR="00992FAA" w:rsidRPr="00392741" w:rsidRDefault="00992FAA" w:rsidP="009C73F8">
            <w:pPr>
              <w:rPr>
                <w:sz w:val="16"/>
                <w:szCs w:val="16"/>
              </w:rPr>
            </w:pPr>
            <w:r w:rsidRPr="00392741">
              <w:rPr>
                <w:sz w:val="16"/>
                <w:szCs w:val="16"/>
              </w:rPr>
              <w:t>Read</w:t>
            </w:r>
          </w:p>
        </w:tc>
        <w:tc>
          <w:tcPr>
            <w:tcW w:w="977" w:type="dxa"/>
          </w:tcPr>
          <w:p w14:paraId="563C17F3" w14:textId="77777777" w:rsidR="00992FAA" w:rsidRPr="00392741" w:rsidRDefault="00992FAA" w:rsidP="009C73F8">
            <w:pPr>
              <w:rPr>
                <w:sz w:val="16"/>
                <w:szCs w:val="16"/>
              </w:rPr>
            </w:pPr>
            <w:r w:rsidRPr="00392741">
              <w:rPr>
                <w:sz w:val="16"/>
                <w:szCs w:val="16"/>
              </w:rPr>
              <w:t>Read</w:t>
            </w:r>
          </w:p>
        </w:tc>
        <w:tc>
          <w:tcPr>
            <w:tcW w:w="939" w:type="dxa"/>
          </w:tcPr>
          <w:p w14:paraId="5A6FA94E" w14:textId="77777777" w:rsidR="00992FAA" w:rsidRPr="00392741" w:rsidRDefault="00992FAA" w:rsidP="009C73F8">
            <w:pPr>
              <w:rPr>
                <w:sz w:val="16"/>
                <w:szCs w:val="16"/>
              </w:rPr>
            </w:pPr>
            <w:r w:rsidRPr="00392741">
              <w:rPr>
                <w:sz w:val="16"/>
                <w:szCs w:val="16"/>
              </w:rPr>
              <w:t>Read</w:t>
            </w:r>
          </w:p>
        </w:tc>
      </w:tr>
    </w:tbl>
    <w:p w14:paraId="22BBE290" w14:textId="77777777" w:rsidR="00992FAA" w:rsidRPr="00392741" w:rsidRDefault="00992FAA" w:rsidP="00992FAA">
      <w:pPr>
        <w:rPr>
          <w:sz w:val="16"/>
          <w:szCs w:val="16"/>
        </w:rPr>
      </w:pPr>
    </w:p>
    <w:tbl>
      <w:tblPr>
        <w:tblStyle w:val="TableGrid"/>
        <w:tblW w:w="0" w:type="auto"/>
        <w:tblLook w:val="04A0" w:firstRow="1" w:lastRow="0" w:firstColumn="1" w:lastColumn="0" w:noHBand="0" w:noVBand="1"/>
      </w:tblPr>
      <w:tblGrid>
        <w:gridCol w:w="1939"/>
        <w:gridCol w:w="1241"/>
        <w:gridCol w:w="1510"/>
        <w:gridCol w:w="1278"/>
        <w:gridCol w:w="1102"/>
        <w:gridCol w:w="996"/>
        <w:gridCol w:w="950"/>
      </w:tblGrid>
      <w:tr w:rsidR="00992FAA" w:rsidRPr="00392741" w14:paraId="26ACB260" w14:textId="77777777" w:rsidTr="009C73F8">
        <w:tc>
          <w:tcPr>
            <w:tcW w:w="9016" w:type="dxa"/>
            <w:gridSpan w:val="7"/>
            <w:shd w:val="clear" w:color="auto" w:fill="DAE9F7" w:themeFill="text2" w:themeFillTint="1A"/>
          </w:tcPr>
          <w:p w14:paraId="1CEF62C4" w14:textId="77777777" w:rsidR="00992FAA" w:rsidRPr="00392741" w:rsidRDefault="00992FAA" w:rsidP="009C73F8">
            <w:pPr>
              <w:rPr>
                <w:sz w:val="16"/>
                <w:szCs w:val="16"/>
              </w:rPr>
            </w:pPr>
            <w:r w:rsidRPr="00392741">
              <w:rPr>
                <w:sz w:val="16"/>
                <w:szCs w:val="16"/>
              </w:rPr>
              <w:t>Product</w:t>
            </w:r>
          </w:p>
        </w:tc>
      </w:tr>
      <w:tr w:rsidR="00992FAA" w:rsidRPr="00392741" w14:paraId="4BB4B6B1" w14:textId="77777777" w:rsidTr="009C73F8">
        <w:tc>
          <w:tcPr>
            <w:tcW w:w="2046" w:type="dxa"/>
          </w:tcPr>
          <w:p w14:paraId="4A43D70E" w14:textId="77777777" w:rsidR="00992FAA" w:rsidRPr="00392741" w:rsidRDefault="00992FAA" w:rsidP="009C73F8">
            <w:pPr>
              <w:rPr>
                <w:b/>
                <w:bCs/>
                <w:sz w:val="16"/>
                <w:szCs w:val="16"/>
              </w:rPr>
            </w:pPr>
            <w:r w:rsidRPr="00392741">
              <w:rPr>
                <w:b/>
                <w:bCs/>
                <w:sz w:val="16"/>
                <w:szCs w:val="16"/>
              </w:rPr>
              <w:t>Process</w:t>
            </w:r>
          </w:p>
        </w:tc>
        <w:tc>
          <w:tcPr>
            <w:tcW w:w="1266" w:type="dxa"/>
          </w:tcPr>
          <w:p w14:paraId="279E072F" w14:textId="77777777" w:rsidR="00992FAA" w:rsidRPr="00392741" w:rsidRDefault="00992FAA" w:rsidP="009C73F8">
            <w:pPr>
              <w:rPr>
                <w:b/>
                <w:bCs/>
                <w:sz w:val="16"/>
                <w:szCs w:val="16"/>
              </w:rPr>
            </w:pPr>
            <w:r w:rsidRPr="00392741">
              <w:rPr>
                <w:b/>
                <w:bCs/>
                <w:sz w:val="16"/>
                <w:szCs w:val="16"/>
              </w:rPr>
              <w:t>ProductID</w:t>
            </w:r>
          </w:p>
        </w:tc>
        <w:tc>
          <w:tcPr>
            <w:tcW w:w="1539" w:type="dxa"/>
          </w:tcPr>
          <w:p w14:paraId="74865A68" w14:textId="77777777" w:rsidR="00992FAA" w:rsidRPr="00392741" w:rsidRDefault="00992FAA" w:rsidP="009C73F8">
            <w:pPr>
              <w:rPr>
                <w:b/>
                <w:bCs/>
                <w:sz w:val="16"/>
                <w:szCs w:val="16"/>
              </w:rPr>
            </w:pPr>
            <w:r w:rsidRPr="00392741">
              <w:rPr>
                <w:b/>
                <w:bCs/>
                <w:sz w:val="16"/>
                <w:szCs w:val="16"/>
              </w:rPr>
              <w:t>ProductName</w:t>
            </w:r>
          </w:p>
        </w:tc>
        <w:tc>
          <w:tcPr>
            <w:tcW w:w="1123" w:type="dxa"/>
          </w:tcPr>
          <w:p w14:paraId="61473ACB" w14:textId="77777777" w:rsidR="00992FAA" w:rsidRPr="00392741" w:rsidRDefault="00992FAA" w:rsidP="009C73F8">
            <w:pPr>
              <w:rPr>
                <w:b/>
                <w:bCs/>
                <w:sz w:val="16"/>
                <w:szCs w:val="16"/>
              </w:rPr>
            </w:pPr>
            <w:r w:rsidRPr="00392741">
              <w:rPr>
                <w:b/>
                <w:bCs/>
                <w:sz w:val="16"/>
                <w:szCs w:val="16"/>
              </w:rPr>
              <w:t>CompanyName</w:t>
            </w:r>
          </w:p>
        </w:tc>
        <w:tc>
          <w:tcPr>
            <w:tcW w:w="1126" w:type="dxa"/>
          </w:tcPr>
          <w:p w14:paraId="04A7770F" w14:textId="77777777" w:rsidR="00992FAA" w:rsidRPr="00392741" w:rsidRDefault="00992FAA" w:rsidP="009C73F8">
            <w:pPr>
              <w:rPr>
                <w:b/>
                <w:bCs/>
                <w:sz w:val="16"/>
                <w:szCs w:val="16"/>
              </w:rPr>
            </w:pPr>
            <w:r w:rsidRPr="00392741">
              <w:rPr>
                <w:b/>
                <w:bCs/>
                <w:sz w:val="16"/>
                <w:szCs w:val="16"/>
              </w:rPr>
              <w:t>Quantity</w:t>
            </w:r>
          </w:p>
        </w:tc>
        <w:tc>
          <w:tcPr>
            <w:tcW w:w="977" w:type="dxa"/>
          </w:tcPr>
          <w:p w14:paraId="278F30D9" w14:textId="77777777" w:rsidR="00992FAA" w:rsidRPr="00392741" w:rsidRDefault="00992FAA" w:rsidP="009C73F8">
            <w:pPr>
              <w:rPr>
                <w:b/>
                <w:bCs/>
                <w:sz w:val="16"/>
                <w:szCs w:val="16"/>
              </w:rPr>
            </w:pPr>
            <w:r w:rsidRPr="00392741">
              <w:rPr>
                <w:b/>
                <w:bCs/>
                <w:sz w:val="16"/>
                <w:szCs w:val="16"/>
              </w:rPr>
              <w:t>TokenCost</w:t>
            </w:r>
          </w:p>
        </w:tc>
        <w:tc>
          <w:tcPr>
            <w:tcW w:w="939" w:type="dxa"/>
          </w:tcPr>
          <w:p w14:paraId="3B51C9BA" w14:textId="77777777" w:rsidR="00992FAA" w:rsidRPr="00392741" w:rsidRDefault="00992FAA" w:rsidP="009C73F8">
            <w:pPr>
              <w:rPr>
                <w:b/>
                <w:bCs/>
                <w:sz w:val="16"/>
                <w:szCs w:val="16"/>
              </w:rPr>
            </w:pPr>
            <w:r w:rsidRPr="00392741">
              <w:rPr>
                <w:b/>
                <w:bCs/>
                <w:sz w:val="16"/>
                <w:szCs w:val="16"/>
              </w:rPr>
              <w:t>WaitTime</w:t>
            </w:r>
          </w:p>
        </w:tc>
      </w:tr>
      <w:tr w:rsidR="00992FAA" w:rsidRPr="00392741" w14:paraId="3EEFE469" w14:textId="77777777" w:rsidTr="009C73F8">
        <w:tc>
          <w:tcPr>
            <w:tcW w:w="2046" w:type="dxa"/>
          </w:tcPr>
          <w:p w14:paraId="6ED18122" w14:textId="1366B098" w:rsidR="00992FAA" w:rsidRPr="00392741" w:rsidRDefault="00992FAA" w:rsidP="009C73F8">
            <w:pPr>
              <w:rPr>
                <w:b/>
                <w:bCs/>
                <w:sz w:val="16"/>
                <w:szCs w:val="16"/>
              </w:rPr>
            </w:pPr>
            <w:r w:rsidRPr="00392741">
              <w:rPr>
                <w:b/>
                <w:bCs/>
                <w:sz w:val="16"/>
                <w:szCs w:val="16"/>
              </w:rPr>
              <w:t>Reserve Meal (Spend Token)</w:t>
            </w:r>
          </w:p>
        </w:tc>
        <w:tc>
          <w:tcPr>
            <w:tcW w:w="1266" w:type="dxa"/>
          </w:tcPr>
          <w:p w14:paraId="7653F793" w14:textId="77777777" w:rsidR="00992FAA" w:rsidRPr="00392741" w:rsidRDefault="00992FAA" w:rsidP="009C73F8">
            <w:pPr>
              <w:rPr>
                <w:sz w:val="16"/>
                <w:szCs w:val="16"/>
              </w:rPr>
            </w:pPr>
            <w:r w:rsidRPr="00392741">
              <w:rPr>
                <w:sz w:val="16"/>
                <w:szCs w:val="16"/>
              </w:rPr>
              <w:t>Create</w:t>
            </w:r>
          </w:p>
        </w:tc>
        <w:tc>
          <w:tcPr>
            <w:tcW w:w="1539" w:type="dxa"/>
          </w:tcPr>
          <w:p w14:paraId="0E4DB6EB" w14:textId="77777777" w:rsidR="00992FAA" w:rsidRPr="00392741" w:rsidRDefault="00992FAA" w:rsidP="009C73F8">
            <w:pPr>
              <w:rPr>
                <w:sz w:val="16"/>
                <w:szCs w:val="16"/>
              </w:rPr>
            </w:pPr>
            <w:r w:rsidRPr="00392741">
              <w:rPr>
                <w:sz w:val="16"/>
                <w:szCs w:val="16"/>
              </w:rPr>
              <w:t>Create</w:t>
            </w:r>
          </w:p>
        </w:tc>
        <w:tc>
          <w:tcPr>
            <w:tcW w:w="1123" w:type="dxa"/>
          </w:tcPr>
          <w:p w14:paraId="566F1A3B" w14:textId="77777777" w:rsidR="00992FAA" w:rsidRPr="00392741" w:rsidRDefault="00992FAA" w:rsidP="009C73F8">
            <w:pPr>
              <w:rPr>
                <w:sz w:val="16"/>
                <w:szCs w:val="16"/>
              </w:rPr>
            </w:pPr>
            <w:r w:rsidRPr="00392741">
              <w:rPr>
                <w:sz w:val="16"/>
                <w:szCs w:val="16"/>
              </w:rPr>
              <w:t>Create</w:t>
            </w:r>
          </w:p>
        </w:tc>
        <w:tc>
          <w:tcPr>
            <w:tcW w:w="1126" w:type="dxa"/>
          </w:tcPr>
          <w:p w14:paraId="7F4E207F" w14:textId="77777777" w:rsidR="00992FAA" w:rsidRPr="00392741" w:rsidRDefault="00992FAA" w:rsidP="009C73F8">
            <w:pPr>
              <w:rPr>
                <w:sz w:val="16"/>
                <w:szCs w:val="16"/>
              </w:rPr>
            </w:pPr>
            <w:r w:rsidRPr="00392741">
              <w:rPr>
                <w:sz w:val="16"/>
                <w:szCs w:val="16"/>
              </w:rPr>
              <w:t>Create</w:t>
            </w:r>
          </w:p>
        </w:tc>
        <w:tc>
          <w:tcPr>
            <w:tcW w:w="977" w:type="dxa"/>
          </w:tcPr>
          <w:p w14:paraId="7341AAE2" w14:textId="77777777" w:rsidR="00992FAA" w:rsidRPr="00392741" w:rsidRDefault="00992FAA" w:rsidP="009C73F8">
            <w:pPr>
              <w:rPr>
                <w:sz w:val="16"/>
                <w:szCs w:val="16"/>
              </w:rPr>
            </w:pPr>
            <w:r w:rsidRPr="00392741">
              <w:rPr>
                <w:sz w:val="16"/>
                <w:szCs w:val="16"/>
              </w:rPr>
              <w:t>Create</w:t>
            </w:r>
          </w:p>
        </w:tc>
        <w:tc>
          <w:tcPr>
            <w:tcW w:w="939" w:type="dxa"/>
          </w:tcPr>
          <w:p w14:paraId="39459EF5" w14:textId="77777777" w:rsidR="00992FAA" w:rsidRPr="00392741" w:rsidRDefault="00992FAA" w:rsidP="009C73F8">
            <w:pPr>
              <w:rPr>
                <w:sz w:val="16"/>
                <w:szCs w:val="16"/>
              </w:rPr>
            </w:pPr>
            <w:r w:rsidRPr="00392741">
              <w:rPr>
                <w:sz w:val="16"/>
                <w:szCs w:val="16"/>
              </w:rPr>
              <w:t>Create</w:t>
            </w:r>
          </w:p>
        </w:tc>
      </w:tr>
    </w:tbl>
    <w:p w14:paraId="72674C66" w14:textId="77777777" w:rsidR="00992FAA" w:rsidRPr="00392741" w:rsidRDefault="00992FAA" w:rsidP="008D1CC5">
      <w:pPr>
        <w:rPr>
          <w:sz w:val="16"/>
          <w:szCs w:val="16"/>
        </w:rPr>
      </w:pPr>
    </w:p>
    <w:p w14:paraId="7BEDD387" w14:textId="77777777" w:rsidR="007F13AA" w:rsidRDefault="007F13AA" w:rsidP="00992FAA">
      <w:pPr>
        <w:rPr>
          <w:b/>
          <w:bCs/>
          <w:sz w:val="20"/>
          <w:szCs w:val="20"/>
        </w:rPr>
      </w:pPr>
    </w:p>
    <w:p w14:paraId="07917F95" w14:textId="22002DE8" w:rsidR="00992FAA" w:rsidRPr="005353CB" w:rsidRDefault="005353CB" w:rsidP="00992FAA">
      <w:pPr>
        <w:rPr>
          <w:b/>
          <w:bCs/>
          <w:sz w:val="20"/>
          <w:szCs w:val="20"/>
        </w:rPr>
      </w:pPr>
      <w:r w:rsidRPr="005353CB">
        <w:rPr>
          <w:b/>
          <w:bCs/>
          <w:sz w:val="20"/>
          <w:szCs w:val="20"/>
        </w:rPr>
        <w:t>API Calls:</w:t>
      </w:r>
    </w:p>
    <w:p w14:paraId="3D03530E" w14:textId="3671F68A" w:rsidR="005353CB" w:rsidRPr="005353CB" w:rsidRDefault="005353CB" w:rsidP="00992FAA">
      <w:pPr>
        <w:rPr>
          <w:sz w:val="20"/>
          <w:szCs w:val="20"/>
        </w:rPr>
      </w:pPr>
      <w:r w:rsidRPr="005353CB">
        <w:rPr>
          <w:sz w:val="20"/>
          <w:szCs w:val="20"/>
        </w:rPr>
        <w:t>[Github link was submitted to dropbox]</w:t>
      </w:r>
    </w:p>
    <w:p w14:paraId="24A92231" w14:textId="77777777" w:rsidR="00992FAA" w:rsidRDefault="00992FAA" w:rsidP="008D1CC5">
      <w:pPr>
        <w:rPr>
          <w:sz w:val="20"/>
          <w:szCs w:val="20"/>
        </w:rPr>
      </w:pPr>
    </w:p>
    <w:p w14:paraId="7D9E4707" w14:textId="330697D3" w:rsidR="00520A52" w:rsidRDefault="00D9638F" w:rsidP="00D9638F">
      <w:pPr>
        <w:pStyle w:val="Heading1"/>
      </w:pPr>
      <w:bookmarkStart w:id="8" w:name="_Toc207637610"/>
      <w:r>
        <w:t>Evaluat</w:t>
      </w:r>
      <w:r w:rsidR="003F4DE9">
        <w:t>ion</w:t>
      </w:r>
      <w:r w:rsidR="002F2ED0">
        <w:t xml:space="preserve"> (Milestone 2)</w:t>
      </w:r>
      <w:r>
        <w:t>:</w:t>
      </w:r>
      <w:bookmarkEnd w:id="8"/>
    </w:p>
    <w:p w14:paraId="1ECE17B4" w14:textId="41D2364D" w:rsidR="00EE5A26" w:rsidRDefault="00834AD6" w:rsidP="00DA5427">
      <w:pPr>
        <w:pStyle w:val="Heading3"/>
        <w:numPr>
          <w:ilvl w:val="3"/>
          <w:numId w:val="7"/>
        </w:numPr>
      </w:pPr>
      <w:r>
        <w:t>Describe the purpose of web frameworks</w:t>
      </w:r>
      <w:r w:rsidR="00EE5A26">
        <w:t>:</w:t>
      </w:r>
    </w:p>
    <w:p w14:paraId="1B233836" w14:textId="610E3589" w:rsidR="00571A3D" w:rsidRDefault="00960606" w:rsidP="00960606">
      <w:r>
        <w:t>Web frameworks</w:t>
      </w:r>
      <w:r w:rsidR="0062691B">
        <w:t xml:space="preserve"> (stacks)</w:t>
      </w:r>
      <w:r>
        <w:t xml:space="preserve"> are structured software toolkits</w:t>
      </w:r>
      <w:r w:rsidR="00EE36D8">
        <w:t xml:space="preserve"> that provide a simplified way to build web application</w:t>
      </w:r>
      <w:r w:rsidR="00571A3D">
        <w:t>s. “These environments provide pre-written code and components that streamline the development process, so developers don’t have to start from scratch everytime they build something”</w:t>
      </w:r>
      <w:r w:rsidR="00EE36D8">
        <w:t xml:space="preserve"> </w:t>
      </w:r>
      <w:r w:rsidR="0051281A">
        <w:fldChar w:fldCharType="begin"/>
      </w:r>
      <w:r w:rsidR="0051281A">
        <w:instrText xml:space="preserve"> ADDIN ZOTERO_ITEM CSL_CITATION {"citationID":"AlNGmo4r","properties":{"formattedCitation":"({\\i{}What Is a Framework?}, 2025)","plainCitation":"(What Is a Framework?, 2025)","noteIndex":0},"citationItems":[{"id":196,"uris":["http://zotero.org/users/local/RMxTFugL/items/L473VRUI"],"itemData":{"id":196,"type":"webpage","abstract":"Explore our in-depth guide to frameworks. Gain clarity on what frameworks are and how they can simplify your work and boost productivity.","container-title":"Kontent.ai","language":"en","title":"What is a framework? Types and benefits","title-short":"What is a framework?","URL":"https://kontent.ai/blog/what-is-framework/","accessed":{"date-parts":[["2025",9,21]]},"issued":{"date-parts":[["2025",1,28]]}}}],"schema":"https://github.com/citation-style-language/schema/raw/master/csl-citation.json"} </w:instrText>
      </w:r>
      <w:r w:rsidR="0051281A">
        <w:fldChar w:fldCharType="separate"/>
      </w:r>
      <w:r w:rsidR="0051281A" w:rsidRPr="0051281A">
        <w:rPr>
          <w:rFonts w:cs="Times New Roman"/>
          <w:kern w:val="0"/>
        </w:rPr>
        <w:t>(</w:t>
      </w:r>
      <w:r w:rsidR="0051281A" w:rsidRPr="0051281A">
        <w:rPr>
          <w:rFonts w:cs="Times New Roman"/>
          <w:i/>
          <w:iCs/>
          <w:kern w:val="0"/>
        </w:rPr>
        <w:t>What Is a Framework?</w:t>
      </w:r>
      <w:r w:rsidR="0051281A" w:rsidRPr="0051281A">
        <w:rPr>
          <w:rFonts w:cs="Times New Roman"/>
          <w:kern w:val="0"/>
        </w:rPr>
        <w:t>, 2025)</w:t>
      </w:r>
      <w:r w:rsidR="0051281A">
        <w:fldChar w:fldCharType="end"/>
      </w:r>
    </w:p>
    <w:p w14:paraId="1FD8D4B8" w14:textId="2BF8D564" w:rsidR="00571A3D" w:rsidRDefault="0051281A" w:rsidP="00960606">
      <w:r>
        <w:t xml:space="preserve">The benefits of frameworks is that it saves time as “developers can use pre-built components and </w:t>
      </w:r>
      <w:r w:rsidR="00970557">
        <w:t>structures</w:t>
      </w:r>
      <w:r>
        <w:t>” (</w:t>
      </w:r>
      <w:r>
        <w:rPr>
          <w:i/>
          <w:iCs/>
        </w:rPr>
        <w:t>What Is a Framework?, 2025)</w:t>
      </w:r>
      <w:r>
        <w:t>, which means that users can focus more on the backend or more complex structures of the application.</w:t>
      </w:r>
      <w:r>
        <w:br/>
        <w:t>Utilizing this means that there is less development time, reduced errors etc.</w:t>
      </w:r>
    </w:p>
    <w:p w14:paraId="77095F42" w14:textId="3D4BFEE8" w:rsidR="00960606" w:rsidRDefault="00E254AC" w:rsidP="00960606">
      <w:r>
        <w:t>This is useful for the design of my charity website as help is required with secure user management, token-based transactions and storage.</w:t>
      </w:r>
    </w:p>
    <w:p w14:paraId="19B180BD" w14:textId="3FE11794" w:rsidR="00321379" w:rsidRPr="00F03BD2" w:rsidRDefault="00321379" w:rsidP="00960606">
      <w:pPr>
        <w:rPr>
          <w:u w:val="single"/>
        </w:rPr>
      </w:pPr>
      <w:r w:rsidRPr="00F03BD2">
        <w:rPr>
          <w:u w:val="single"/>
        </w:rPr>
        <w:t>Common features include:</w:t>
      </w:r>
    </w:p>
    <w:p w14:paraId="288986E3" w14:textId="5501EFFF" w:rsidR="00321379" w:rsidRDefault="00321379" w:rsidP="00321379">
      <w:pPr>
        <w:pStyle w:val="ListParagraph"/>
        <w:numPr>
          <w:ilvl w:val="0"/>
          <w:numId w:val="3"/>
        </w:numPr>
      </w:pPr>
      <w:r w:rsidRPr="00F03BD2">
        <w:rPr>
          <w:b/>
          <w:bCs/>
        </w:rPr>
        <w:t>Routing:</w:t>
      </w:r>
      <w:r>
        <w:t xml:space="preserve"> </w:t>
      </w:r>
      <w:r>
        <w:br/>
        <w:t>Maps URLs to functions</w:t>
      </w:r>
      <w:r w:rsidR="00F03BD2">
        <w:br/>
      </w:r>
    </w:p>
    <w:p w14:paraId="1D66CCC9" w14:textId="173B3236" w:rsidR="00321379" w:rsidRDefault="00321379" w:rsidP="00321379">
      <w:pPr>
        <w:pStyle w:val="ListParagraph"/>
        <w:numPr>
          <w:ilvl w:val="0"/>
          <w:numId w:val="3"/>
        </w:numPr>
      </w:pPr>
      <w:r w:rsidRPr="00F03BD2">
        <w:rPr>
          <w:b/>
          <w:bCs/>
        </w:rPr>
        <w:t>Middleware:</w:t>
      </w:r>
      <w:r>
        <w:br/>
        <w:t>Handles auth, requests and error processing</w:t>
      </w:r>
      <w:r w:rsidR="00F03BD2">
        <w:br/>
      </w:r>
    </w:p>
    <w:p w14:paraId="4573C46C" w14:textId="7DCF5D4C" w:rsidR="00321379" w:rsidRDefault="00321379" w:rsidP="00321379">
      <w:pPr>
        <w:pStyle w:val="ListParagraph"/>
        <w:numPr>
          <w:ilvl w:val="0"/>
          <w:numId w:val="3"/>
        </w:numPr>
      </w:pPr>
      <w:r w:rsidRPr="00F03BD2">
        <w:rPr>
          <w:b/>
          <w:bCs/>
        </w:rPr>
        <w:t>Templating:</w:t>
      </w:r>
      <w:r>
        <w:br/>
        <w:t>Helps render dynamic UI (React, Vue.js, Angular etc.)</w:t>
      </w:r>
      <w:r w:rsidR="00F03BD2">
        <w:br/>
      </w:r>
    </w:p>
    <w:p w14:paraId="0C6D2FE1" w14:textId="75D815F5" w:rsidR="00321379" w:rsidRDefault="00321379" w:rsidP="00183075">
      <w:pPr>
        <w:pStyle w:val="ListParagraph"/>
        <w:numPr>
          <w:ilvl w:val="0"/>
          <w:numId w:val="3"/>
        </w:numPr>
      </w:pPr>
      <w:r w:rsidRPr="00F03BD2">
        <w:rPr>
          <w:b/>
          <w:bCs/>
        </w:rPr>
        <w:t>Database integrating:</w:t>
      </w:r>
      <w:r w:rsidR="00183075">
        <w:br/>
        <w:t>Operations in databases can be done quicker using SQL (object-relational mappers) or MongoDB (object-document mappers) and simplifies data retrieval/storage</w:t>
      </w:r>
      <w:r w:rsidR="00F03BD2">
        <w:br/>
      </w:r>
    </w:p>
    <w:p w14:paraId="23C20F1D" w14:textId="0BA5E1E7" w:rsidR="00183075" w:rsidRDefault="00183075" w:rsidP="00183075">
      <w:pPr>
        <w:pStyle w:val="ListParagraph"/>
        <w:numPr>
          <w:ilvl w:val="0"/>
          <w:numId w:val="3"/>
        </w:numPr>
      </w:pPr>
      <w:r w:rsidRPr="00F03BD2">
        <w:rPr>
          <w:b/>
          <w:bCs/>
        </w:rPr>
        <w:t>Auth:</w:t>
      </w:r>
      <w:r>
        <w:br/>
        <w:t>Helps to support role-based access (JWT/OAuth) and general user authentication</w:t>
      </w:r>
      <w:r w:rsidR="00F03BD2">
        <w:br/>
      </w:r>
    </w:p>
    <w:p w14:paraId="3D7D2103" w14:textId="6EE1480F" w:rsidR="00F5471A" w:rsidRDefault="00183075" w:rsidP="00183075">
      <w:pPr>
        <w:pStyle w:val="ListParagraph"/>
        <w:numPr>
          <w:ilvl w:val="0"/>
          <w:numId w:val="3"/>
        </w:numPr>
      </w:pPr>
      <w:r w:rsidRPr="00F03BD2">
        <w:rPr>
          <w:b/>
          <w:bCs/>
        </w:rPr>
        <w:t>Testing/Deployment</w:t>
      </w:r>
      <w:r w:rsidR="00F03BD2" w:rsidRPr="00F03BD2">
        <w:rPr>
          <w:b/>
          <w:bCs/>
        </w:rPr>
        <w:t>:</w:t>
      </w:r>
      <w:r>
        <w:br/>
        <w:t>Includes helpful tool for virtual containerization (Docker, VENV) and unit testing</w:t>
      </w:r>
    </w:p>
    <w:p w14:paraId="1C774B9E" w14:textId="281B5D75" w:rsidR="00B319A6" w:rsidRPr="00F5471A" w:rsidRDefault="00B319A6" w:rsidP="00B319A6">
      <w:pPr>
        <w:rPr>
          <w:u w:val="single"/>
        </w:rPr>
      </w:pPr>
      <w:r w:rsidRPr="00F5471A">
        <w:rPr>
          <w:u w:val="single"/>
        </w:rPr>
        <w:t>Features used for my web development:</w:t>
      </w:r>
    </w:p>
    <w:p w14:paraId="1F3CC771" w14:textId="77777777" w:rsidR="00F03BD2" w:rsidRDefault="00B319A6" w:rsidP="00B319A6">
      <w:pPr>
        <w:pStyle w:val="ListParagraph"/>
        <w:numPr>
          <w:ilvl w:val="0"/>
          <w:numId w:val="3"/>
        </w:numPr>
      </w:pPr>
      <w:r w:rsidRPr="00857278">
        <w:rPr>
          <w:b/>
          <w:bCs/>
        </w:rPr>
        <w:t>Routing</w:t>
      </w:r>
      <w:r>
        <w:t xml:space="preserve"> will be used for my website to direct users to different services like register, login, and their corresponding dashboards, whether they’re a donor or a beneficiary.</w:t>
      </w:r>
    </w:p>
    <w:p w14:paraId="008EBABB" w14:textId="77777777" w:rsidR="00F03BD2" w:rsidRDefault="00F03BD2" w:rsidP="00B319A6">
      <w:pPr>
        <w:pStyle w:val="ListParagraph"/>
        <w:numPr>
          <w:ilvl w:val="0"/>
          <w:numId w:val="3"/>
        </w:numPr>
      </w:pPr>
      <w:r>
        <w:rPr>
          <w:b/>
          <w:bCs/>
        </w:rPr>
        <w:t xml:space="preserve">Database integrating </w:t>
      </w:r>
      <w:r>
        <w:t xml:space="preserve">will be done using MongoDB or SQLite, which will store products, transactions and user profiles </w:t>
      </w:r>
    </w:p>
    <w:p w14:paraId="55DC7514" w14:textId="77777777" w:rsidR="00F03BD2" w:rsidRDefault="00F03BD2" w:rsidP="00B319A6">
      <w:pPr>
        <w:pStyle w:val="ListParagraph"/>
        <w:numPr>
          <w:ilvl w:val="0"/>
          <w:numId w:val="3"/>
        </w:numPr>
      </w:pPr>
      <w:r>
        <w:rPr>
          <w:b/>
          <w:bCs/>
        </w:rPr>
        <w:t>Authentication</w:t>
      </w:r>
      <w:r>
        <w:t xml:space="preserve"> will use JWT, which will encode user data for security</w:t>
      </w:r>
    </w:p>
    <w:p w14:paraId="2E0614E1" w14:textId="77777777" w:rsidR="00063361" w:rsidRPr="00063361" w:rsidRDefault="00F03BD2" w:rsidP="00063361">
      <w:pPr>
        <w:pStyle w:val="ListParagraph"/>
        <w:numPr>
          <w:ilvl w:val="0"/>
          <w:numId w:val="3"/>
        </w:numPr>
        <w:rPr>
          <w:u w:val="single"/>
        </w:rPr>
      </w:pPr>
      <w:r>
        <w:rPr>
          <w:b/>
          <w:bCs/>
        </w:rPr>
        <w:t xml:space="preserve">Middleware </w:t>
      </w:r>
      <w:r>
        <w:t>will be included to manage JWT tokens and role-based accesses to different components</w:t>
      </w:r>
    </w:p>
    <w:p w14:paraId="04067B96" w14:textId="40559370" w:rsidR="00814B50" w:rsidRPr="00063361" w:rsidRDefault="00DA5427" w:rsidP="00063361">
      <w:pPr>
        <w:rPr>
          <w:u w:val="single"/>
        </w:rPr>
      </w:pPr>
      <w:r>
        <w:lastRenderedPageBreak/>
        <w:br/>
      </w:r>
      <w:r w:rsidR="00814B50" w:rsidRPr="00063361">
        <w:rPr>
          <w:u w:val="single"/>
        </w:rPr>
        <w:t>How these are used in specific frameworks:</w:t>
      </w:r>
    </w:p>
    <w:p w14:paraId="57371096" w14:textId="434F9AB7" w:rsidR="00814B50" w:rsidRDefault="00814B50" w:rsidP="00814B50">
      <w:pPr>
        <w:pStyle w:val="ListParagraph"/>
        <w:numPr>
          <w:ilvl w:val="0"/>
          <w:numId w:val="3"/>
        </w:numPr>
      </w:pPr>
      <w:r w:rsidRPr="00876B9D">
        <w:rPr>
          <w:b/>
          <w:bCs/>
        </w:rPr>
        <w:t>MEAN/MERN/MEVN:</w:t>
      </w:r>
      <w:r>
        <w:t xml:space="preserve"> </w:t>
      </w:r>
      <w:r w:rsidR="00876B9D">
        <w:br/>
      </w:r>
      <w:r>
        <w:t xml:space="preserve">These stacks each use the same backend details, yet different frontend frameworks. These three </w:t>
      </w:r>
      <w:r w:rsidR="00063361">
        <w:t>utilize</w:t>
      </w:r>
      <w:r>
        <w:t xml:space="preserve"> Express.js for routing, Mongoose for MongoDB </w:t>
      </w:r>
      <w:r w:rsidR="00063361">
        <w:t xml:space="preserve">database </w:t>
      </w:r>
      <w:r w:rsidR="005768F9">
        <w:t xml:space="preserve">storage, and </w:t>
      </w:r>
      <w:r w:rsidR="005768F9">
        <w:rPr>
          <w:i/>
          <w:iCs/>
        </w:rPr>
        <w:t>jsonwebtoken</w:t>
      </w:r>
      <w:r w:rsidR="005768F9">
        <w:t xml:space="preserve"> library for JWT. </w:t>
      </w:r>
      <w:r w:rsidR="005768F9">
        <w:br/>
        <w:t xml:space="preserve">Angular, React or Vue.js manages client-side </w:t>
      </w:r>
      <w:r w:rsidR="00876B9D">
        <w:t>rendering and for any interactions made, it stores JWTs in the local storage.</w:t>
      </w:r>
      <w:r w:rsidR="00876B9D">
        <w:br/>
      </w:r>
    </w:p>
    <w:p w14:paraId="3C258DCE" w14:textId="18F94AC0" w:rsidR="00876B9D" w:rsidRDefault="00876B9D" w:rsidP="00814B50">
      <w:pPr>
        <w:pStyle w:val="ListParagraph"/>
        <w:numPr>
          <w:ilvl w:val="0"/>
          <w:numId w:val="3"/>
        </w:numPr>
      </w:pPr>
      <w:r w:rsidRPr="00063361">
        <w:rPr>
          <w:b/>
          <w:bCs/>
        </w:rPr>
        <w:t>Gradio</w:t>
      </w:r>
      <w:r>
        <w:t xml:space="preserve">: </w:t>
      </w:r>
      <w:r>
        <w:br/>
        <w:t>This uses FastAPI for APIs, SQLite for light storage and Gradio’s UI is used for rapid authentication, with PyJWT for handling tokens.</w:t>
      </w:r>
      <w:r>
        <w:br/>
      </w:r>
    </w:p>
    <w:p w14:paraId="5AE0035E" w14:textId="4EBB0C62" w:rsidR="00876B9D" w:rsidRDefault="00876B9D" w:rsidP="00814B50">
      <w:pPr>
        <w:pStyle w:val="ListParagraph"/>
        <w:numPr>
          <w:ilvl w:val="0"/>
          <w:numId w:val="3"/>
        </w:numPr>
      </w:pPr>
      <w:r w:rsidRPr="00063361">
        <w:rPr>
          <w:b/>
          <w:bCs/>
        </w:rPr>
        <w:t>Python/FastAPI</w:t>
      </w:r>
      <w:r>
        <w:t>:</w:t>
      </w:r>
      <w:r>
        <w:br/>
        <w:t xml:space="preserve">This uses FastAPI for performance-built APIs, </w:t>
      </w:r>
      <w:r w:rsidR="009D47E8">
        <w:t>SQLite</w:t>
      </w:r>
      <w:r w:rsidR="00AF4E06">
        <w:t xml:space="preserve"> for storage and HTML for frontend design. </w:t>
      </w:r>
    </w:p>
    <w:p w14:paraId="07B53CD1" w14:textId="77777777" w:rsidR="00F03BD2" w:rsidRDefault="00F03BD2" w:rsidP="00B44B2B">
      <w:pPr>
        <w:pStyle w:val="ListParagraph"/>
      </w:pPr>
    </w:p>
    <w:p w14:paraId="794437F5" w14:textId="084DD35F" w:rsidR="00EB6749" w:rsidRDefault="00EB6749" w:rsidP="00EB6749"/>
    <w:p w14:paraId="316B6B99" w14:textId="712DEF0A" w:rsidR="00BA6FDD" w:rsidRDefault="00BA6FDD" w:rsidP="00C214EB">
      <w:pPr>
        <w:pStyle w:val="Heading3"/>
        <w:numPr>
          <w:ilvl w:val="3"/>
          <w:numId w:val="7"/>
        </w:numPr>
      </w:pPr>
      <w:r>
        <w:t>Introduction to 2 emerging web technologies</w:t>
      </w:r>
    </w:p>
    <w:p w14:paraId="628FDB98" w14:textId="6F176A7A" w:rsidR="007B402C" w:rsidRPr="00BE4AB5" w:rsidRDefault="00AB4DDF" w:rsidP="00EB6749">
      <w:pPr>
        <w:rPr>
          <w:sz w:val="20"/>
          <w:szCs w:val="20"/>
        </w:rPr>
      </w:pPr>
      <w:r w:rsidRPr="00BE4AB5">
        <w:rPr>
          <w:sz w:val="20"/>
          <w:szCs w:val="20"/>
        </w:rPr>
        <w:t xml:space="preserve">The internet is evolving quickly, with new technologies being used to shape how users interact with websites. </w:t>
      </w:r>
      <w:r w:rsidR="007B402C" w:rsidRPr="00BE4AB5">
        <w:rPr>
          <w:sz w:val="20"/>
          <w:szCs w:val="20"/>
        </w:rPr>
        <w:t xml:space="preserve">Emerging web technologies are transforming usual web systems, enabling enhanced performance, accessibility and user engagement for web projects such as my project, the Late-Night Nosh charity website, which utilizes meal donation facilities and token-based transactions for late-night workers and students. </w:t>
      </w:r>
    </w:p>
    <w:p w14:paraId="3DE1DAF4" w14:textId="78EC952F" w:rsidR="00A64E26" w:rsidRPr="00BE4AB5" w:rsidRDefault="00AB4DDF" w:rsidP="00EB6749">
      <w:pPr>
        <w:rPr>
          <w:sz w:val="20"/>
          <w:szCs w:val="20"/>
        </w:rPr>
      </w:pPr>
      <w:r w:rsidRPr="00BE4AB5">
        <w:rPr>
          <w:sz w:val="20"/>
          <w:szCs w:val="20"/>
        </w:rPr>
        <w:t xml:space="preserve">Two emerging web technologies in </w:t>
      </w:r>
      <w:r w:rsidR="009F10A2" w:rsidRPr="00BE4AB5">
        <w:rPr>
          <w:sz w:val="20"/>
          <w:szCs w:val="20"/>
        </w:rPr>
        <w:t>particular</w:t>
      </w:r>
      <w:r w:rsidRPr="00BE4AB5">
        <w:rPr>
          <w:sz w:val="20"/>
          <w:szCs w:val="20"/>
        </w:rPr>
        <w:t xml:space="preserve"> are Progressive Web Apps (PWAs) and Jamstack. Both of these technologies are used to focus on speed, reliability and user engagement.</w:t>
      </w:r>
      <w:r w:rsidR="00E06DF8" w:rsidRPr="00BE4AB5">
        <w:rPr>
          <w:sz w:val="20"/>
          <w:szCs w:val="20"/>
        </w:rPr>
        <w:t xml:space="preserve"> This section will assess the relevance to the internet, detailing the selection and implementation processes etc.</w:t>
      </w:r>
      <w:r w:rsidRPr="00BE4AB5">
        <w:rPr>
          <w:sz w:val="20"/>
          <w:szCs w:val="20"/>
        </w:rPr>
        <w:br/>
      </w:r>
      <w:r w:rsidR="00CA3C5A" w:rsidRPr="00BE4AB5">
        <w:rPr>
          <w:sz w:val="20"/>
          <w:szCs w:val="20"/>
        </w:rPr>
        <w:br/>
        <w:t xml:space="preserve">Progressive Web Apps (PWAs) are relevant to the contemporary internet since </w:t>
      </w:r>
      <w:r w:rsidR="00610D7E" w:rsidRPr="00BE4AB5">
        <w:rPr>
          <w:sz w:val="20"/>
          <w:szCs w:val="20"/>
        </w:rPr>
        <w:t xml:space="preserve">it is an app that’s built using “web platform technologies, but that provides a user experience like that of a platform-specific app” </w:t>
      </w:r>
      <w:r w:rsidR="00067B27" w:rsidRPr="00BE4AB5">
        <w:rPr>
          <w:sz w:val="20"/>
          <w:szCs w:val="20"/>
        </w:rPr>
        <w:fldChar w:fldCharType="begin"/>
      </w:r>
      <w:r w:rsidR="00067B27" w:rsidRPr="00BE4AB5">
        <w:rPr>
          <w:sz w:val="20"/>
          <w:szCs w:val="20"/>
        </w:rPr>
        <w:instrText xml:space="preserve"> ADDIN ZOTERO_ITEM CSL_CITATION {"citationID":"2II0uL9e","properties":{"formattedCitation":"({\\i{}Progressive Web Apps | MDN}, 2025)","plainCitation":"(Progressive Web Apps | MDN, 2025)","noteIndex":0},"citationItems":[{"id":223,"uris":["http://zotero.org/users/local/RMxTFugL/items/TJWLHM93"],"itemData":{"id":223,"type":"webpage","abstract":"A progressive web app (PWA) is an app that's built using web platform technologies, but that provides a user experience like that of a platform-specific app.","container-title":"MDN Web Docs","language":"en-US","title":"Progressive web apps | MDN","URL":"https://developer.mozilla.org/en-US/docs/Web/Progressive_web_apps","accessed":{"date-parts":[["2025",9,21]]},"issued":{"date-parts":[["2025",8,25]]}}}],"schema":"https://github.com/citation-style-language/schema/raw/master/csl-citation.json"} </w:instrText>
      </w:r>
      <w:r w:rsidR="00067B27" w:rsidRPr="00BE4AB5">
        <w:rPr>
          <w:sz w:val="20"/>
          <w:szCs w:val="20"/>
        </w:rPr>
        <w:fldChar w:fldCharType="separate"/>
      </w:r>
      <w:r w:rsidR="00067B27" w:rsidRPr="00BE4AB5">
        <w:rPr>
          <w:rFonts w:cs="Times New Roman"/>
          <w:kern w:val="0"/>
          <w:sz w:val="20"/>
          <w:szCs w:val="20"/>
        </w:rPr>
        <w:t>(</w:t>
      </w:r>
      <w:r w:rsidR="00067B27" w:rsidRPr="00BE4AB5">
        <w:rPr>
          <w:rFonts w:cs="Times New Roman"/>
          <w:i/>
          <w:iCs/>
          <w:kern w:val="0"/>
          <w:sz w:val="20"/>
          <w:szCs w:val="20"/>
        </w:rPr>
        <w:t>Progressive Web Apps | MDN</w:t>
      </w:r>
      <w:r w:rsidR="00067B27" w:rsidRPr="00BE4AB5">
        <w:rPr>
          <w:rFonts w:cs="Times New Roman"/>
          <w:kern w:val="0"/>
          <w:sz w:val="20"/>
          <w:szCs w:val="20"/>
        </w:rPr>
        <w:t>, 2025)</w:t>
      </w:r>
      <w:r w:rsidR="00067B27" w:rsidRPr="00BE4AB5">
        <w:rPr>
          <w:sz w:val="20"/>
          <w:szCs w:val="20"/>
        </w:rPr>
        <w:fldChar w:fldCharType="end"/>
      </w:r>
      <w:r w:rsidR="00207979" w:rsidRPr="00BE4AB5">
        <w:rPr>
          <w:sz w:val="20"/>
          <w:szCs w:val="20"/>
        </w:rPr>
        <w:t xml:space="preserve">, </w:t>
      </w:r>
      <w:r w:rsidR="00067B27" w:rsidRPr="00BE4AB5">
        <w:rPr>
          <w:sz w:val="20"/>
          <w:szCs w:val="20"/>
        </w:rPr>
        <w:t>which e</w:t>
      </w:r>
      <w:r w:rsidR="00CA3C5A" w:rsidRPr="00BE4AB5">
        <w:rPr>
          <w:sz w:val="20"/>
          <w:szCs w:val="20"/>
        </w:rPr>
        <w:t xml:space="preserve">nable websites to function like mobile applications through features like installability, push notifications and offline support. </w:t>
      </w:r>
      <w:r w:rsidR="00755E24" w:rsidRPr="00BE4AB5">
        <w:rPr>
          <w:sz w:val="20"/>
          <w:szCs w:val="20"/>
        </w:rPr>
        <w:br/>
      </w:r>
      <w:r w:rsidR="00755E24" w:rsidRPr="00BE4AB5">
        <w:rPr>
          <w:sz w:val="20"/>
          <w:szCs w:val="20"/>
        </w:rPr>
        <w:br/>
        <w:t>They are highly relevant to the internet as mobile traffic is</w:t>
      </w:r>
      <w:r w:rsidR="00F429BA" w:rsidRPr="00BE4AB5">
        <w:rPr>
          <w:sz w:val="20"/>
          <w:szCs w:val="20"/>
        </w:rPr>
        <w:t xml:space="preserve"> bound to evolve and proceed as further years go on. </w:t>
      </w:r>
      <w:r w:rsidR="00755E24" w:rsidRPr="00BE4AB5">
        <w:rPr>
          <w:sz w:val="20"/>
          <w:szCs w:val="20"/>
        </w:rPr>
        <w:t xml:space="preserve">PWAs are used to reduce load time by caching </w:t>
      </w:r>
      <w:r w:rsidR="00211CEA" w:rsidRPr="00BE4AB5">
        <w:rPr>
          <w:sz w:val="20"/>
          <w:szCs w:val="20"/>
        </w:rPr>
        <w:t>assets,</w:t>
      </w:r>
      <w:r w:rsidR="00F429BA" w:rsidRPr="00BE4AB5">
        <w:rPr>
          <w:sz w:val="20"/>
          <w:szCs w:val="20"/>
        </w:rPr>
        <w:t xml:space="preserve"> and t</w:t>
      </w:r>
      <w:r w:rsidR="00CA3C5A" w:rsidRPr="00BE4AB5">
        <w:rPr>
          <w:sz w:val="20"/>
          <w:szCs w:val="20"/>
        </w:rPr>
        <w:t>his would be useful for regions with lo</w:t>
      </w:r>
      <w:r w:rsidR="00660AA1" w:rsidRPr="00BE4AB5">
        <w:rPr>
          <w:sz w:val="20"/>
          <w:szCs w:val="20"/>
        </w:rPr>
        <w:t>w-connectivity environments, as users will be able to interact with cached content.</w:t>
      </w:r>
      <w:r w:rsidR="00B92961" w:rsidRPr="00BE4AB5">
        <w:rPr>
          <w:sz w:val="20"/>
          <w:szCs w:val="20"/>
        </w:rPr>
        <w:t xml:space="preserve"> </w:t>
      </w:r>
      <w:r w:rsidR="00207979" w:rsidRPr="00BE4AB5">
        <w:rPr>
          <w:sz w:val="20"/>
          <w:szCs w:val="20"/>
        </w:rPr>
        <w:t xml:space="preserve">Like a website, “a PWA can run on multiple platforms and devices from a single codebase” </w:t>
      </w:r>
      <w:r w:rsidR="00207979" w:rsidRPr="00BE4AB5">
        <w:rPr>
          <w:sz w:val="20"/>
          <w:szCs w:val="20"/>
        </w:rPr>
        <w:fldChar w:fldCharType="begin"/>
      </w:r>
      <w:r w:rsidR="00207979" w:rsidRPr="00BE4AB5">
        <w:rPr>
          <w:sz w:val="20"/>
          <w:szCs w:val="20"/>
        </w:rPr>
        <w:instrText xml:space="preserve"> ADDIN ZOTERO_ITEM CSL_CITATION {"citationID":"IQV9C0GI","properties":{"formattedCitation":"({\\i{}Progressive Web Apps | MDN}, 2025)","plainCitation":"(Progressive Web Apps | MDN, 2025)","noteIndex":0},"citationItems":[{"id":223,"uris":["http://zotero.org/users/local/RMxTFugL/items/TJWLHM93"],"itemData":{"id":223,"type":"webpage","abstract":"A progressive web app (PWA) is an app that's built using web platform technologies, but that provides a user experience like that of a platform-specific app.","container-title":"MDN Web Docs","language":"en-US","title":"Progressive web apps | MDN","URL":"https://developer.mozilla.org/en-US/docs/Web/Progressive_web_apps","accessed":{"date-parts":[["2025",9,21]]},"issued":{"date-parts":[["2025",8,25]]}}}],"schema":"https://github.com/citation-style-language/schema/raw/master/csl-citation.json"} </w:instrText>
      </w:r>
      <w:r w:rsidR="00207979" w:rsidRPr="00BE4AB5">
        <w:rPr>
          <w:sz w:val="20"/>
          <w:szCs w:val="20"/>
        </w:rPr>
        <w:fldChar w:fldCharType="separate"/>
      </w:r>
      <w:r w:rsidR="00207979" w:rsidRPr="00BE4AB5">
        <w:rPr>
          <w:rFonts w:cs="Times New Roman"/>
          <w:kern w:val="0"/>
          <w:sz w:val="20"/>
          <w:szCs w:val="20"/>
        </w:rPr>
        <w:t>(</w:t>
      </w:r>
      <w:r w:rsidR="00207979" w:rsidRPr="00BE4AB5">
        <w:rPr>
          <w:rFonts w:cs="Times New Roman"/>
          <w:i/>
          <w:iCs/>
          <w:kern w:val="0"/>
          <w:sz w:val="20"/>
          <w:szCs w:val="20"/>
        </w:rPr>
        <w:t>Progressive Web Apps | MDN</w:t>
      </w:r>
      <w:r w:rsidR="00207979" w:rsidRPr="00BE4AB5">
        <w:rPr>
          <w:rFonts w:cs="Times New Roman"/>
          <w:kern w:val="0"/>
          <w:sz w:val="20"/>
          <w:szCs w:val="20"/>
        </w:rPr>
        <w:t>, 2025)</w:t>
      </w:r>
      <w:r w:rsidR="00207979" w:rsidRPr="00BE4AB5">
        <w:rPr>
          <w:sz w:val="20"/>
          <w:szCs w:val="20"/>
        </w:rPr>
        <w:fldChar w:fldCharType="end"/>
      </w:r>
    </w:p>
    <w:p w14:paraId="4F7FAD87" w14:textId="35362DB7" w:rsidR="00660AA1" w:rsidRPr="00BE4AB5" w:rsidRDefault="00660AA1" w:rsidP="00EB6749">
      <w:pPr>
        <w:rPr>
          <w:sz w:val="20"/>
          <w:szCs w:val="20"/>
        </w:rPr>
      </w:pPr>
      <w:r w:rsidRPr="00BE4AB5">
        <w:rPr>
          <w:sz w:val="20"/>
          <w:szCs w:val="20"/>
        </w:rPr>
        <w:t xml:space="preserve">In contrast, Jamstack is an architectural approach where sites are pre-rendered into dynamic features and static assets which are handled through APIs. This is helpful to improve security and scalability by serving content from </w:t>
      </w:r>
      <w:r w:rsidR="00DC6EDD" w:rsidRPr="00BE4AB5">
        <w:rPr>
          <w:sz w:val="20"/>
          <w:szCs w:val="20"/>
        </w:rPr>
        <w:t xml:space="preserve">content delivery networks (CDN), which </w:t>
      </w:r>
      <w:r w:rsidR="00A03F71" w:rsidRPr="00BE4AB5">
        <w:rPr>
          <w:sz w:val="20"/>
          <w:szCs w:val="20"/>
        </w:rPr>
        <w:t>is a system of server which is used to deliver web content such as HTML pages, images/videos and scripts to users quicker</w:t>
      </w:r>
      <w:r w:rsidRPr="00BE4AB5">
        <w:rPr>
          <w:sz w:val="20"/>
          <w:szCs w:val="20"/>
        </w:rPr>
        <w:t>.</w:t>
      </w:r>
      <w:r w:rsidR="00A03F71" w:rsidRPr="00BE4AB5">
        <w:rPr>
          <w:sz w:val="20"/>
          <w:szCs w:val="20"/>
        </w:rPr>
        <w:t xml:space="preserve"> When a website uses CDN, its static assets are copied and stored on edge servers and when a user accesses that website, the CDN routes the request to the nearest edge server</w:t>
      </w:r>
      <w:r w:rsidRPr="00BE4AB5">
        <w:rPr>
          <w:sz w:val="20"/>
          <w:szCs w:val="20"/>
        </w:rPr>
        <w:br/>
        <w:t>Its impact on the internet is likely to evolve as companies would prefer to find more cost-efficient deployment models.</w:t>
      </w:r>
      <w:r w:rsidR="00F40F75" w:rsidRPr="00BE4AB5">
        <w:rPr>
          <w:sz w:val="20"/>
          <w:szCs w:val="20"/>
        </w:rPr>
        <w:t xml:space="preserve"> </w:t>
      </w:r>
      <w:r w:rsidR="00BE4AB5" w:rsidRPr="00BE4AB5">
        <w:rPr>
          <w:sz w:val="20"/>
          <w:szCs w:val="20"/>
        </w:rPr>
        <w:fldChar w:fldCharType="begin"/>
      </w:r>
      <w:r w:rsidR="00BE4AB5" w:rsidRPr="00BE4AB5">
        <w:rPr>
          <w:sz w:val="20"/>
          <w:szCs w:val="20"/>
        </w:rPr>
        <w:instrText xml:space="preserve"> ADDIN ZOTERO_ITEM CSL_CITATION {"citationID":"0gmjgOc3","properties":{"formattedCitation":"(\\uc0\\u8220{}What Is a CDN (Content Delivery Network)?,\\uc0\\u8221{} 2020)","plainCitation":"(“What Is a CDN (Content Delivery Network)?,” 2020)","noteIndex":0},"citationItems":[{"id":227,"uris":["http://zotero.org/users/local/RMxTFugL/items/CDJIMLG4"],"itemData":{"id":227,"type":"post-weblog","abstract":"Content Delivery Network (CDN), comprises a geographically distributed network of edge servers (or “points of presence”, PoPs) linked to the origin server with the objective of providing faster and reliable delivery of web content.","container-title":"Mlytics Learning Center","language":"en-US","title":"What is a CDN (Content Delivery Network)? | mlytics","title-short":"What is a CDN (Content Delivery Network)?","URL":"https://learning.mlytics.com/cdn/what-is-a-cdn-content-delivery-network/","accessed":{"date-parts":[["2025",9,21]]},"issued":{"date-parts":[["2020",4,28]]}}}],"schema":"https://github.com/citation-style-language/schema/raw/master/csl-citation.json"} </w:instrText>
      </w:r>
      <w:r w:rsidR="00BE4AB5" w:rsidRPr="00BE4AB5">
        <w:rPr>
          <w:sz w:val="20"/>
          <w:szCs w:val="20"/>
        </w:rPr>
        <w:fldChar w:fldCharType="separate"/>
      </w:r>
      <w:r w:rsidR="00BE4AB5" w:rsidRPr="00BE4AB5">
        <w:rPr>
          <w:rFonts w:cs="Times New Roman"/>
          <w:kern w:val="0"/>
          <w:sz w:val="20"/>
          <w:szCs w:val="20"/>
        </w:rPr>
        <w:t>(“What Is a CDN (Content Delivery Network)?,” 2020)</w:t>
      </w:r>
      <w:r w:rsidR="00BE4AB5" w:rsidRPr="00BE4AB5">
        <w:rPr>
          <w:sz w:val="20"/>
          <w:szCs w:val="20"/>
        </w:rPr>
        <w:fldChar w:fldCharType="end"/>
      </w:r>
    </w:p>
    <w:p w14:paraId="273186AF" w14:textId="287D403B" w:rsidR="00660AA1" w:rsidRPr="00BE4AB5" w:rsidRDefault="00211CEA" w:rsidP="00EB6749">
      <w:pPr>
        <w:rPr>
          <w:sz w:val="20"/>
          <w:szCs w:val="20"/>
        </w:rPr>
      </w:pPr>
      <w:r w:rsidRPr="00BE4AB5">
        <w:rPr>
          <w:sz w:val="20"/>
          <w:szCs w:val="20"/>
        </w:rPr>
        <w:t xml:space="preserve">Both technologies address usual internet trends: PWAs cater to low-connectivity, mobile-first users, while Jamstack is best to support scalable, secure deployments for organizations that prefer to be </w:t>
      </w:r>
      <w:r w:rsidRPr="00BE4AB5">
        <w:rPr>
          <w:sz w:val="20"/>
          <w:szCs w:val="20"/>
        </w:rPr>
        <w:lastRenderedPageBreak/>
        <w:t>cost-efficient.</w:t>
      </w:r>
      <w:r w:rsidR="00004D5A" w:rsidRPr="00BE4AB5">
        <w:rPr>
          <w:sz w:val="20"/>
          <w:szCs w:val="20"/>
        </w:rPr>
        <w:t xml:space="preserve"> </w:t>
      </w:r>
      <w:r w:rsidR="00660AA1" w:rsidRPr="00BE4AB5">
        <w:rPr>
          <w:sz w:val="20"/>
          <w:szCs w:val="20"/>
        </w:rPr>
        <w:t xml:space="preserve">PWAs is chosen for the project since it can be implemented without changing the development model, in this case, if I choose MERN. </w:t>
      </w:r>
      <w:r w:rsidR="00DF176F" w:rsidRPr="00BE4AB5">
        <w:rPr>
          <w:sz w:val="20"/>
          <w:szCs w:val="20"/>
        </w:rPr>
        <w:t>Investigation on this will be reviewing documentation on React’s support on PWA (create-react-app), looking into case studios of existing deployments using PWA and testing how it can be done within a prototype MERN application.</w:t>
      </w:r>
    </w:p>
    <w:p w14:paraId="5BE05060" w14:textId="080B4CD7" w:rsidR="00DF176F" w:rsidRPr="00BE4AB5" w:rsidRDefault="00DF176F" w:rsidP="00EB6749">
      <w:pPr>
        <w:rPr>
          <w:sz w:val="20"/>
          <w:szCs w:val="20"/>
          <w:u w:val="single"/>
        </w:rPr>
      </w:pPr>
      <w:r w:rsidRPr="00BE4AB5">
        <w:rPr>
          <w:sz w:val="20"/>
          <w:szCs w:val="20"/>
          <w:u w:val="single"/>
        </w:rPr>
        <w:t xml:space="preserve">Implementation were identified in </w:t>
      </w:r>
      <w:r w:rsidRPr="00BE4AB5">
        <w:rPr>
          <w:b/>
          <w:bCs/>
          <w:sz w:val="20"/>
          <w:szCs w:val="20"/>
          <w:u w:val="single"/>
        </w:rPr>
        <w:t>three</w:t>
      </w:r>
      <w:r w:rsidRPr="00BE4AB5">
        <w:rPr>
          <w:sz w:val="20"/>
          <w:szCs w:val="20"/>
          <w:u w:val="single"/>
        </w:rPr>
        <w:t xml:space="preserve"> ways:</w:t>
      </w:r>
    </w:p>
    <w:p w14:paraId="188DEFA1" w14:textId="7C0EEE40" w:rsidR="00DF176F" w:rsidRPr="00BE4AB5" w:rsidRDefault="00DF176F" w:rsidP="00DF176F">
      <w:pPr>
        <w:pStyle w:val="ListParagraph"/>
        <w:numPr>
          <w:ilvl w:val="0"/>
          <w:numId w:val="14"/>
        </w:numPr>
        <w:rPr>
          <w:sz w:val="20"/>
          <w:szCs w:val="20"/>
        </w:rPr>
      </w:pPr>
      <w:r w:rsidRPr="00BE4AB5">
        <w:rPr>
          <w:sz w:val="20"/>
          <w:szCs w:val="20"/>
          <w:u w:val="single"/>
        </w:rPr>
        <w:t>Login and Registration pages:</w:t>
      </w:r>
      <w:r w:rsidRPr="00BE4AB5">
        <w:rPr>
          <w:sz w:val="20"/>
          <w:szCs w:val="20"/>
        </w:rPr>
        <w:br/>
        <w:t>Enabling users to access forms offline and submit data once reconnected</w:t>
      </w:r>
      <w:r w:rsidR="00966839" w:rsidRPr="00BE4AB5">
        <w:rPr>
          <w:sz w:val="20"/>
          <w:szCs w:val="20"/>
        </w:rPr>
        <w:t xml:space="preserve"> – service workers cache form assets and background sync (Workbox ‘BackgroundSyncPlugin’) </w:t>
      </w:r>
      <w:r w:rsidR="003C4636" w:rsidRPr="00BE4AB5">
        <w:rPr>
          <w:sz w:val="20"/>
          <w:szCs w:val="20"/>
        </w:rPr>
        <w:fldChar w:fldCharType="begin"/>
      </w:r>
      <w:r w:rsidR="003C4636" w:rsidRPr="00BE4AB5">
        <w:rPr>
          <w:sz w:val="20"/>
          <w:szCs w:val="20"/>
        </w:rPr>
        <w:instrText xml:space="preserve"> ADDIN ZOTERO_ITEM CSL_CITATION {"citationID":"EHMORrb7","properties":{"formattedCitation":"(MSEdgeTeam, n.d.)","plainCitation":"(MSEdgeTeam, n.d.)","noteIndex":0},"citationItems":[{"id":225,"uris":["http://zotero.org/users/local/RMxTFugL/items/YENUNNSL"],"itemData":{"id":225,"type":"webpage","abstract":"How to do work in the background when the app isn't running, to synchronize content with the server, fetch new resources, or handle long-duration downloads.","language":"en-us","title":"Synchronize and update a PWA in the background - Microsoft Edge Developer documentation","URL":"https://learn.microsoft.com/en-us/microsoft-edge/progressive-web-apps/how-to/background-syncs","author":[{"family":"MSEdgeTeam","given":""}],"accessed":{"date-parts":[["2025",9,21]]}}}],"schema":"https://github.com/citation-style-language/schema/raw/master/csl-citation.json"} </w:instrText>
      </w:r>
      <w:r w:rsidR="003C4636" w:rsidRPr="00BE4AB5">
        <w:rPr>
          <w:sz w:val="20"/>
          <w:szCs w:val="20"/>
        </w:rPr>
        <w:fldChar w:fldCharType="separate"/>
      </w:r>
      <w:r w:rsidR="003C4636" w:rsidRPr="00BE4AB5">
        <w:rPr>
          <w:sz w:val="20"/>
          <w:szCs w:val="20"/>
        </w:rPr>
        <w:t>(MSEdgeTeam, n.d.)</w:t>
      </w:r>
      <w:r w:rsidR="003C4636" w:rsidRPr="00BE4AB5">
        <w:rPr>
          <w:sz w:val="20"/>
          <w:szCs w:val="20"/>
        </w:rPr>
        <w:fldChar w:fldCharType="end"/>
      </w:r>
      <w:r w:rsidR="003C4636" w:rsidRPr="00BE4AB5">
        <w:rPr>
          <w:sz w:val="20"/>
          <w:szCs w:val="20"/>
        </w:rPr>
        <w:t xml:space="preserve"> </w:t>
      </w:r>
      <w:r w:rsidR="00966839" w:rsidRPr="00BE4AB5">
        <w:rPr>
          <w:sz w:val="20"/>
          <w:szCs w:val="20"/>
        </w:rPr>
        <w:t>will queue submissions when connection is back, which will ensure seamless registration.</w:t>
      </w:r>
      <w:r w:rsidR="009F10A2" w:rsidRPr="00BE4AB5">
        <w:rPr>
          <w:sz w:val="20"/>
          <w:szCs w:val="20"/>
        </w:rPr>
        <w:br/>
      </w:r>
    </w:p>
    <w:p w14:paraId="6B6DE418" w14:textId="112A436C" w:rsidR="00DF176F" w:rsidRPr="00BE4AB5" w:rsidRDefault="00DF176F" w:rsidP="00DF176F">
      <w:pPr>
        <w:pStyle w:val="ListParagraph"/>
        <w:numPr>
          <w:ilvl w:val="0"/>
          <w:numId w:val="14"/>
        </w:numPr>
        <w:rPr>
          <w:sz w:val="20"/>
          <w:szCs w:val="20"/>
        </w:rPr>
      </w:pPr>
      <w:r w:rsidRPr="00BE4AB5">
        <w:rPr>
          <w:sz w:val="20"/>
          <w:szCs w:val="20"/>
          <w:u w:val="single"/>
        </w:rPr>
        <w:t>Donor and Beneficiary Dashboards:</w:t>
      </w:r>
      <w:r w:rsidRPr="00BE4AB5">
        <w:rPr>
          <w:sz w:val="20"/>
          <w:szCs w:val="20"/>
        </w:rPr>
        <w:br/>
        <w:t>Product listings</w:t>
      </w:r>
      <w:r w:rsidR="00C2517C" w:rsidRPr="00BE4AB5">
        <w:rPr>
          <w:sz w:val="20"/>
          <w:szCs w:val="20"/>
        </w:rPr>
        <w:t xml:space="preserve"> cached l</w:t>
      </w:r>
      <w:r w:rsidR="009F10A2" w:rsidRPr="00BE4AB5">
        <w:rPr>
          <w:sz w:val="20"/>
          <w:szCs w:val="20"/>
        </w:rPr>
        <w:t>o</w:t>
      </w:r>
      <w:r w:rsidR="00C2517C" w:rsidRPr="00BE4AB5">
        <w:rPr>
          <w:sz w:val="20"/>
          <w:szCs w:val="20"/>
        </w:rPr>
        <w:t>cally so beneficiaries can view items and donors can check their past product creations even if connection is low</w:t>
      </w:r>
      <w:r w:rsidR="00D01D8E" w:rsidRPr="00BE4AB5">
        <w:rPr>
          <w:sz w:val="20"/>
          <w:szCs w:val="20"/>
        </w:rPr>
        <w:t>. React’s service worker integration ensures cache updates on</w:t>
      </w:r>
      <w:r w:rsidR="00A41AA7" w:rsidRPr="00BE4AB5">
        <w:rPr>
          <w:sz w:val="20"/>
          <w:szCs w:val="20"/>
        </w:rPr>
        <w:t xml:space="preserve"> reconnection</w:t>
      </w:r>
      <w:r w:rsidR="009F10A2" w:rsidRPr="00BE4AB5">
        <w:rPr>
          <w:sz w:val="20"/>
          <w:szCs w:val="20"/>
        </w:rPr>
        <w:br/>
      </w:r>
    </w:p>
    <w:p w14:paraId="4A67E089" w14:textId="05A5ACFB" w:rsidR="00C2517C" w:rsidRPr="00BE4AB5" w:rsidRDefault="00C2517C" w:rsidP="00DF176F">
      <w:pPr>
        <w:pStyle w:val="ListParagraph"/>
        <w:numPr>
          <w:ilvl w:val="0"/>
          <w:numId w:val="14"/>
        </w:numPr>
        <w:rPr>
          <w:sz w:val="20"/>
          <w:szCs w:val="20"/>
        </w:rPr>
      </w:pPr>
      <w:r w:rsidRPr="00BE4AB5">
        <w:rPr>
          <w:sz w:val="20"/>
          <w:szCs w:val="20"/>
          <w:u w:val="single"/>
        </w:rPr>
        <w:t>Notifications:</w:t>
      </w:r>
      <w:r w:rsidRPr="00BE4AB5">
        <w:rPr>
          <w:sz w:val="20"/>
          <w:szCs w:val="20"/>
        </w:rPr>
        <w:br/>
        <w:t>Alert beneficiaries when new products are available or to notify donors if their products have been purchased</w:t>
      </w:r>
      <w:r w:rsidR="00A41AA7" w:rsidRPr="00BE4AB5">
        <w:rPr>
          <w:sz w:val="20"/>
          <w:szCs w:val="20"/>
        </w:rPr>
        <w:t>.</w:t>
      </w:r>
    </w:p>
    <w:p w14:paraId="518A6A04" w14:textId="1BA0C116" w:rsidR="00C2517C" w:rsidRPr="00BE4AB5" w:rsidRDefault="00CB20A5" w:rsidP="00C2517C">
      <w:pPr>
        <w:rPr>
          <w:sz w:val="20"/>
          <w:szCs w:val="20"/>
        </w:rPr>
      </w:pPr>
      <w:r w:rsidRPr="00BE4AB5">
        <w:rPr>
          <w:sz w:val="20"/>
          <w:szCs w:val="20"/>
        </w:rPr>
        <w:t>Jamstack has been considered but not chosen as it would mean I would need to restructure the MERN architecture and decouple the frontend. While beneficial for scalability and overall speed, it didn’t seem to suit the idea I had in mind.</w:t>
      </w:r>
    </w:p>
    <w:p w14:paraId="547228BB" w14:textId="5D228BC2" w:rsidR="008D7BED" w:rsidRPr="00BE4AB5" w:rsidRDefault="008D7BED" w:rsidP="00C2517C">
      <w:pPr>
        <w:rPr>
          <w:sz w:val="20"/>
          <w:szCs w:val="20"/>
        </w:rPr>
      </w:pPr>
      <w:r w:rsidRPr="00BE4AB5">
        <w:rPr>
          <w:sz w:val="20"/>
          <w:szCs w:val="20"/>
        </w:rPr>
        <w:t>For my project in particular, it would be best for Late-Night Nosh users who need to access meals after hours. A lot of these users, like late-</w:t>
      </w:r>
      <w:r w:rsidR="00B43210" w:rsidRPr="00BE4AB5">
        <w:rPr>
          <w:sz w:val="20"/>
          <w:szCs w:val="20"/>
        </w:rPr>
        <w:t>night</w:t>
      </w:r>
      <w:r w:rsidRPr="00BE4AB5">
        <w:rPr>
          <w:sz w:val="20"/>
          <w:szCs w:val="20"/>
        </w:rPr>
        <w:t xml:space="preserve"> workers or students might be on the move, relying on unstable or limited internet connections. With a PWA, the website can cache resources that are necessary (menus, product listings, token balance etc.) so the application can stay usable even if offline or in low-connection spots.</w:t>
      </w:r>
      <w:r w:rsidR="00BB7D90" w:rsidRPr="00BE4AB5">
        <w:rPr>
          <w:sz w:val="20"/>
          <w:szCs w:val="20"/>
        </w:rPr>
        <w:t xml:space="preserve"> I</w:t>
      </w:r>
      <w:r w:rsidR="00BB7D90" w:rsidRPr="00BE4AB5">
        <w:rPr>
          <w:sz w:val="20"/>
          <w:szCs w:val="20"/>
        </w:rPr>
        <w:t xml:space="preserve">t “provide an app-like experience without occupying device storage or requiring high-speed internet” </w:t>
      </w:r>
      <w:r w:rsidR="00BB7D90" w:rsidRPr="00BE4AB5">
        <w:rPr>
          <w:sz w:val="20"/>
          <w:szCs w:val="20"/>
        </w:rPr>
        <w:fldChar w:fldCharType="begin"/>
      </w:r>
      <w:r w:rsidR="00BB7D90" w:rsidRPr="00BE4AB5">
        <w:rPr>
          <w:sz w:val="20"/>
          <w:szCs w:val="20"/>
        </w:rPr>
        <w:instrText xml:space="preserve"> ADDIN ZOTERO_ITEM CSL_CITATION {"citationID":"8XBMNaAT","properties":{"formattedCitation":"({\\i{}Are Progressive Web Apps (PWA) the Future of Web Applications?}, n.d.)","plainCitation":"(Are Progressive Web Apps (PWA) the Future of Web Applications?, n.d.)","noteIndex":0},"citationItems":[{"id":219,"uris":["http://zotero.org/users/local/RMxTFugL/items/9D57JRS7"],"itemData":{"id":219,"type":"webpage","abstract":"Learn what Progressive Web Apps are, their characteristics, benefits, and how to test them on real devices. Understand why PWAs are the future of web apps.","container-title":"BrowserStack","language":"en-US","title":"Are Progressive Web Apps (PWA) the Future of Web Applications?","URL":"https://browserstack.wpengine.com/guide/future-of-progressive-web-apps/","accessed":{"date-parts":[["2025",9,21]]}}}],"schema":"https://github.com/citation-style-language/schema/raw/master/csl-citation.json"} </w:instrText>
      </w:r>
      <w:r w:rsidR="00BB7D90" w:rsidRPr="00BE4AB5">
        <w:rPr>
          <w:sz w:val="20"/>
          <w:szCs w:val="20"/>
        </w:rPr>
        <w:fldChar w:fldCharType="separate"/>
      </w:r>
      <w:r w:rsidR="00BB7D90" w:rsidRPr="00BE4AB5">
        <w:rPr>
          <w:rFonts w:cs="Times New Roman"/>
          <w:kern w:val="0"/>
          <w:sz w:val="20"/>
          <w:szCs w:val="20"/>
        </w:rPr>
        <w:t>(</w:t>
      </w:r>
      <w:r w:rsidR="00BB7D90" w:rsidRPr="00BE4AB5">
        <w:rPr>
          <w:rFonts w:cs="Times New Roman"/>
          <w:i/>
          <w:iCs/>
          <w:kern w:val="0"/>
          <w:sz w:val="20"/>
          <w:szCs w:val="20"/>
        </w:rPr>
        <w:t>Are Progressive Web Apps (PWA) the Future of Web Applications?</w:t>
      </w:r>
      <w:r w:rsidR="00BB7D90" w:rsidRPr="00BE4AB5">
        <w:rPr>
          <w:rFonts w:cs="Times New Roman"/>
          <w:kern w:val="0"/>
          <w:sz w:val="20"/>
          <w:szCs w:val="20"/>
        </w:rPr>
        <w:t>, n.d.)</w:t>
      </w:r>
      <w:r w:rsidR="00BB7D90" w:rsidRPr="00BE4AB5">
        <w:rPr>
          <w:sz w:val="20"/>
          <w:szCs w:val="20"/>
        </w:rPr>
        <w:fldChar w:fldCharType="end"/>
      </w:r>
      <w:r w:rsidR="00BB7D90" w:rsidRPr="00BE4AB5">
        <w:rPr>
          <w:sz w:val="20"/>
          <w:szCs w:val="20"/>
        </w:rPr>
        <w:t xml:space="preserve"> which would be good for those on-the-go</w:t>
      </w:r>
    </w:p>
    <w:p w14:paraId="770A459D" w14:textId="4D6ECD21" w:rsidR="008D7BED" w:rsidRPr="00BE4AB5" w:rsidRDefault="008D7BED" w:rsidP="00C2517C">
      <w:pPr>
        <w:rPr>
          <w:sz w:val="20"/>
          <w:szCs w:val="20"/>
        </w:rPr>
      </w:pPr>
      <w:r w:rsidRPr="00BE4AB5">
        <w:rPr>
          <w:sz w:val="20"/>
          <w:szCs w:val="20"/>
        </w:rPr>
        <w:t xml:space="preserve">In this example, a beneficiary finishing a late shift could open the app, browse cached listings of available meals and reserve an item. If the device is offline, the background sync feature can make sure the reservation can still process through. The installable capability allows users to experience </w:t>
      </w:r>
      <w:r w:rsidR="00A774E5" w:rsidRPr="00BE4AB5">
        <w:rPr>
          <w:sz w:val="20"/>
          <w:szCs w:val="20"/>
        </w:rPr>
        <w:t>using the application like a usual food-ordering app without needing to do an app store download.</w:t>
      </w:r>
    </w:p>
    <w:p w14:paraId="60C5ED3A" w14:textId="10CD5B62" w:rsidR="00BC738D" w:rsidRPr="00BE4AB5" w:rsidRDefault="00BC738D" w:rsidP="00C2517C">
      <w:pPr>
        <w:rPr>
          <w:sz w:val="20"/>
          <w:szCs w:val="20"/>
        </w:rPr>
      </w:pPr>
      <w:r w:rsidRPr="00BE4AB5">
        <w:rPr>
          <w:sz w:val="20"/>
          <w:szCs w:val="20"/>
        </w:rPr>
        <w:t>Additionally, PWA utilizes service workers, which acts like middleware between the PWA and the server it interacts with</w:t>
      </w:r>
      <w:r w:rsidR="00DB19E4" w:rsidRPr="00BE4AB5">
        <w:rPr>
          <w:sz w:val="20"/>
          <w:szCs w:val="20"/>
        </w:rPr>
        <w:t xml:space="preserve"> </w:t>
      </w:r>
      <w:r w:rsidR="00EC5D91" w:rsidRPr="00BE4AB5">
        <w:rPr>
          <w:sz w:val="20"/>
          <w:szCs w:val="20"/>
        </w:rPr>
        <w:fldChar w:fldCharType="begin"/>
      </w:r>
      <w:r w:rsidR="00EC5D91" w:rsidRPr="00BE4AB5">
        <w:rPr>
          <w:sz w:val="20"/>
          <w:szCs w:val="20"/>
        </w:rPr>
        <w:instrText xml:space="preserve"> ADDIN ZOTERO_ITEM CSL_CITATION {"citationID":"CmfUFhof","properties":{"formattedCitation":"({\\i{}Service Workers}, n.d.)","plainCitation":"(Service Workers, n.d.)","noteIndex":0},"citationItems":[{"id":221,"uris":["http://zotero.org/users/local/RMxTFugL/items/3SH4MUQW"],"itemData":{"id":221,"type":"webpage","abstract":"Service workers are a fundamental part of a PWA. They enable fast loading regardless of network, offline access, push notifications, and other important capabilities.","container-title":"web.dev","language":"en","title":"Service workers","URL":"https://web.dev/learn/pwa/service-workers","accessed":{"date-parts":[["2025",9,21]]}}}],"schema":"https://github.com/citation-style-language/schema/raw/master/csl-citation.json"} </w:instrText>
      </w:r>
      <w:r w:rsidR="00EC5D91" w:rsidRPr="00BE4AB5">
        <w:rPr>
          <w:sz w:val="20"/>
          <w:szCs w:val="20"/>
        </w:rPr>
        <w:fldChar w:fldCharType="separate"/>
      </w:r>
      <w:r w:rsidR="00EC5D91" w:rsidRPr="00BE4AB5">
        <w:rPr>
          <w:rFonts w:cs="Times New Roman"/>
          <w:kern w:val="0"/>
          <w:sz w:val="20"/>
          <w:szCs w:val="20"/>
        </w:rPr>
        <w:t>(</w:t>
      </w:r>
      <w:r w:rsidR="00EC5D91" w:rsidRPr="00BE4AB5">
        <w:rPr>
          <w:rFonts w:cs="Times New Roman"/>
          <w:i/>
          <w:iCs/>
          <w:kern w:val="0"/>
          <w:sz w:val="20"/>
          <w:szCs w:val="20"/>
        </w:rPr>
        <w:t>Service Workers</w:t>
      </w:r>
      <w:r w:rsidR="00EC5D91" w:rsidRPr="00BE4AB5">
        <w:rPr>
          <w:rFonts w:cs="Times New Roman"/>
          <w:kern w:val="0"/>
          <w:sz w:val="20"/>
          <w:szCs w:val="20"/>
        </w:rPr>
        <w:t>, n.d.)</w:t>
      </w:r>
      <w:r w:rsidR="00EC5D91" w:rsidRPr="00BE4AB5">
        <w:rPr>
          <w:sz w:val="20"/>
          <w:szCs w:val="20"/>
        </w:rPr>
        <w:fldChar w:fldCharType="end"/>
      </w:r>
    </w:p>
    <w:p w14:paraId="1EFE0322" w14:textId="3EB33F89" w:rsidR="00A774E5" w:rsidRPr="00BE4AB5" w:rsidRDefault="00A774E5" w:rsidP="00C2517C">
      <w:pPr>
        <w:rPr>
          <w:sz w:val="20"/>
          <w:szCs w:val="20"/>
        </w:rPr>
      </w:pPr>
      <w:r w:rsidRPr="00BE4AB5">
        <w:rPr>
          <w:sz w:val="20"/>
          <w:szCs w:val="20"/>
        </w:rPr>
        <w:t>Notifications would also be helpful to enhance the experience by alerting users when a donor posts a new ‘last minute’ meal or</w:t>
      </w:r>
      <w:r w:rsidR="00B43210" w:rsidRPr="00BE4AB5">
        <w:rPr>
          <w:sz w:val="20"/>
          <w:szCs w:val="20"/>
        </w:rPr>
        <w:t xml:space="preserve"> if a reserved item will expire – this notifications setup is helpful with a late-night setting as food availability can be time sensitive.</w:t>
      </w:r>
    </w:p>
    <w:p w14:paraId="2AC4FF67" w14:textId="27BDAB69" w:rsidR="00004D5A" w:rsidRPr="00BE4AB5" w:rsidRDefault="00004D5A" w:rsidP="00C2517C">
      <w:pPr>
        <w:rPr>
          <w:sz w:val="20"/>
          <w:szCs w:val="20"/>
        </w:rPr>
      </w:pPr>
      <w:r w:rsidRPr="00BE4AB5">
        <w:rPr>
          <w:sz w:val="20"/>
          <w:szCs w:val="20"/>
        </w:rPr>
        <w:t>For implementation of a prototype, configuring a service worker using Workbox in a MERN prototype could be done to cache login forms, product listings and notification triggers. I can test this offline functionality and background sync using dev tools from Chrome.</w:t>
      </w:r>
    </w:p>
    <w:p w14:paraId="7F6048D3" w14:textId="77777777" w:rsidR="00BE4AB5" w:rsidRDefault="00BE4AB5" w:rsidP="00EB6749"/>
    <w:p w14:paraId="66780F20" w14:textId="273D290F" w:rsidR="00220CAD" w:rsidRDefault="007C6FD9" w:rsidP="00C214EB">
      <w:pPr>
        <w:pStyle w:val="Heading3"/>
        <w:numPr>
          <w:ilvl w:val="3"/>
          <w:numId w:val="7"/>
        </w:numPr>
      </w:pPr>
      <w:r>
        <w:t>Evaluation and Comparison of 5 web frameworks to use for the project</w:t>
      </w:r>
      <w:bookmarkStart w:id="9" w:name="_Toc207637611"/>
    </w:p>
    <w:p w14:paraId="05CDA0A1" w14:textId="6F8549E6" w:rsidR="00923318" w:rsidRPr="009C05F0" w:rsidRDefault="00923318" w:rsidP="00923318">
      <w:pPr>
        <w:rPr>
          <w:u w:val="single"/>
        </w:rPr>
      </w:pPr>
      <w:r w:rsidRPr="009C05F0">
        <w:rPr>
          <w:u w:val="single"/>
        </w:rPr>
        <w:t>I</w:t>
      </w:r>
      <w:r w:rsidR="00CF10BD">
        <w:rPr>
          <w:u w:val="single"/>
        </w:rPr>
        <w:t xml:space="preserve"> have</w:t>
      </w:r>
      <w:r w:rsidRPr="009C05F0">
        <w:rPr>
          <w:u w:val="single"/>
        </w:rPr>
        <w:t xml:space="preserve"> made 5 full-stack frameworks: </w:t>
      </w:r>
    </w:p>
    <w:p w14:paraId="18B60822" w14:textId="759B639B" w:rsidR="00923318" w:rsidRDefault="00923318" w:rsidP="00923318">
      <w:pPr>
        <w:pStyle w:val="ListParagraph"/>
        <w:numPr>
          <w:ilvl w:val="0"/>
          <w:numId w:val="11"/>
        </w:numPr>
      </w:pPr>
      <w:r w:rsidRPr="009C05F0">
        <w:rPr>
          <w:b/>
          <w:bCs/>
        </w:rPr>
        <w:t>MEAN</w:t>
      </w:r>
      <w:r>
        <w:t xml:space="preserve"> (MongoDB, Express.js, Angular, Node.js)</w:t>
      </w:r>
    </w:p>
    <w:p w14:paraId="44BDD7BF" w14:textId="618F7767" w:rsidR="00923318" w:rsidRDefault="00923318" w:rsidP="00923318">
      <w:pPr>
        <w:pStyle w:val="ListParagraph"/>
        <w:numPr>
          <w:ilvl w:val="0"/>
          <w:numId w:val="11"/>
        </w:numPr>
      </w:pPr>
      <w:r w:rsidRPr="009C05F0">
        <w:rPr>
          <w:b/>
          <w:bCs/>
        </w:rPr>
        <w:lastRenderedPageBreak/>
        <w:t>MERN</w:t>
      </w:r>
      <w:r>
        <w:t xml:space="preserve"> (MongoDB, Express.js, React, Node.js)</w:t>
      </w:r>
    </w:p>
    <w:p w14:paraId="754DE2A9" w14:textId="68AA4C67" w:rsidR="00923318" w:rsidRDefault="00923318" w:rsidP="00923318">
      <w:pPr>
        <w:pStyle w:val="ListParagraph"/>
        <w:numPr>
          <w:ilvl w:val="0"/>
          <w:numId w:val="11"/>
        </w:numPr>
      </w:pPr>
      <w:r w:rsidRPr="009C05F0">
        <w:rPr>
          <w:b/>
          <w:bCs/>
        </w:rPr>
        <w:t>MEVN</w:t>
      </w:r>
      <w:r>
        <w:t xml:space="preserve"> (MongoDB, Express.js, </w:t>
      </w:r>
      <w:r w:rsidR="001D5DB4">
        <w:t>Vue.js</w:t>
      </w:r>
      <w:r>
        <w:t>, Node.js)</w:t>
      </w:r>
    </w:p>
    <w:p w14:paraId="79FB42B9" w14:textId="7F10980F" w:rsidR="00923318" w:rsidRDefault="00E160FA" w:rsidP="00923318">
      <w:pPr>
        <w:pStyle w:val="ListParagraph"/>
        <w:numPr>
          <w:ilvl w:val="0"/>
          <w:numId w:val="11"/>
        </w:numPr>
      </w:pPr>
      <w:r w:rsidRPr="009C05F0">
        <w:rPr>
          <w:b/>
          <w:bCs/>
        </w:rPr>
        <w:t>Gradio</w:t>
      </w:r>
      <w:r>
        <w:t xml:space="preserve"> (Python-based UI with FastAPI and SQLite)</w:t>
      </w:r>
    </w:p>
    <w:p w14:paraId="1E12A162" w14:textId="438FFD98" w:rsidR="00E160FA" w:rsidRDefault="00E160FA" w:rsidP="00923318">
      <w:pPr>
        <w:pStyle w:val="ListParagraph"/>
        <w:numPr>
          <w:ilvl w:val="0"/>
          <w:numId w:val="11"/>
        </w:numPr>
      </w:pPr>
      <w:r w:rsidRPr="009C05F0">
        <w:rPr>
          <w:b/>
          <w:bCs/>
        </w:rPr>
        <w:t>Python</w:t>
      </w:r>
      <w:r>
        <w:t>/</w:t>
      </w:r>
      <w:r w:rsidRPr="009C05F0">
        <w:rPr>
          <w:b/>
          <w:bCs/>
        </w:rPr>
        <w:t>FastAPI</w:t>
      </w:r>
      <w:r>
        <w:t xml:space="preserve"> (FastAPI backend, HTML frontend, PostgreSQL)</w:t>
      </w:r>
    </w:p>
    <w:p w14:paraId="5EFF24A3" w14:textId="41394744" w:rsidR="00E160FA" w:rsidRPr="009C05F0" w:rsidRDefault="00E160FA" w:rsidP="00E160FA">
      <w:pPr>
        <w:rPr>
          <w:u w:val="single"/>
        </w:rPr>
      </w:pPr>
      <w:r w:rsidRPr="009C05F0">
        <w:rPr>
          <w:u w:val="single"/>
        </w:rPr>
        <w:t xml:space="preserve">Each was installed (pip for Python, npm for JS) and </w:t>
      </w:r>
      <w:r w:rsidR="00026D9D" w:rsidRPr="009C05F0">
        <w:rPr>
          <w:u w:val="single"/>
        </w:rPr>
        <w:t>presented locally to meet the three requirements, which are:</w:t>
      </w:r>
    </w:p>
    <w:p w14:paraId="56C1C2C5" w14:textId="491646AA" w:rsidR="00026D9D" w:rsidRDefault="00026D9D" w:rsidP="00026D9D">
      <w:pPr>
        <w:pStyle w:val="ListParagraph"/>
        <w:numPr>
          <w:ilvl w:val="0"/>
          <w:numId w:val="3"/>
        </w:numPr>
      </w:pPr>
      <w:r>
        <w:t>User registration, login and account administration with JWT authentication</w:t>
      </w:r>
    </w:p>
    <w:p w14:paraId="36EBB7FD" w14:textId="005CA4AA" w:rsidR="00026D9D" w:rsidRDefault="00026D9D" w:rsidP="00026D9D">
      <w:pPr>
        <w:pStyle w:val="ListParagraph"/>
        <w:numPr>
          <w:ilvl w:val="0"/>
          <w:numId w:val="3"/>
        </w:numPr>
      </w:pPr>
      <w:r>
        <w:t>Member interface to accept tokens, secured using JWT</w:t>
      </w:r>
    </w:p>
    <w:p w14:paraId="12433D5A" w14:textId="25350561" w:rsidR="004C6802" w:rsidRDefault="00026D9D" w:rsidP="004C6802">
      <w:pPr>
        <w:pStyle w:val="ListParagraph"/>
        <w:numPr>
          <w:ilvl w:val="0"/>
          <w:numId w:val="3"/>
        </w:numPr>
      </w:pPr>
      <w:r>
        <w:t>Database storage and retrieval for products</w:t>
      </w:r>
    </w:p>
    <w:p w14:paraId="5A97AE2A" w14:textId="66537D02" w:rsidR="0001137B" w:rsidRDefault="00911213" w:rsidP="00026D9D">
      <w:r>
        <w:rPr>
          <w:rStyle w:val="Heading3Char"/>
        </w:rPr>
        <w:t xml:space="preserve">Stack 1 - </w:t>
      </w:r>
      <w:r w:rsidR="00B349CB" w:rsidRPr="00D26715">
        <w:rPr>
          <w:rStyle w:val="Heading3Char"/>
        </w:rPr>
        <w:t>MEAN</w:t>
      </w:r>
      <w:r w:rsidR="00B349CB">
        <w:t>:</w:t>
      </w:r>
    </w:p>
    <w:p w14:paraId="4059BA80" w14:textId="5389ED44" w:rsidR="006C7DC1" w:rsidRDefault="00B349CB" w:rsidP="00026D9D">
      <w:pPr>
        <w:rPr>
          <w:b/>
          <w:bCs/>
        </w:rPr>
      </w:pPr>
      <w:r w:rsidRPr="00D26715">
        <w:rPr>
          <w:b/>
          <w:bCs/>
        </w:rPr>
        <w:t>Login</w:t>
      </w:r>
      <w:r w:rsidR="00CA2481">
        <w:rPr>
          <w:b/>
          <w:bCs/>
        </w:rPr>
        <w:t>/Register</w:t>
      </w:r>
      <w:r w:rsidR="004B6D8C">
        <w:rPr>
          <w:b/>
          <w:bCs/>
        </w:rPr>
        <w:t>:</w:t>
      </w:r>
    </w:p>
    <w:p w14:paraId="4B61B7B6" w14:textId="60EA6FA8" w:rsidR="00734F80" w:rsidRDefault="00734F80" w:rsidP="00026D9D">
      <w:pPr>
        <w:rPr>
          <w:b/>
          <w:bCs/>
        </w:rPr>
      </w:pPr>
      <w:r w:rsidRPr="00734F80">
        <w:rPr>
          <w:b/>
          <w:bCs/>
        </w:rPr>
        <w:drawing>
          <wp:inline distT="0" distB="0" distL="0" distR="0" wp14:anchorId="1CCA796B" wp14:editId="1EA0BB3D">
            <wp:extent cx="3086100" cy="782637"/>
            <wp:effectExtent l="0" t="0" r="0" b="0"/>
            <wp:docPr id="14527816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1661" name="Picture 1" descr="A screen shot of a computer code&#10;&#10;AI-generated content may be incorrect."/>
                    <pic:cNvPicPr/>
                  </pic:nvPicPr>
                  <pic:blipFill>
                    <a:blip r:embed="rId77"/>
                    <a:stretch>
                      <a:fillRect/>
                    </a:stretch>
                  </pic:blipFill>
                  <pic:spPr>
                    <a:xfrm>
                      <a:off x="0" y="0"/>
                      <a:ext cx="3113248" cy="789522"/>
                    </a:xfrm>
                    <a:prstGeom prst="rect">
                      <a:avLst/>
                    </a:prstGeom>
                  </pic:spPr>
                </pic:pic>
              </a:graphicData>
            </a:graphic>
          </wp:inline>
        </w:drawing>
      </w:r>
    </w:p>
    <w:p w14:paraId="1D3DE2B2" w14:textId="2A01B0EB" w:rsidR="00BD5085" w:rsidRPr="00916A62" w:rsidRDefault="00916A62" w:rsidP="00026D9D">
      <w:pPr>
        <w:rPr>
          <w:sz w:val="20"/>
          <w:szCs w:val="20"/>
        </w:rPr>
      </w:pPr>
      <w:r w:rsidRPr="00916A62">
        <w:rPr>
          <w:sz w:val="20"/>
          <w:szCs w:val="20"/>
        </w:rPr>
        <w:t>Users can successfully create new accounts and log into existing credentials – MongoDB demonstrates it being saved to the database</w:t>
      </w:r>
    </w:p>
    <w:p w14:paraId="5C459720" w14:textId="206C9F02" w:rsidR="00B349CB" w:rsidRDefault="00B349CB" w:rsidP="00026D9D">
      <w:pPr>
        <w:rPr>
          <w:b/>
          <w:bCs/>
        </w:rPr>
      </w:pPr>
      <w:r w:rsidRPr="00D26715">
        <w:rPr>
          <w:b/>
          <w:bCs/>
        </w:rPr>
        <w:t>Donor:</w:t>
      </w:r>
      <w:r w:rsidR="0023296A" w:rsidRPr="0023296A">
        <w:rPr>
          <w:noProof/>
        </w:rPr>
        <w:t xml:space="preserve"> </w:t>
      </w:r>
    </w:p>
    <w:p w14:paraId="532BA2EF" w14:textId="32568E41" w:rsidR="00BA3E92" w:rsidRDefault="00064D5E" w:rsidP="00026D9D">
      <w:pPr>
        <w:rPr>
          <w:noProof/>
        </w:rPr>
      </w:pPr>
      <w:r w:rsidRPr="0023296A">
        <w:rPr>
          <w:b/>
          <w:bCs/>
        </w:rPr>
        <w:drawing>
          <wp:inline distT="0" distB="0" distL="0" distR="0" wp14:anchorId="630D8EA5" wp14:editId="41916C26">
            <wp:extent cx="3101340" cy="1229747"/>
            <wp:effectExtent l="0" t="0" r="3810" b="8890"/>
            <wp:docPr id="1771673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3854" name="Picture 1" descr="A screenshot of a computer&#10;&#10;AI-generated content may be incorrect."/>
                    <pic:cNvPicPr/>
                  </pic:nvPicPr>
                  <pic:blipFill>
                    <a:blip r:embed="rId78"/>
                    <a:stretch>
                      <a:fillRect/>
                    </a:stretch>
                  </pic:blipFill>
                  <pic:spPr>
                    <a:xfrm>
                      <a:off x="0" y="0"/>
                      <a:ext cx="3121403" cy="1237703"/>
                    </a:xfrm>
                    <a:prstGeom prst="rect">
                      <a:avLst/>
                    </a:prstGeom>
                  </pic:spPr>
                </pic:pic>
              </a:graphicData>
            </a:graphic>
          </wp:inline>
        </w:drawing>
      </w:r>
      <w:r w:rsidRPr="00064D5E">
        <w:rPr>
          <w:noProof/>
        </w:rPr>
        <w:t xml:space="preserve"> </w:t>
      </w:r>
      <w:r w:rsidR="00CA2481">
        <w:rPr>
          <w:noProof/>
        </w:rPr>
        <w:t xml:space="preserve">  </w:t>
      </w:r>
      <w:r w:rsidR="00CA2481" w:rsidRPr="00CA2481">
        <w:rPr>
          <w:b/>
          <w:bCs/>
        </w:rPr>
        <w:drawing>
          <wp:inline distT="0" distB="0" distL="0" distR="0" wp14:anchorId="4980EFA7" wp14:editId="0C3C6246">
            <wp:extent cx="1782848" cy="1226820"/>
            <wp:effectExtent l="0" t="0" r="8255" b="0"/>
            <wp:docPr id="3354323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32356" name="Picture 1" descr="A screenshot of a computer program&#10;&#10;AI-generated content may be incorrect."/>
                    <pic:cNvPicPr/>
                  </pic:nvPicPr>
                  <pic:blipFill>
                    <a:blip r:embed="rId79"/>
                    <a:stretch>
                      <a:fillRect/>
                    </a:stretch>
                  </pic:blipFill>
                  <pic:spPr>
                    <a:xfrm>
                      <a:off x="0" y="0"/>
                      <a:ext cx="1794901" cy="1235114"/>
                    </a:xfrm>
                    <a:prstGeom prst="rect">
                      <a:avLst/>
                    </a:prstGeom>
                  </pic:spPr>
                </pic:pic>
              </a:graphicData>
            </a:graphic>
          </wp:inline>
        </w:drawing>
      </w:r>
    </w:p>
    <w:p w14:paraId="270238DA" w14:textId="5556DA9C" w:rsidR="00E165F5" w:rsidRDefault="00E165F5" w:rsidP="00026D9D">
      <w:pPr>
        <w:rPr>
          <w:noProof/>
        </w:rPr>
      </w:pPr>
      <w:r>
        <w:rPr>
          <w:noProof/>
        </w:rPr>
        <w:t>Donors can add their products and view what they have already loaded through. Successfully added products get added to the MongoDB database, as pictured.</w:t>
      </w:r>
    </w:p>
    <w:p w14:paraId="5B2DC68D" w14:textId="77777777" w:rsidR="00BD5085" w:rsidRPr="00D26715" w:rsidRDefault="00BD5085" w:rsidP="00026D9D">
      <w:pPr>
        <w:rPr>
          <w:b/>
          <w:bCs/>
        </w:rPr>
      </w:pPr>
    </w:p>
    <w:p w14:paraId="08E7D89D" w14:textId="61E18E1A" w:rsidR="00B349CB" w:rsidRDefault="00B349CB" w:rsidP="00026D9D">
      <w:r w:rsidRPr="00D26715">
        <w:rPr>
          <w:b/>
          <w:bCs/>
        </w:rPr>
        <w:t>Beneficiary</w:t>
      </w:r>
      <w:r>
        <w:t>:</w:t>
      </w:r>
    </w:p>
    <w:p w14:paraId="06AC2C30" w14:textId="2CCD9E2D" w:rsidR="00972D21" w:rsidRDefault="00972D21" w:rsidP="00026D9D">
      <w:r w:rsidRPr="00972D21">
        <w:lastRenderedPageBreak/>
        <w:drawing>
          <wp:inline distT="0" distB="0" distL="0" distR="0" wp14:anchorId="42584A0C" wp14:editId="38F02D36">
            <wp:extent cx="3329940" cy="1214509"/>
            <wp:effectExtent l="0" t="0" r="3810" b="5080"/>
            <wp:docPr id="76123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3929" name="Picture 1" descr="A screenshot of a computer&#10;&#10;AI-generated content may be incorrect."/>
                    <pic:cNvPicPr/>
                  </pic:nvPicPr>
                  <pic:blipFill>
                    <a:blip r:embed="rId80"/>
                    <a:stretch>
                      <a:fillRect/>
                    </a:stretch>
                  </pic:blipFill>
                  <pic:spPr>
                    <a:xfrm>
                      <a:off x="0" y="0"/>
                      <a:ext cx="3340132" cy="1218226"/>
                    </a:xfrm>
                    <a:prstGeom prst="rect">
                      <a:avLst/>
                    </a:prstGeom>
                  </pic:spPr>
                </pic:pic>
              </a:graphicData>
            </a:graphic>
          </wp:inline>
        </w:drawing>
      </w:r>
      <w:r w:rsidR="00064D5E">
        <w:t xml:space="preserve"> </w:t>
      </w:r>
      <w:r w:rsidR="00064D5E" w:rsidRPr="0060587C">
        <w:drawing>
          <wp:inline distT="0" distB="0" distL="0" distR="0" wp14:anchorId="2420829D" wp14:editId="3C5BE785">
            <wp:extent cx="2049780" cy="996958"/>
            <wp:effectExtent l="0" t="0" r="7620" b="0"/>
            <wp:docPr id="386175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5603" name="Picture 1" descr="A screenshot of a computer&#10;&#10;AI-generated content may be incorrect."/>
                    <pic:cNvPicPr/>
                  </pic:nvPicPr>
                  <pic:blipFill>
                    <a:blip r:embed="rId81"/>
                    <a:stretch>
                      <a:fillRect/>
                    </a:stretch>
                  </pic:blipFill>
                  <pic:spPr>
                    <a:xfrm>
                      <a:off x="0" y="0"/>
                      <a:ext cx="2063769" cy="1003762"/>
                    </a:xfrm>
                    <a:prstGeom prst="rect">
                      <a:avLst/>
                    </a:prstGeom>
                  </pic:spPr>
                </pic:pic>
              </a:graphicData>
            </a:graphic>
          </wp:inline>
        </w:drawing>
      </w:r>
    </w:p>
    <w:p w14:paraId="726DF566" w14:textId="23E0AC5A" w:rsidR="00CA2481" w:rsidRDefault="00CA2481" w:rsidP="00026D9D">
      <w:r w:rsidRPr="00CA2481">
        <w:drawing>
          <wp:inline distT="0" distB="0" distL="0" distR="0" wp14:anchorId="7D40C126" wp14:editId="1745C7B2">
            <wp:extent cx="3931920" cy="1162674"/>
            <wp:effectExtent l="0" t="0" r="0" b="0"/>
            <wp:docPr id="430566780" name="Picture 1" descr="A computer screen shot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66780" name="Picture 1" descr="A computer screen shot of numbers and symbols&#10;&#10;AI-generated content may be incorrect."/>
                    <pic:cNvPicPr/>
                  </pic:nvPicPr>
                  <pic:blipFill>
                    <a:blip r:embed="rId82"/>
                    <a:stretch>
                      <a:fillRect/>
                    </a:stretch>
                  </pic:blipFill>
                  <pic:spPr>
                    <a:xfrm>
                      <a:off x="0" y="0"/>
                      <a:ext cx="3940890" cy="1165326"/>
                    </a:xfrm>
                    <a:prstGeom prst="rect">
                      <a:avLst/>
                    </a:prstGeom>
                  </pic:spPr>
                </pic:pic>
              </a:graphicData>
            </a:graphic>
          </wp:inline>
        </w:drawing>
      </w:r>
    </w:p>
    <w:p w14:paraId="308FF8BD" w14:textId="647D3921" w:rsidR="00CA2481" w:rsidRDefault="00E165F5" w:rsidP="00026D9D">
      <w:r>
        <w:t xml:space="preserve">Beneficiaries can view and purchase products if they have enough tokens available. </w:t>
      </w:r>
      <w:r w:rsidR="00993AF8">
        <w:t xml:space="preserve">A ‘token’ ticket is added to the database to see whether the tokens used were ‘spent’ or ‘earned’. The database </w:t>
      </w:r>
      <w:r w:rsidR="00E773E6">
        <w:t>says who used it, the amount, whether its spent or not and for which product.</w:t>
      </w:r>
    </w:p>
    <w:p w14:paraId="2D53365B" w14:textId="77777777" w:rsidR="00D845E0" w:rsidRDefault="00D845E0" w:rsidP="00026D9D"/>
    <w:p w14:paraId="2CC97083" w14:textId="77777777" w:rsidR="00D845E0" w:rsidRDefault="00D845E0" w:rsidP="00026D9D"/>
    <w:p w14:paraId="35B51E4B" w14:textId="77777777" w:rsidR="00D845E0" w:rsidRDefault="00D845E0" w:rsidP="00026D9D"/>
    <w:p w14:paraId="4BF3B6E3" w14:textId="77777777" w:rsidR="00D845E0" w:rsidRDefault="00D845E0" w:rsidP="00026D9D"/>
    <w:p w14:paraId="07C4786B" w14:textId="7346F500" w:rsidR="00054A9A" w:rsidRPr="00E8541B" w:rsidRDefault="00054A9A" w:rsidP="00D40860">
      <w:pPr>
        <w:rPr>
          <w:b/>
          <w:bCs/>
          <w:sz w:val="20"/>
          <w:szCs w:val="20"/>
        </w:rPr>
      </w:pPr>
      <w:r w:rsidRPr="00E8541B">
        <w:rPr>
          <w:b/>
          <w:bCs/>
          <w:sz w:val="20"/>
          <w:szCs w:val="20"/>
        </w:rPr>
        <w:t>Code for logi</w:t>
      </w:r>
      <w:r w:rsidR="00E8541B" w:rsidRPr="00E8541B">
        <w:rPr>
          <w:b/>
          <w:bCs/>
          <w:sz w:val="20"/>
          <w:szCs w:val="20"/>
        </w:rPr>
        <w:t>n/register:</w:t>
      </w:r>
    </w:p>
    <w:p w14:paraId="11F0F0FD" w14:textId="7BC997A9" w:rsidR="00FB09DC" w:rsidRDefault="00FB09DC" w:rsidP="00D40860">
      <w:pPr>
        <w:rPr>
          <w:sz w:val="20"/>
          <w:szCs w:val="20"/>
        </w:rPr>
      </w:pPr>
      <w:r w:rsidRPr="00FB09DC">
        <w:rPr>
          <w:sz w:val="20"/>
          <w:szCs w:val="20"/>
        </w:rPr>
        <w:drawing>
          <wp:inline distT="0" distB="0" distL="0" distR="0" wp14:anchorId="4E32B0B1" wp14:editId="1E962F85">
            <wp:extent cx="2844800" cy="2193656"/>
            <wp:effectExtent l="0" t="0" r="0" b="0"/>
            <wp:docPr id="92668821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8216" name="Picture 1" descr="A computer screen shot of a program code&#10;&#10;AI-generated content may be incorrect."/>
                    <pic:cNvPicPr/>
                  </pic:nvPicPr>
                  <pic:blipFill>
                    <a:blip r:embed="rId83"/>
                    <a:stretch>
                      <a:fillRect/>
                    </a:stretch>
                  </pic:blipFill>
                  <pic:spPr>
                    <a:xfrm>
                      <a:off x="0" y="0"/>
                      <a:ext cx="2867544" cy="2211194"/>
                    </a:xfrm>
                    <a:prstGeom prst="rect">
                      <a:avLst/>
                    </a:prstGeom>
                  </pic:spPr>
                </pic:pic>
              </a:graphicData>
            </a:graphic>
          </wp:inline>
        </w:drawing>
      </w:r>
      <w:r w:rsidR="00E8541B">
        <w:rPr>
          <w:sz w:val="20"/>
          <w:szCs w:val="20"/>
        </w:rPr>
        <w:t xml:space="preserve"> </w:t>
      </w:r>
      <w:r w:rsidR="00E8541B" w:rsidRPr="00E8541B">
        <w:rPr>
          <w:sz w:val="20"/>
          <w:szCs w:val="20"/>
        </w:rPr>
        <w:drawing>
          <wp:inline distT="0" distB="0" distL="0" distR="0" wp14:anchorId="639D6B80" wp14:editId="2931EFCF">
            <wp:extent cx="2392009" cy="2184400"/>
            <wp:effectExtent l="0" t="0" r="8890" b="6350"/>
            <wp:docPr id="128329658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96585" name="Picture 1" descr="A computer screen shot of a program&#10;&#10;AI-generated content may be incorrect."/>
                    <pic:cNvPicPr/>
                  </pic:nvPicPr>
                  <pic:blipFill>
                    <a:blip r:embed="rId84"/>
                    <a:stretch>
                      <a:fillRect/>
                    </a:stretch>
                  </pic:blipFill>
                  <pic:spPr>
                    <a:xfrm>
                      <a:off x="0" y="0"/>
                      <a:ext cx="2404994" cy="2196258"/>
                    </a:xfrm>
                    <a:prstGeom prst="rect">
                      <a:avLst/>
                    </a:prstGeom>
                  </pic:spPr>
                </pic:pic>
              </a:graphicData>
            </a:graphic>
          </wp:inline>
        </w:drawing>
      </w:r>
    </w:p>
    <w:p w14:paraId="0D96B56B" w14:textId="78887727" w:rsidR="00E8541B" w:rsidRDefault="00E8541B" w:rsidP="00D40860">
      <w:pPr>
        <w:rPr>
          <w:sz w:val="20"/>
          <w:szCs w:val="20"/>
        </w:rPr>
      </w:pPr>
    </w:p>
    <w:p w14:paraId="07641642" w14:textId="787ACAEB" w:rsidR="00054A9A" w:rsidRPr="00E8541B" w:rsidRDefault="00054A9A" w:rsidP="00D40860">
      <w:pPr>
        <w:rPr>
          <w:b/>
          <w:bCs/>
          <w:sz w:val="20"/>
          <w:szCs w:val="20"/>
        </w:rPr>
      </w:pPr>
      <w:r w:rsidRPr="00E8541B">
        <w:rPr>
          <w:b/>
          <w:bCs/>
          <w:sz w:val="20"/>
          <w:szCs w:val="20"/>
        </w:rPr>
        <w:t>Code for beneficiary dashboard:</w:t>
      </w:r>
    </w:p>
    <w:p w14:paraId="6F8B978E" w14:textId="14CFABAB" w:rsidR="00FB09DC" w:rsidRDefault="00FB09DC" w:rsidP="00D40860">
      <w:pPr>
        <w:rPr>
          <w:sz w:val="20"/>
          <w:szCs w:val="20"/>
        </w:rPr>
      </w:pPr>
      <w:r w:rsidRPr="00FB09DC">
        <w:rPr>
          <w:sz w:val="20"/>
          <w:szCs w:val="20"/>
        </w:rPr>
        <w:drawing>
          <wp:inline distT="0" distB="0" distL="0" distR="0" wp14:anchorId="7DF96F39" wp14:editId="2672B35F">
            <wp:extent cx="3318933" cy="3053815"/>
            <wp:effectExtent l="0" t="0" r="0" b="0"/>
            <wp:docPr id="51425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5614" name=""/>
                    <pic:cNvPicPr/>
                  </pic:nvPicPr>
                  <pic:blipFill>
                    <a:blip r:embed="rId85"/>
                    <a:stretch>
                      <a:fillRect/>
                    </a:stretch>
                  </pic:blipFill>
                  <pic:spPr>
                    <a:xfrm>
                      <a:off x="0" y="0"/>
                      <a:ext cx="3339669" cy="3072894"/>
                    </a:xfrm>
                    <a:prstGeom prst="rect">
                      <a:avLst/>
                    </a:prstGeom>
                  </pic:spPr>
                </pic:pic>
              </a:graphicData>
            </a:graphic>
          </wp:inline>
        </w:drawing>
      </w:r>
    </w:p>
    <w:p w14:paraId="16C64BE6" w14:textId="011388ED" w:rsidR="00054A9A" w:rsidRPr="00E8541B" w:rsidRDefault="00054A9A" w:rsidP="00D40860">
      <w:pPr>
        <w:rPr>
          <w:b/>
          <w:bCs/>
          <w:sz w:val="20"/>
          <w:szCs w:val="20"/>
        </w:rPr>
      </w:pPr>
      <w:r w:rsidRPr="00E8541B">
        <w:rPr>
          <w:b/>
          <w:bCs/>
          <w:sz w:val="20"/>
          <w:szCs w:val="20"/>
        </w:rPr>
        <w:t xml:space="preserve">Code for </w:t>
      </w:r>
      <w:r w:rsidR="00774C10" w:rsidRPr="00E8541B">
        <w:rPr>
          <w:b/>
          <w:bCs/>
          <w:sz w:val="20"/>
          <w:szCs w:val="20"/>
        </w:rPr>
        <w:t>donor dashboard:</w:t>
      </w:r>
    </w:p>
    <w:p w14:paraId="727959D4" w14:textId="78B2B671" w:rsidR="00E8541B" w:rsidRDefault="00E8541B" w:rsidP="00D40860">
      <w:pPr>
        <w:rPr>
          <w:sz w:val="20"/>
          <w:szCs w:val="20"/>
        </w:rPr>
      </w:pPr>
      <w:r w:rsidRPr="00E8541B">
        <w:rPr>
          <w:sz w:val="20"/>
          <w:szCs w:val="20"/>
        </w:rPr>
        <w:drawing>
          <wp:inline distT="0" distB="0" distL="0" distR="0" wp14:anchorId="7B0DF4D3" wp14:editId="2463C80B">
            <wp:extent cx="3395133" cy="2294367"/>
            <wp:effectExtent l="0" t="0" r="0" b="0"/>
            <wp:docPr id="91387223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72236" name="Picture 1" descr="A computer screen shot of a program code&#10;&#10;AI-generated content may be incorrect."/>
                    <pic:cNvPicPr/>
                  </pic:nvPicPr>
                  <pic:blipFill>
                    <a:blip r:embed="rId86"/>
                    <a:stretch>
                      <a:fillRect/>
                    </a:stretch>
                  </pic:blipFill>
                  <pic:spPr>
                    <a:xfrm>
                      <a:off x="0" y="0"/>
                      <a:ext cx="3413602" cy="2306848"/>
                    </a:xfrm>
                    <a:prstGeom prst="rect">
                      <a:avLst/>
                    </a:prstGeom>
                  </pic:spPr>
                </pic:pic>
              </a:graphicData>
            </a:graphic>
          </wp:inline>
        </w:drawing>
      </w:r>
    </w:p>
    <w:p w14:paraId="69B5B3DB" w14:textId="3ACDE484" w:rsidR="000A4281" w:rsidRPr="00E4032E" w:rsidRDefault="00F630E0" w:rsidP="00D40860">
      <w:pPr>
        <w:rPr>
          <w:sz w:val="20"/>
          <w:szCs w:val="20"/>
        </w:rPr>
      </w:pPr>
      <w:r w:rsidRPr="00E4032E">
        <w:rPr>
          <w:sz w:val="20"/>
          <w:szCs w:val="20"/>
        </w:rPr>
        <w:t>For the</w:t>
      </w:r>
      <w:r w:rsidR="00506712" w:rsidRPr="00E4032E">
        <w:rPr>
          <w:sz w:val="20"/>
          <w:szCs w:val="20"/>
        </w:rPr>
        <w:t xml:space="preserve"> </w:t>
      </w:r>
      <w:r w:rsidR="00506712" w:rsidRPr="00E4032E">
        <w:rPr>
          <w:b/>
          <w:bCs/>
          <w:sz w:val="20"/>
          <w:szCs w:val="20"/>
        </w:rPr>
        <w:t>login/register</w:t>
      </w:r>
      <w:r w:rsidR="00506712" w:rsidRPr="00E4032E">
        <w:rPr>
          <w:sz w:val="20"/>
          <w:szCs w:val="20"/>
        </w:rPr>
        <w:t xml:space="preserve"> solution was built w</w:t>
      </w:r>
      <w:r w:rsidRPr="00E4032E">
        <w:rPr>
          <w:sz w:val="20"/>
          <w:szCs w:val="20"/>
        </w:rPr>
        <w:t>ith s</w:t>
      </w:r>
      <w:r w:rsidR="00506712" w:rsidRPr="00E4032E">
        <w:rPr>
          <w:sz w:val="20"/>
          <w:szCs w:val="20"/>
        </w:rPr>
        <w:t>tandalone components, like ‘Login’, ‘</w:t>
      </w:r>
      <w:r w:rsidR="00E60C07" w:rsidRPr="00E4032E">
        <w:rPr>
          <w:sz w:val="20"/>
          <w:szCs w:val="20"/>
        </w:rPr>
        <w:t>Register’, ‘DonorDashboard’ and ‘BeneficiaryDashboard’</w:t>
      </w:r>
      <w:r w:rsidRPr="00E4032E">
        <w:rPr>
          <w:sz w:val="20"/>
          <w:szCs w:val="20"/>
        </w:rPr>
        <w:t xml:space="preserve"> in the angular frontend, </w:t>
      </w:r>
      <w:r w:rsidR="00E60C07" w:rsidRPr="00E4032E">
        <w:rPr>
          <w:sz w:val="20"/>
          <w:szCs w:val="20"/>
        </w:rPr>
        <w:t xml:space="preserve">with FormsModule being used </w:t>
      </w:r>
      <w:r w:rsidR="002B4ACD" w:rsidRPr="00E4032E">
        <w:rPr>
          <w:sz w:val="20"/>
          <w:szCs w:val="20"/>
        </w:rPr>
        <w:t>to give components in the project a way to share data (syncs the models data with its view in the UI)</w:t>
      </w:r>
      <w:r w:rsidR="003101D4" w:rsidRPr="00E4032E">
        <w:rPr>
          <w:sz w:val="20"/>
          <w:szCs w:val="20"/>
        </w:rPr>
        <w:t xml:space="preserve"> and HttpClientModule for API calls</w:t>
      </w:r>
      <w:r w:rsidRPr="00E4032E">
        <w:rPr>
          <w:sz w:val="20"/>
          <w:szCs w:val="20"/>
        </w:rPr>
        <w:br/>
      </w:r>
      <w:r w:rsidR="003101D4" w:rsidRPr="00E4032E">
        <w:rPr>
          <w:sz w:val="20"/>
          <w:szCs w:val="20"/>
        </w:rPr>
        <w:t xml:space="preserve">Routes </w:t>
      </w:r>
      <w:r w:rsidRPr="00E4032E">
        <w:rPr>
          <w:sz w:val="20"/>
          <w:szCs w:val="20"/>
        </w:rPr>
        <w:t xml:space="preserve">are listed </w:t>
      </w:r>
      <w:r w:rsidR="003101D4" w:rsidRPr="00E4032E">
        <w:rPr>
          <w:sz w:val="20"/>
          <w:szCs w:val="20"/>
        </w:rPr>
        <w:t>under /api/auth/ are used for Register, Login and Me (profile)</w:t>
      </w:r>
      <w:r w:rsidRPr="00E4032E">
        <w:rPr>
          <w:sz w:val="20"/>
          <w:szCs w:val="20"/>
        </w:rPr>
        <w:t xml:space="preserve"> in the Express.js backend. For the database, MongoDB/Mongoose is u</w:t>
      </w:r>
      <w:r w:rsidR="003101D4" w:rsidRPr="00E4032E">
        <w:rPr>
          <w:sz w:val="20"/>
          <w:szCs w:val="20"/>
        </w:rPr>
        <w:t>sed to store users, hashed passwords</w:t>
      </w:r>
      <w:r w:rsidR="00146DA7" w:rsidRPr="00E4032E">
        <w:rPr>
          <w:sz w:val="20"/>
          <w:szCs w:val="20"/>
        </w:rPr>
        <w:t xml:space="preserve"> (Bcryptjs) and roles, alongside products and token tickets</w:t>
      </w:r>
      <w:r w:rsidRPr="00E4032E">
        <w:rPr>
          <w:sz w:val="20"/>
          <w:szCs w:val="20"/>
        </w:rPr>
        <w:t>. In relation to JWT, the app g</w:t>
      </w:r>
      <w:r w:rsidR="00D40860" w:rsidRPr="00E4032E">
        <w:rPr>
          <w:sz w:val="20"/>
          <w:szCs w:val="20"/>
        </w:rPr>
        <w:t>ives out tokens when logging in, which is validated by the middleware for protected routes.</w:t>
      </w:r>
    </w:p>
    <w:p w14:paraId="75FCE0CB" w14:textId="63B880FB" w:rsidR="00F630E0" w:rsidRPr="00E4032E" w:rsidRDefault="000A4281" w:rsidP="00D40860">
      <w:pPr>
        <w:rPr>
          <w:sz w:val="20"/>
          <w:szCs w:val="20"/>
        </w:rPr>
      </w:pPr>
      <w:r w:rsidRPr="00E4032E">
        <w:rPr>
          <w:sz w:val="20"/>
          <w:szCs w:val="20"/>
        </w:rPr>
        <w:t xml:space="preserve">For the </w:t>
      </w:r>
      <w:r w:rsidRPr="00E4032E">
        <w:rPr>
          <w:b/>
          <w:bCs/>
          <w:sz w:val="20"/>
          <w:szCs w:val="20"/>
        </w:rPr>
        <w:t>Donor Dashboard</w:t>
      </w:r>
      <w:r w:rsidRPr="00E4032E">
        <w:rPr>
          <w:sz w:val="20"/>
          <w:szCs w:val="20"/>
        </w:rPr>
        <w:t>, it uses a form bounded with ‘[(ngModel)]’, which is used for product name, description and cost. Any products created with it is submitted through to HttpClient to /api/products</w:t>
      </w:r>
      <w:r w:rsidR="00EB77C4" w:rsidRPr="00E4032E">
        <w:rPr>
          <w:sz w:val="20"/>
          <w:szCs w:val="20"/>
        </w:rPr>
        <w:t xml:space="preserve"> in the express backend (</w:t>
      </w:r>
      <w:r w:rsidR="00566DF5" w:rsidRPr="00E4032E">
        <w:rPr>
          <w:sz w:val="20"/>
          <w:szCs w:val="20"/>
        </w:rPr>
        <w:t>POST /api/products)</w:t>
      </w:r>
      <w:r w:rsidR="00EB77C4" w:rsidRPr="00E4032E">
        <w:rPr>
          <w:sz w:val="20"/>
          <w:szCs w:val="20"/>
        </w:rPr>
        <w:br/>
      </w:r>
      <w:r w:rsidR="00F630E0" w:rsidRPr="00E4032E">
        <w:rPr>
          <w:sz w:val="20"/>
          <w:szCs w:val="20"/>
        </w:rPr>
        <w:t xml:space="preserve">In the </w:t>
      </w:r>
      <w:r w:rsidR="00FA5EC5" w:rsidRPr="00E4032E">
        <w:rPr>
          <w:sz w:val="20"/>
          <w:szCs w:val="20"/>
        </w:rPr>
        <w:t xml:space="preserve">database, the products created are listed in a mongoose schema, described as: ‘{name, description, cost, donorID} </w:t>
      </w:r>
    </w:p>
    <w:p w14:paraId="5FF312E4" w14:textId="31128A63" w:rsidR="000A4281" w:rsidRPr="00E4032E" w:rsidRDefault="000A4281" w:rsidP="00D40860">
      <w:pPr>
        <w:rPr>
          <w:sz w:val="20"/>
          <w:szCs w:val="20"/>
        </w:rPr>
      </w:pPr>
      <w:r w:rsidRPr="00E4032E">
        <w:rPr>
          <w:sz w:val="20"/>
          <w:szCs w:val="20"/>
        </w:rPr>
        <w:t xml:space="preserve">For the </w:t>
      </w:r>
      <w:r w:rsidRPr="00E4032E">
        <w:rPr>
          <w:b/>
          <w:bCs/>
          <w:sz w:val="20"/>
          <w:szCs w:val="20"/>
        </w:rPr>
        <w:t>Beneficiary Dashboard</w:t>
      </w:r>
      <w:r w:rsidRPr="00E4032E">
        <w:rPr>
          <w:sz w:val="20"/>
          <w:szCs w:val="20"/>
        </w:rPr>
        <w:t xml:space="preserve">, </w:t>
      </w:r>
      <w:r w:rsidR="006376FE" w:rsidRPr="00E4032E">
        <w:rPr>
          <w:sz w:val="20"/>
          <w:szCs w:val="20"/>
        </w:rPr>
        <w:t xml:space="preserve">it displays any products that are available using *ngFor, which is </w:t>
      </w:r>
      <w:r w:rsidR="00FB2957" w:rsidRPr="00E4032E">
        <w:rPr>
          <w:sz w:val="20"/>
          <w:szCs w:val="20"/>
        </w:rPr>
        <w:t>used to render a template for each item within a collection.</w:t>
      </w:r>
      <w:r w:rsidR="006376FE" w:rsidRPr="00E4032E">
        <w:rPr>
          <w:sz w:val="20"/>
          <w:szCs w:val="20"/>
        </w:rPr>
        <w:t xml:space="preserve"> The purchase button triggers ‘HttpClient.post(‘/api/tokens/spend</w:t>
      </w:r>
      <w:r w:rsidR="00566DF5" w:rsidRPr="00E4032E">
        <w:rPr>
          <w:sz w:val="20"/>
          <w:szCs w:val="20"/>
        </w:rPr>
        <w:t>) and the express backend gets ‘</w:t>
      </w:r>
      <w:r w:rsidR="00566DF5" w:rsidRPr="00E4032E">
        <w:rPr>
          <w:b/>
          <w:bCs/>
          <w:sz w:val="20"/>
          <w:szCs w:val="20"/>
        </w:rPr>
        <w:t>POST /api/purchase/:id</w:t>
      </w:r>
      <w:r w:rsidR="00FA5EC5" w:rsidRPr="00E4032E">
        <w:rPr>
          <w:b/>
          <w:bCs/>
          <w:sz w:val="20"/>
          <w:szCs w:val="20"/>
        </w:rPr>
        <w:br/>
      </w:r>
      <w:r w:rsidR="00FA5EC5" w:rsidRPr="00E4032E">
        <w:rPr>
          <w:sz w:val="20"/>
          <w:szCs w:val="20"/>
        </w:rPr>
        <w:t xml:space="preserve">In the database, the User schema is updated for token balance if any of them had spent them on products. </w:t>
      </w:r>
      <w:r w:rsidR="009B21E0" w:rsidRPr="00E4032E">
        <w:rPr>
          <w:sz w:val="20"/>
          <w:szCs w:val="20"/>
        </w:rPr>
        <w:t>For what</w:t>
      </w:r>
      <w:r w:rsidR="00FA5EC5" w:rsidRPr="00E4032E">
        <w:rPr>
          <w:sz w:val="20"/>
          <w:szCs w:val="20"/>
        </w:rPr>
        <w:t xml:space="preserve"> is updated in the databases schema is then reflected in the frontend.</w:t>
      </w:r>
    </w:p>
    <w:p w14:paraId="66462937" w14:textId="52D78D90" w:rsidR="00F630E0" w:rsidRPr="00E4032E" w:rsidRDefault="00F630E0" w:rsidP="00D40860">
      <w:pPr>
        <w:rPr>
          <w:sz w:val="20"/>
          <w:szCs w:val="20"/>
        </w:rPr>
      </w:pPr>
    </w:p>
    <w:p w14:paraId="4DFCBD4B" w14:textId="590DAA68" w:rsidR="00642395" w:rsidRPr="00E4032E" w:rsidRDefault="009B21E0" w:rsidP="00D40860">
      <w:pPr>
        <w:rPr>
          <w:sz w:val="20"/>
          <w:szCs w:val="20"/>
          <w:u w:val="single"/>
        </w:rPr>
      </w:pPr>
      <w:r w:rsidRPr="00E4032E">
        <w:rPr>
          <w:sz w:val="20"/>
          <w:szCs w:val="20"/>
          <w:u w:val="single"/>
        </w:rPr>
        <w:t xml:space="preserve">The </w:t>
      </w:r>
      <w:r w:rsidRPr="00E4032E">
        <w:rPr>
          <w:b/>
          <w:bCs/>
          <w:sz w:val="20"/>
          <w:szCs w:val="20"/>
          <w:u w:val="single"/>
        </w:rPr>
        <w:t>complexity</w:t>
      </w:r>
      <w:r w:rsidRPr="00E4032E">
        <w:rPr>
          <w:sz w:val="20"/>
          <w:szCs w:val="20"/>
          <w:u w:val="single"/>
        </w:rPr>
        <w:t xml:space="preserve"> of this stack </w:t>
      </w:r>
      <w:r w:rsidR="00D845E0">
        <w:rPr>
          <w:sz w:val="20"/>
          <w:szCs w:val="20"/>
          <w:u w:val="single"/>
        </w:rPr>
        <w:t>would be</w:t>
      </w:r>
      <w:r w:rsidRPr="00E4032E">
        <w:rPr>
          <w:sz w:val="20"/>
          <w:szCs w:val="20"/>
          <w:u w:val="single"/>
        </w:rPr>
        <w:t xml:space="preserve"> somewhat hefty; </w:t>
      </w:r>
    </w:p>
    <w:p w14:paraId="7C0BC272" w14:textId="77777777" w:rsidR="00642395" w:rsidRPr="00E4032E" w:rsidRDefault="0076450A" w:rsidP="00642395">
      <w:pPr>
        <w:pStyle w:val="ListParagraph"/>
        <w:numPr>
          <w:ilvl w:val="0"/>
          <w:numId w:val="3"/>
        </w:numPr>
        <w:rPr>
          <w:sz w:val="20"/>
          <w:szCs w:val="20"/>
        </w:rPr>
      </w:pPr>
      <w:r w:rsidRPr="00E4032E">
        <w:rPr>
          <w:sz w:val="20"/>
          <w:szCs w:val="20"/>
        </w:rPr>
        <w:t xml:space="preserve">Angular needs very specific imports for each directive and missing any of them out </w:t>
      </w:r>
      <w:r w:rsidR="00F379C9" w:rsidRPr="00E4032E">
        <w:rPr>
          <w:sz w:val="20"/>
          <w:szCs w:val="20"/>
        </w:rPr>
        <w:t xml:space="preserve">brings back errors for the developer, so ensuring all required imports are declared is important to ensure the functionality runs as expected. </w:t>
      </w:r>
    </w:p>
    <w:p w14:paraId="707F0C15" w14:textId="7ACFD076" w:rsidR="00642395" w:rsidRPr="00E4032E" w:rsidRDefault="00642395" w:rsidP="00642395">
      <w:pPr>
        <w:pStyle w:val="ListParagraph"/>
        <w:numPr>
          <w:ilvl w:val="0"/>
          <w:numId w:val="3"/>
        </w:numPr>
        <w:rPr>
          <w:sz w:val="20"/>
          <w:szCs w:val="20"/>
        </w:rPr>
      </w:pPr>
      <w:r w:rsidRPr="00E4032E">
        <w:rPr>
          <w:sz w:val="20"/>
          <w:szCs w:val="20"/>
        </w:rPr>
        <w:t>Setting up</w:t>
      </w:r>
      <w:r w:rsidR="0004014C" w:rsidRPr="00E4032E">
        <w:rPr>
          <w:sz w:val="20"/>
          <w:szCs w:val="20"/>
        </w:rPr>
        <w:t xml:space="preserve"> ngModel for two-way binding needed decent amount of setup and required precision to ensure everything worked properly.</w:t>
      </w:r>
    </w:p>
    <w:p w14:paraId="17DBEE51" w14:textId="77777777" w:rsidR="007372B2" w:rsidRPr="00E4032E" w:rsidRDefault="0004014C" w:rsidP="00642395">
      <w:pPr>
        <w:pStyle w:val="ListParagraph"/>
        <w:numPr>
          <w:ilvl w:val="0"/>
          <w:numId w:val="3"/>
        </w:numPr>
        <w:rPr>
          <w:sz w:val="20"/>
          <w:szCs w:val="20"/>
        </w:rPr>
      </w:pPr>
      <w:r w:rsidRPr="00E4032E">
        <w:rPr>
          <w:sz w:val="20"/>
          <w:szCs w:val="20"/>
        </w:rPr>
        <w:t>For product creation, the donor dashboard needed a form with validation</w:t>
      </w:r>
      <w:r w:rsidR="009E606B" w:rsidRPr="00E4032E">
        <w:rPr>
          <w:sz w:val="20"/>
          <w:szCs w:val="20"/>
        </w:rPr>
        <w:t>, which was standard.</w:t>
      </w:r>
    </w:p>
    <w:p w14:paraId="2313882C" w14:textId="048ED237" w:rsidR="00FE2642" w:rsidRPr="00E4032E" w:rsidRDefault="00D40DBA" w:rsidP="00642395">
      <w:pPr>
        <w:pStyle w:val="ListParagraph"/>
        <w:numPr>
          <w:ilvl w:val="0"/>
          <w:numId w:val="3"/>
        </w:numPr>
        <w:rPr>
          <w:sz w:val="20"/>
          <w:szCs w:val="20"/>
        </w:rPr>
      </w:pPr>
      <w:r w:rsidRPr="00E4032E">
        <w:rPr>
          <w:sz w:val="20"/>
          <w:szCs w:val="20"/>
        </w:rPr>
        <w:t>Developers need</w:t>
      </w:r>
      <w:r w:rsidR="000B13A2" w:rsidRPr="00E4032E">
        <w:rPr>
          <w:sz w:val="20"/>
          <w:szCs w:val="20"/>
        </w:rPr>
        <w:t xml:space="preserve"> to “consider scalability and flexibility when designing RESTful APIs… Ensure that API endpoints can handle versioning and future updates, and logically organize them” </w:t>
      </w:r>
      <w:r w:rsidR="00E4032E" w:rsidRPr="00E4032E">
        <w:rPr>
          <w:sz w:val="20"/>
          <w:szCs w:val="20"/>
        </w:rPr>
        <w:fldChar w:fldCharType="begin"/>
      </w:r>
      <w:r w:rsidR="00E4032E" w:rsidRPr="00E4032E">
        <w:rPr>
          <w:sz w:val="20"/>
          <w:szCs w:val="20"/>
        </w:rPr>
        <w:instrText xml:space="preserve"> ADDIN ZOTERO_ITEM CSL_CITATION {"citationID":"zM12QuEf","properties":{"formattedCitation":"(Ginani, 2024)","plainCitation":"(Ginani, 2024)","noteIndex":0},"citationItems":[{"id":201,"uris":["http://zotero.org/users/local/RMxTFugL/items/VYUAEULR"],"itemData":{"id":201,"type":"post-weblog","abstract":"MEAN Stack development is a popular web app development stack but only if executed effectivelyRead the blog to avoid mistakes.","container-title":"Medium","language":"en","title":"5 Deadly Mistakes in MEAN Stack Development: Don’t try them","title-short":"5 Deadly Mistakes in MEAN Stack Development","URL":"https://medium.com/@elijah_williams_agc/5-deadly-mistakes-in-mean-stack-development-dont-try-them-bb399630d93d","author":[{"family":"Ginani","given":"Ahmed"}],"accessed":{"date-parts":[["2025",9,21]]},"issued":{"date-parts":[["2024",9,18]]}}}],"schema":"https://github.com/citation-style-language/schema/raw/master/csl-citation.json"} </w:instrText>
      </w:r>
      <w:r w:rsidR="00E4032E" w:rsidRPr="00E4032E">
        <w:rPr>
          <w:sz w:val="20"/>
          <w:szCs w:val="20"/>
        </w:rPr>
        <w:fldChar w:fldCharType="separate"/>
      </w:r>
      <w:r w:rsidR="00E4032E" w:rsidRPr="00E4032E">
        <w:rPr>
          <w:sz w:val="20"/>
          <w:szCs w:val="20"/>
        </w:rPr>
        <w:t>(Ginani, 2024)</w:t>
      </w:r>
      <w:r w:rsidR="00E4032E" w:rsidRPr="00E4032E">
        <w:rPr>
          <w:sz w:val="20"/>
          <w:szCs w:val="20"/>
        </w:rPr>
        <w:fldChar w:fldCharType="end"/>
      </w:r>
    </w:p>
    <w:p w14:paraId="0A7C8339" w14:textId="42FA5EB4" w:rsidR="0004014C" w:rsidRPr="00E4032E" w:rsidRDefault="007372B2" w:rsidP="00642395">
      <w:pPr>
        <w:pStyle w:val="ListParagraph"/>
        <w:numPr>
          <w:ilvl w:val="0"/>
          <w:numId w:val="3"/>
        </w:numPr>
        <w:rPr>
          <w:sz w:val="20"/>
          <w:szCs w:val="20"/>
        </w:rPr>
      </w:pPr>
      <w:r w:rsidRPr="00E4032E">
        <w:rPr>
          <w:sz w:val="20"/>
          <w:szCs w:val="20"/>
        </w:rPr>
        <w:t>For product listing/purchasing, it required some extra steps – this is because it required</w:t>
      </w:r>
      <w:r w:rsidR="00F344C8" w:rsidRPr="00E4032E">
        <w:rPr>
          <w:sz w:val="20"/>
          <w:szCs w:val="20"/>
        </w:rPr>
        <w:t xml:space="preserve"> *ngFor loops and *ngIf for conditions with rendering. All of this relied on CommonModule.</w:t>
      </w:r>
    </w:p>
    <w:p w14:paraId="07DC2A00" w14:textId="77777777" w:rsidR="00340CB5" w:rsidRPr="00E4032E" w:rsidRDefault="009E606B" w:rsidP="00340CB5">
      <w:pPr>
        <w:pStyle w:val="ListParagraph"/>
        <w:numPr>
          <w:ilvl w:val="0"/>
          <w:numId w:val="3"/>
        </w:numPr>
        <w:rPr>
          <w:sz w:val="20"/>
          <w:szCs w:val="20"/>
        </w:rPr>
      </w:pPr>
      <w:r w:rsidRPr="00E4032E">
        <w:rPr>
          <w:sz w:val="20"/>
          <w:szCs w:val="20"/>
        </w:rPr>
        <w:t>For the backend, Express routes weren’t too difficult to setup yet ensuring JWT authentication was integrated correctly (with password hashing and token deduction logic) added some extra work</w:t>
      </w:r>
      <w:r w:rsidR="00340CB5" w:rsidRPr="00E4032E">
        <w:rPr>
          <w:sz w:val="20"/>
          <w:szCs w:val="20"/>
        </w:rPr>
        <w:t>.</w:t>
      </w:r>
    </w:p>
    <w:p w14:paraId="4FBF2B0B" w14:textId="4864AE26" w:rsidR="004F4F83" w:rsidRPr="00E4032E" w:rsidRDefault="00177420" w:rsidP="00340CB5">
      <w:pPr>
        <w:pStyle w:val="ListParagraph"/>
        <w:numPr>
          <w:ilvl w:val="0"/>
          <w:numId w:val="3"/>
        </w:numPr>
        <w:rPr>
          <w:sz w:val="20"/>
          <w:szCs w:val="20"/>
        </w:rPr>
      </w:pPr>
      <w:r w:rsidRPr="00E4032E">
        <w:rPr>
          <w:sz w:val="20"/>
          <w:szCs w:val="20"/>
        </w:rPr>
        <w:t>Developers need to make sure that development is considered properly as “since the development opportunity is so rapid, business and server logic might suffer from poor isolation, making potential spaghetti code”</w:t>
      </w:r>
      <w:r w:rsidR="00A90165" w:rsidRPr="00E4032E">
        <w:rPr>
          <w:sz w:val="20"/>
          <w:szCs w:val="20"/>
        </w:rPr>
        <w:t xml:space="preserve"> </w:t>
      </w:r>
      <w:r w:rsidR="00A90165" w:rsidRPr="00E4032E">
        <w:rPr>
          <w:sz w:val="20"/>
          <w:szCs w:val="20"/>
        </w:rPr>
        <w:fldChar w:fldCharType="begin"/>
      </w:r>
      <w:r w:rsidR="00A90165" w:rsidRPr="00E4032E">
        <w:rPr>
          <w:sz w:val="20"/>
          <w:szCs w:val="20"/>
        </w:rPr>
        <w:instrText xml:space="preserve"> ADDIN ZOTERO_ITEM CSL_CITATION {"citationID":"7aYjxSNB","properties":{"formattedCitation":"({\\i{}What Is The MEAN Stack?}, n.d.)","plainCitation":"(What Is The MEAN Stack?, n.d.)","noteIndex":0},"citationItems":[{"id":200,"uris":["http://zotero.org/users/local/RMxTFugL/items/6I2WTBED"],"itemData":{"id":200,"type":"webpage","abstract":"MEAN stack is an Angular JS framework to build web applications. Here's our introduction to MEAN stack architecture.","container-title":"MongoDB","language":"en-us","title":"What Is The MEAN Stack? Introduction &amp; Examples","title-short":"What Is The MEAN Stack?","URL":"https://www.mongodb.com/resources/languages/mean-stack","accessed":{"date-parts":[["2025",9,21]]}}}],"schema":"https://github.com/citation-style-language/schema/raw/master/csl-citation.json"} </w:instrText>
      </w:r>
      <w:r w:rsidR="00A90165" w:rsidRPr="00E4032E">
        <w:rPr>
          <w:sz w:val="20"/>
          <w:szCs w:val="20"/>
        </w:rPr>
        <w:fldChar w:fldCharType="separate"/>
      </w:r>
      <w:r w:rsidR="00A90165" w:rsidRPr="00E4032E">
        <w:rPr>
          <w:rFonts w:cs="Times New Roman"/>
          <w:kern w:val="0"/>
          <w:sz w:val="20"/>
          <w:szCs w:val="20"/>
        </w:rPr>
        <w:t>(</w:t>
      </w:r>
      <w:r w:rsidR="00A90165" w:rsidRPr="00E4032E">
        <w:rPr>
          <w:rFonts w:cs="Times New Roman"/>
          <w:i/>
          <w:iCs/>
          <w:kern w:val="0"/>
          <w:sz w:val="20"/>
          <w:szCs w:val="20"/>
        </w:rPr>
        <w:t>What Is The MEAN Stack?</w:t>
      </w:r>
      <w:r w:rsidR="00A90165" w:rsidRPr="00E4032E">
        <w:rPr>
          <w:rFonts w:cs="Times New Roman"/>
          <w:kern w:val="0"/>
          <w:sz w:val="20"/>
          <w:szCs w:val="20"/>
        </w:rPr>
        <w:t>, n.d.)</w:t>
      </w:r>
      <w:r w:rsidR="00A90165" w:rsidRPr="00E4032E">
        <w:rPr>
          <w:sz w:val="20"/>
          <w:szCs w:val="20"/>
        </w:rPr>
        <w:fldChar w:fldCharType="end"/>
      </w:r>
    </w:p>
    <w:p w14:paraId="08F02412" w14:textId="43DDE12A" w:rsidR="00340CB5" w:rsidRPr="00E4032E" w:rsidRDefault="00340CB5" w:rsidP="00340CB5">
      <w:pPr>
        <w:pStyle w:val="ListParagraph"/>
        <w:numPr>
          <w:ilvl w:val="0"/>
          <w:numId w:val="3"/>
        </w:numPr>
        <w:rPr>
          <w:sz w:val="20"/>
          <w:szCs w:val="20"/>
        </w:rPr>
      </w:pPr>
      <w:r w:rsidRPr="00E4032E">
        <w:rPr>
          <w:sz w:val="20"/>
          <w:szCs w:val="20"/>
        </w:rPr>
        <w:t>To create everything required an extensive amount of code, which got complicated to sort through while learning how the system worked</w:t>
      </w:r>
      <w:r w:rsidR="00DD49D9" w:rsidRPr="00E4032E">
        <w:rPr>
          <w:sz w:val="20"/>
          <w:szCs w:val="20"/>
        </w:rPr>
        <w:t>.</w:t>
      </w:r>
    </w:p>
    <w:p w14:paraId="4D8A3C76" w14:textId="4045B990" w:rsidR="00642395" w:rsidRPr="00E4032E" w:rsidRDefault="006A44A9" w:rsidP="00D40860">
      <w:pPr>
        <w:rPr>
          <w:sz w:val="20"/>
          <w:szCs w:val="20"/>
          <w:u w:val="single"/>
        </w:rPr>
      </w:pPr>
      <w:r w:rsidRPr="00E4032E">
        <w:rPr>
          <w:sz w:val="20"/>
          <w:szCs w:val="20"/>
          <w:u w:val="single"/>
        </w:rPr>
        <w:t xml:space="preserve">The </w:t>
      </w:r>
      <w:r w:rsidRPr="00E4032E">
        <w:rPr>
          <w:b/>
          <w:bCs/>
          <w:sz w:val="20"/>
          <w:szCs w:val="20"/>
          <w:u w:val="single"/>
        </w:rPr>
        <w:t>benefits</w:t>
      </w:r>
      <w:r w:rsidRPr="00E4032E">
        <w:rPr>
          <w:sz w:val="20"/>
          <w:szCs w:val="20"/>
          <w:u w:val="single"/>
        </w:rPr>
        <w:t xml:space="preserve"> of this framework </w:t>
      </w:r>
      <w:r w:rsidR="00A543CE">
        <w:rPr>
          <w:sz w:val="20"/>
          <w:szCs w:val="20"/>
          <w:u w:val="single"/>
        </w:rPr>
        <w:t xml:space="preserve">to develop the website </w:t>
      </w:r>
      <w:r w:rsidR="00060AD8" w:rsidRPr="00E4032E">
        <w:rPr>
          <w:sz w:val="20"/>
          <w:szCs w:val="20"/>
          <w:u w:val="single"/>
        </w:rPr>
        <w:t>are</w:t>
      </w:r>
      <w:r w:rsidR="00642395" w:rsidRPr="00E4032E">
        <w:rPr>
          <w:sz w:val="20"/>
          <w:szCs w:val="20"/>
          <w:u w:val="single"/>
        </w:rPr>
        <w:t>:</w:t>
      </w:r>
      <w:r w:rsidRPr="00E4032E">
        <w:rPr>
          <w:sz w:val="20"/>
          <w:szCs w:val="20"/>
          <w:u w:val="single"/>
        </w:rPr>
        <w:t xml:space="preserve"> </w:t>
      </w:r>
    </w:p>
    <w:p w14:paraId="4AF1A4B7" w14:textId="2234ED0B" w:rsidR="00703660" w:rsidRPr="00E4032E" w:rsidRDefault="00703660" w:rsidP="00703660">
      <w:pPr>
        <w:pStyle w:val="ListParagraph"/>
        <w:numPr>
          <w:ilvl w:val="0"/>
          <w:numId w:val="3"/>
        </w:numPr>
        <w:rPr>
          <w:sz w:val="20"/>
          <w:szCs w:val="20"/>
        </w:rPr>
      </w:pPr>
      <w:r w:rsidRPr="00E4032E">
        <w:rPr>
          <w:sz w:val="20"/>
          <w:szCs w:val="20"/>
        </w:rPr>
        <w:t xml:space="preserve">In </w:t>
      </w:r>
      <w:r w:rsidRPr="00E4032E">
        <w:rPr>
          <w:sz w:val="20"/>
          <w:szCs w:val="20"/>
        </w:rPr>
        <w:t>most</w:t>
      </w:r>
      <w:r w:rsidRPr="00E4032E">
        <w:rPr>
          <w:sz w:val="20"/>
          <w:szCs w:val="20"/>
        </w:rPr>
        <w:t xml:space="preserve"> cases, MEAN is best for enterprise-scale platforms, rather than quick prototypes.</w:t>
      </w:r>
    </w:p>
    <w:p w14:paraId="610D81DD" w14:textId="55083066" w:rsidR="00642395" w:rsidRPr="00E4032E" w:rsidRDefault="00642395" w:rsidP="00642395">
      <w:pPr>
        <w:pStyle w:val="ListParagraph"/>
        <w:numPr>
          <w:ilvl w:val="0"/>
          <w:numId w:val="3"/>
        </w:numPr>
        <w:rPr>
          <w:sz w:val="20"/>
          <w:szCs w:val="20"/>
        </w:rPr>
      </w:pPr>
      <w:r w:rsidRPr="00E4032E">
        <w:rPr>
          <w:sz w:val="20"/>
          <w:szCs w:val="20"/>
        </w:rPr>
        <w:t>D</w:t>
      </w:r>
      <w:r w:rsidR="006A44A9" w:rsidRPr="00E4032E">
        <w:rPr>
          <w:sz w:val="20"/>
          <w:szCs w:val="20"/>
        </w:rPr>
        <w:t xml:space="preserve">espite </w:t>
      </w:r>
      <w:r w:rsidRPr="00E4032E">
        <w:rPr>
          <w:sz w:val="20"/>
          <w:szCs w:val="20"/>
        </w:rPr>
        <w:t>Angular</w:t>
      </w:r>
      <w:r w:rsidR="006A44A9" w:rsidRPr="00E4032E">
        <w:rPr>
          <w:sz w:val="20"/>
          <w:szCs w:val="20"/>
        </w:rPr>
        <w:t xml:space="preserve"> being strict with its configuration, it still enforces organizational structure</w:t>
      </w:r>
      <w:r w:rsidR="00DD49D9" w:rsidRPr="00E4032E">
        <w:rPr>
          <w:sz w:val="20"/>
          <w:szCs w:val="20"/>
        </w:rPr>
        <w:t xml:space="preserve"> for scalability, which is best for </w:t>
      </w:r>
      <w:r w:rsidR="00703660" w:rsidRPr="00E4032E">
        <w:rPr>
          <w:sz w:val="20"/>
          <w:szCs w:val="20"/>
        </w:rPr>
        <w:t xml:space="preserve">the </w:t>
      </w:r>
      <w:r w:rsidR="00DD49D9" w:rsidRPr="00E4032E">
        <w:rPr>
          <w:sz w:val="20"/>
          <w:szCs w:val="20"/>
        </w:rPr>
        <w:t xml:space="preserve">larger projects. </w:t>
      </w:r>
    </w:p>
    <w:p w14:paraId="672C6E10" w14:textId="774C29A2" w:rsidR="00E71363" w:rsidRPr="00E4032E" w:rsidRDefault="00E71363" w:rsidP="00642395">
      <w:pPr>
        <w:pStyle w:val="ListParagraph"/>
        <w:numPr>
          <w:ilvl w:val="0"/>
          <w:numId w:val="3"/>
        </w:numPr>
        <w:rPr>
          <w:sz w:val="20"/>
          <w:szCs w:val="20"/>
        </w:rPr>
      </w:pPr>
      <w:r w:rsidRPr="00E4032E">
        <w:rPr>
          <w:sz w:val="20"/>
          <w:szCs w:val="20"/>
        </w:rPr>
        <w:t xml:space="preserve">MEAN is open source, which “lowers the cost of fielding new applications” </w:t>
      </w:r>
      <w:r w:rsidR="00FD22A0" w:rsidRPr="00E4032E">
        <w:rPr>
          <w:sz w:val="20"/>
          <w:szCs w:val="20"/>
        </w:rPr>
        <w:fldChar w:fldCharType="begin"/>
      </w:r>
      <w:r w:rsidR="00FD22A0" w:rsidRPr="00E4032E">
        <w:rPr>
          <w:sz w:val="20"/>
          <w:szCs w:val="20"/>
        </w:rPr>
        <w:instrText xml:space="preserve"> ADDIN ZOTERO_ITEM CSL_CITATION {"citationID":"waR3HiXR","properties":{"formattedCitation":"({\\i{}React vs. Angular?}, n.d.)","plainCitation":"(React vs. Angular?, n.d.)","noteIndex":0},"citationItems":[{"id":198,"uris":["http://zotero.org/users/local/RMxTFugL/items/7VFER72Y"],"itemData":{"id":198,"type":"webpage","abstract":"Choosing the right development stack is crucial. This article delves into the popular MEAN and MERN stacks, comparing their front-end frameworks and exploring their impact on development speed, scalability, and project type.","language":"en","title":"React vs. Angular? How to Choose Between MEAN and MERN Stacks","title-short":"React vs. Angular?","URL":"https://www.oracle.com/nz/database/mean-mern/","accessed":{"date-parts":[["2025",9,21]]}}}],"schema":"https://github.com/citation-style-language/schema/raw/master/csl-citation.json"} </w:instrText>
      </w:r>
      <w:r w:rsidR="00FD22A0" w:rsidRPr="00E4032E">
        <w:rPr>
          <w:sz w:val="20"/>
          <w:szCs w:val="20"/>
        </w:rPr>
        <w:fldChar w:fldCharType="separate"/>
      </w:r>
      <w:r w:rsidR="00FD22A0" w:rsidRPr="00E4032E">
        <w:rPr>
          <w:rFonts w:cs="Times New Roman"/>
          <w:kern w:val="0"/>
          <w:sz w:val="20"/>
          <w:szCs w:val="20"/>
        </w:rPr>
        <w:t>(</w:t>
      </w:r>
      <w:r w:rsidR="00FD22A0" w:rsidRPr="00E4032E">
        <w:rPr>
          <w:rFonts w:cs="Times New Roman"/>
          <w:i/>
          <w:iCs/>
          <w:kern w:val="0"/>
          <w:sz w:val="20"/>
          <w:szCs w:val="20"/>
        </w:rPr>
        <w:t>React vs. Angular?</w:t>
      </w:r>
      <w:r w:rsidR="00FD22A0" w:rsidRPr="00E4032E">
        <w:rPr>
          <w:rFonts w:cs="Times New Roman"/>
          <w:kern w:val="0"/>
          <w:sz w:val="20"/>
          <w:szCs w:val="20"/>
        </w:rPr>
        <w:t>, n.d.)</w:t>
      </w:r>
      <w:r w:rsidR="00FD22A0" w:rsidRPr="00E4032E">
        <w:rPr>
          <w:sz w:val="20"/>
          <w:szCs w:val="20"/>
        </w:rPr>
        <w:fldChar w:fldCharType="end"/>
      </w:r>
    </w:p>
    <w:p w14:paraId="38F950DF" w14:textId="77777777" w:rsidR="00642395" w:rsidRPr="00E4032E" w:rsidRDefault="00062ABF" w:rsidP="00642395">
      <w:pPr>
        <w:pStyle w:val="ListParagraph"/>
        <w:numPr>
          <w:ilvl w:val="0"/>
          <w:numId w:val="3"/>
        </w:numPr>
        <w:rPr>
          <w:sz w:val="20"/>
          <w:szCs w:val="20"/>
        </w:rPr>
      </w:pPr>
      <w:r w:rsidRPr="00E4032E">
        <w:rPr>
          <w:sz w:val="20"/>
          <w:szCs w:val="20"/>
        </w:rPr>
        <w:t xml:space="preserve">The forms and validation were quite useful for product creation. </w:t>
      </w:r>
    </w:p>
    <w:p w14:paraId="5681EE3E" w14:textId="77777777" w:rsidR="00642395" w:rsidRPr="00E4032E" w:rsidRDefault="006A44A9" w:rsidP="00642395">
      <w:pPr>
        <w:pStyle w:val="ListParagraph"/>
        <w:numPr>
          <w:ilvl w:val="0"/>
          <w:numId w:val="3"/>
        </w:numPr>
        <w:rPr>
          <w:sz w:val="20"/>
          <w:szCs w:val="20"/>
        </w:rPr>
      </w:pPr>
      <w:r w:rsidRPr="00E4032E">
        <w:rPr>
          <w:sz w:val="20"/>
          <w:szCs w:val="20"/>
        </w:rPr>
        <w:t>Express and Node provide a flexible backend which is effective to work with</w:t>
      </w:r>
      <w:r w:rsidR="00062ABF" w:rsidRPr="00E4032E">
        <w:rPr>
          <w:sz w:val="20"/>
          <w:szCs w:val="20"/>
        </w:rPr>
        <w:t xml:space="preserve"> – with Express, creating routes made RESTful APIs (product/token API</w:t>
      </w:r>
      <w:r w:rsidR="00642395" w:rsidRPr="00E4032E">
        <w:rPr>
          <w:sz w:val="20"/>
          <w:szCs w:val="20"/>
        </w:rPr>
        <w:t>s) easy to design.</w:t>
      </w:r>
    </w:p>
    <w:p w14:paraId="291A3E1E" w14:textId="6AE922CB" w:rsidR="00A90165" w:rsidRPr="00E4032E" w:rsidRDefault="006A44A9" w:rsidP="00E4032E">
      <w:pPr>
        <w:pStyle w:val="ListParagraph"/>
        <w:numPr>
          <w:ilvl w:val="0"/>
          <w:numId w:val="3"/>
        </w:numPr>
        <w:rPr>
          <w:sz w:val="20"/>
          <w:szCs w:val="20"/>
        </w:rPr>
      </w:pPr>
      <w:r w:rsidRPr="00E4032E">
        <w:rPr>
          <w:sz w:val="20"/>
          <w:szCs w:val="20"/>
        </w:rPr>
        <w:t xml:space="preserve"> In terms of database configuration, Mongoose simplifies MongoDB interactions and provides a space to enforce schema validation.</w:t>
      </w:r>
      <w:r w:rsidR="00703660" w:rsidRPr="00E4032E">
        <w:rPr>
          <w:sz w:val="20"/>
          <w:szCs w:val="20"/>
        </w:rPr>
        <w:t xml:space="preserve"> </w:t>
      </w:r>
    </w:p>
    <w:p w14:paraId="78CB5427" w14:textId="623FA241" w:rsidR="00F630E0" w:rsidRDefault="00703660" w:rsidP="00703660">
      <w:pPr>
        <w:pStyle w:val="ListParagraph"/>
        <w:numPr>
          <w:ilvl w:val="0"/>
          <w:numId w:val="3"/>
        </w:numPr>
        <w:rPr>
          <w:sz w:val="20"/>
          <w:szCs w:val="20"/>
        </w:rPr>
      </w:pPr>
      <w:r w:rsidRPr="00E4032E">
        <w:rPr>
          <w:sz w:val="20"/>
          <w:szCs w:val="20"/>
        </w:rPr>
        <w:t>Additionally, Angular’s built in features reduces the need to have to look around for external libraries (routine, forms, HttpClient)</w:t>
      </w:r>
    </w:p>
    <w:p w14:paraId="7537F551" w14:textId="77777777" w:rsidR="00BE4C04" w:rsidRPr="00BE4C04" w:rsidRDefault="00BE4C04" w:rsidP="00BE4C04">
      <w:pPr>
        <w:rPr>
          <w:sz w:val="20"/>
          <w:szCs w:val="20"/>
        </w:rPr>
      </w:pPr>
    </w:p>
    <w:p w14:paraId="62C1C16F" w14:textId="0E070DC2" w:rsidR="00F00734" w:rsidRDefault="00911213" w:rsidP="00026D9D">
      <w:pPr>
        <w:rPr>
          <w:rStyle w:val="Heading3Char"/>
        </w:rPr>
      </w:pPr>
      <w:r>
        <w:rPr>
          <w:rStyle w:val="Heading3Char"/>
        </w:rPr>
        <w:t xml:space="preserve">Stack 2 - </w:t>
      </w:r>
      <w:r w:rsidR="00F00734">
        <w:rPr>
          <w:rStyle w:val="Heading3Char"/>
        </w:rPr>
        <w:t>MERN:</w:t>
      </w:r>
    </w:p>
    <w:p w14:paraId="2D066D5C" w14:textId="0836496A" w:rsidR="00F00734" w:rsidRDefault="00F00734" w:rsidP="00026D9D">
      <w:pPr>
        <w:rPr>
          <w:b/>
          <w:bCs/>
        </w:rPr>
      </w:pPr>
      <w:r w:rsidRPr="00F00734">
        <w:rPr>
          <w:b/>
          <w:bCs/>
        </w:rPr>
        <w:t>Login</w:t>
      </w:r>
      <w:r w:rsidR="00CA2481">
        <w:rPr>
          <w:b/>
          <w:bCs/>
        </w:rPr>
        <w:t>/Register</w:t>
      </w:r>
    </w:p>
    <w:p w14:paraId="3BC1F1FE" w14:textId="4CDF9B01" w:rsidR="00B3723E" w:rsidRDefault="00141086" w:rsidP="00026D9D">
      <w:pPr>
        <w:rPr>
          <w:b/>
          <w:bCs/>
        </w:rPr>
      </w:pPr>
      <w:r w:rsidRPr="00141086">
        <w:rPr>
          <w:b/>
          <w:bCs/>
        </w:rPr>
        <w:drawing>
          <wp:inline distT="0" distB="0" distL="0" distR="0" wp14:anchorId="02FE61E7" wp14:editId="6A16AAA3">
            <wp:extent cx="2674620" cy="705251"/>
            <wp:effectExtent l="0" t="0" r="0" b="0"/>
            <wp:docPr id="505675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5526" name="Picture 1" descr="A screenshot of a computer&#10;&#10;AI-generated content may be incorrect."/>
                    <pic:cNvPicPr/>
                  </pic:nvPicPr>
                  <pic:blipFill>
                    <a:blip r:embed="rId87"/>
                    <a:stretch>
                      <a:fillRect/>
                    </a:stretch>
                  </pic:blipFill>
                  <pic:spPr>
                    <a:xfrm>
                      <a:off x="0" y="0"/>
                      <a:ext cx="2715419" cy="716009"/>
                    </a:xfrm>
                    <a:prstGeom prst="rect">
                      <a:avLst/>
                    </a:prstGeom>
                  </pic:spPr>
                </pic:pic>
              </a:graphicData>
            </a:graphic>
          </wp:inline>
        </w:drawing>
      </w:r>
      <w:r w:rsidR="00CA2481">
        <w:rPr>
          <w:b/>
          <w:bCs/>
        </w:rPr>
        <w:t xml:space="preserve">  </w:t>
      </w:r>
      <w:r w:rsidR="00CA2481" w:rsidRPr="00BA6DF9">
        <w:rPr>
          <w:b/>
          <w:bCs/>
        </w:rPr>
        <w:drawing>
          <wp:inline distT="0" distB="0" distL="0" distR="0" wp14:anchorId="209EDB8E" wp14:editId="5AA0853B">
            <wp:extent cx="2110740" cy="706230"/>
            <wp:effectExtent l="0" t="0" r="3810" b="0"/>
            <wp:docPr id="200928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6671" name="Picture 1" descr="A screenshot of a computer&#10;&#10;AI-generated content may be incorrect."/>
                    <pic:cNvPicPr/>
                  </pic:nvPicPr>
                  <pic:blipFill>
                    <a:blip r:embed="rId88"/>
                    <a:stretch>
                      <a:fillRect/>
                    </a:stretch>
                  </pic:blipFill>
                  <pic:spPr>
                    <a:xfrm>
                      <a:off x="0" y="0"/>
                      <a:ext cx="2147609" cy="718566"/>
                    </a:xfrm>
                    <a:prstGeom prst="rect">
                      <a:avLst/>
                    </a:prstGeom>
                  </pic:spPr>
                </pic:pic>
              </a:graphicData>
            </a:graphic>
          </wp:inline>
        </w:drawing>
      </w:r>
    </w:p>
    <w:p w14:paraId="3E936618" w14:textId="523B13C3" w:rsidR="004464F9" w:rsidRDefault="004464F9" w:rsidP="00026D9D">
      <w:pPr>
        <w:rPr>
          <w:b/>
          <w:bCs/>
        </w:rPr>
      </w:pPr>
      <w:r w:rsidRPr="004464F9">
        <w:rPr>
          <w:b/>
          <w:bCs/>
        </w:rPr>
        <w:drawing>
          <wp:inline distT="0" distB="0" distL="0" distR="0" wp14:anchorId="3F720D4F" wp14:editId="531C7737">
            <wp:extent cx="2476500" cy="611305"/>
            <wp:effectExtent l="0" t="0" r="0" b="0"/>
            <wp:docPr id="54971004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0040" name="Picture 1" descr="A computer screen shot of a code&#10;&#10;AI-generated content may be incorrect."/>
                    <pic:cNvPicPr/>
                  </pic:nvPicPr>
                  <pic:blipFill>
                    <a:blip r:embed="rId89"/>
                    <a:stretch>
                      <a:fillRect/>
                    </a:stretch>
                  </pic:blipFill>
                  <pic:spPr>
                    <a:xfrm>
                      <a:off x="0" y="0"/>
                      <a:ext cx="2505912" cy="618565"/>
                    </a:xfrm>
                    <a:prstGeom prst="rect">
                      <a:avLst/>
                    </a:prstGeom>
                  </pic:spPr>
                </pic:pic>
              </a:graphicData>
            </a:graphic>
          </wp:inline>
        </w:drawing>
      </w:r>
    </w:p>
    <w:p w14:paraId="77459E80" w14:textId="394BD96A" w:rsidR="00E773E6" w:rsidRPr="00E773E6" w:rsidRDefault="00E773E6" w:rsidP="00026D9D">
      <w:r w:rsidRPr="00E773E6">
        <w:t>Users can register their account and login using the same details – the MongoDB database picture depicts successful input of user details that are sent to the database.</w:t>
      </w:r>
    </w:p>
    <w:p w14:paraId="18DBE754" w14:textId="4534D159" w:rsidR="00F00734" w:rsidRDefault="00F00734" w:rsidP="00026D9D">
      <w:pPr>
        <w:rPr>
          <w:b/>
          <w:bCs/>
        </w:rPr>
      </w:pPr>
      <w:r>
        <w:rPr>
          <w:b/>
          <w:bCs/>
        </w:rPr>
        <w:t>Donor:</w:t>
      </w:r>
    </w:p>
    <w:p w14:paraId="79F1C402" w14:textId="186A7633" w:rsidR="00605030" w:rsidRDefault="00605030" w:rsidP="00026D9D">
      <w:pPr>
        <w:rPr>
          <w:b/>
          <w:bCs/>
        </w:rPr>
      </w:pPr>
      <w:r w:rsidRPr="00605030">
        <w:rPr>
          <w:b/>
          <w:bCs/>
        </w:rPr>
        <w:drawing>
          <wp:inline distT="0" distB="0" distL="0" distR="0" wp14:anchorId="474552B3" wp14:editId="08424F77">
            <wp:extent cx="3357880" cy="1387645"/>
            <wp:effectExtent l="0" t="0" r="0" b="3175"/>
            <wp:docPr id="1884484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84802" name="Picture 1" descr="A screenshot of a computer&#10;&#10;AI-generated content may be incorrect."/>
                    <pic:cNvPicPr/>
                  </pic:nvPicPr>
                  <pic:blipFill>
                    <a:blip r:embed="rId90"/>
                    <a:stretch>
                      <a:fillRect/>
                    </a:stretch>
                  </pic:blipFill>
                  <pic:spPr>
                    <a:xfrm>
                      <a:off x="0" y="0"/>
                      <a:ext cx="3396503" cy="1403606"/>
                    </a:xfrm>
                    <a:prstGeom prst="rect">
                      <a:avLst/>
                    </a:prstGeom>
                  </pic:spPr>
                </pic:pic>
              </a:graphicData>
            </a:graphic>
          </wp:inline>
        </w:drawing>
      </w:r>
    </w:p>
    <w:p w14:paraId="63D343B9" w14:textId="14AC6BC8" w:rsidR="00BD4B18" w:rsidRDefault="00BD4B18" w:rsidP="00026D9D">
      <w:pPr>
        <w:rPr>
          <w:b/>
          <w:bCs/>
        </w:rPr>
      </w:pPr>
      <w:r w:rsidRPr="00BD4B18">
        <w:rPr>
          <w:b/>
          <w:bCs/>
        </w:rPr>
        <w:drawing>
          <wp:inline distT="0" distB="0" distL="0" distR="0" wp14:anchorId="35AFA3B6" wp14:editId="5C618929">
            <wp:extent cx="1729740" cy="697378"/>
            <wp:effectExtent l="0" t="0" r="3810" b="7620"/>
            <wp:docPr id="900785499"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5499" name="Picture 1" descr="A computer code with numbers and letters&#10;&#10;AI-generated content may be incorrect."/>
                    <pic:cNvPicPr/>
                  </pic:nvPicPr>
                  <pic:blipFill>
                    <a:blip r:embed="rId91"/>
                    <a:stretch>
                      <a:fillRect/>
                    </a:stretch>
                  </pic:blipFill>
                  <pic:spPr>
                    <a:xfrm>
                      <a:off x="0" y="0"/>
                      <a:ext cx="1748629" cy="704994"/>
                    </a:xfrm>
                    <a:prstGeom prst="rect">
                      <a:avLst/>
                    </a:prstGeom>
                  </pic:spPr>
                </pic:pic>
              </a:graphicData>
            </a:graphic>
          </wp:inline>
        </w:drawing>
      </w:r>
    </w:p>
    <w:p w14:paraId="18691535" w14:textId="1A381394" w:rsidR="00E773E6" w:rsidRPr="009E1589" w:rsidRDefault="00E773E6" w:rsidP="00026D9D">
      <w:r w:rsidRPr="009E1589">
        <w:t>Donors can add their own products and view which ones they have created. MongoDB lists the product name, description, cost and who created it, alongside a timestamp of when it was created/updated</w:t>
      </w:r>
    </w:p>
    <w:p w14:paraId="1CE8D6B9" w14:textId="795E439E" w:rsidR="00F00734" w:rsidRDefault="00F00734" w:rsidP="00026D9D">
      <w:pPr>
        <w:rPr>
          <w:b/>
          <w:bCs/>
        </w:rPr>
      </w:pPr>
      <w:r>
        <w:rPr>
          <w:b/>
          <w:bCs/>
        </w:rPr>
        <w:t>Beneficiary:</w:t>
      </w:r>
    </w:p>
    <w:p w14:paraId="224B715E" w14:textId="0A4B54FA" w:rsidR="009D4BE9" w:rsidRDefault="005C4DFA" w:rsidP="00026D9D">
      <w:pPr>
        <w:rPr>
          <w:rStyle w:val="Heading3Char"/>
        </w:rPr>
      </w:pPr>
      <w:r w:rsidRPr="005C4DFA">
        <w:rPr>
          <w:rStyle w:val="Heading3Char"/>
        </w:rPr>
        <w:drawing>
          <wp:inline distT="0" distB="0" distL="0" distR="0" wp14:anchorId="21D2EA1B" wp14:editId="44664DFF">
            <wp:extent cx="3596640" cy="1199013"/>
            <wp:effectExtent l="0" t="0" r="3810" b="1270"/>
            <wp:docPr id="428079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730" name="Picture 1" descr="A screenshot of a computer&#10;&#10;AI-generated content may be incorrect."/>
                    <pic:cNvPicPr/>
                  </pic:nvPicPr>
                  <pic:blipFill>
                    <a:blip r:embed="rId92"/>
                    <a:stretch>
                      <a:fillRect/>
                    </a:stretch>
                  </pic:blipFill>
                  <pic:spPr>
                    <a:xfrm>
                      <a:off x="0" y="0"/>
                      <a:ext cx="3612279" cy="1204227"/>
                    </a:xfrm>
                    <a:prstGeom prst="rect">
                      <a:avLst/>
                    </a:prstGeom>
                  </pic:spPr>
                </pic:pic>
              </a:graphicData>
            </a:graphic>
          </wp:inline>
        </w:drawing>
      </w:r>
      <w:r w:rsidR="009D4BE9">
        <w:rPr>
          <w:rStyle w:val="Heading3Char"/>
        </w:rPr>
        <w:t xml:space="preserve"> </w:t>
      </w:r>
      <w:r w:rsidR="009D4BE9" w:rsidRPr="009D4BE9">
        <w:rPr>
          <w:rStyle w:val="Heading3Char"/>
        </w:rPr>
        <w:drawing>
          <wp:inline distT="0" distB="0" distL="0" distR="0" wp14:anchorId="4FC805A2" wp14:editId="2694823B">
            <wp:extent cx="784860" cy="1270926"/>
            <wp:effectExtent l="0" t="0" r="0" b="5715"/>
            <wp:docPr id="1886598963"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98963" name="Picture 1" descr="A screenshot of a menu&#10;&#10;AI-generated content may be incorrect."/>
                    <pic:cNvPicPr/>
                  </pic:nvPicPr>
                  <pic:blipFill>
                    <a:blip r:embed="rId93"/>
                    <a:stretch>
                      <a:fillRect/>
                    </a:stretch>
                  </pic:blipFill>
                  <pic:spPr>
                    <a:xfrm>
                      <a:off x="0" y="0"/>
                      <a:ext cx="796907" cy="1290434"/>
                    </a:xfrm>
                    <a:prstGeom prst="rect">
                      <a:avLst/>
                    </a:prstGeom>
                  </pic:spPr>
                </pic:pic>
              </a:graphicData>
            </a:graphic>
          </wp:inline>
        </w:drawing>
      </w:r>
      <w:r w:rsidR="00ED25CB" w:rsidRPr="00BD4B18">
        <w:rPr>
          <w:rStyle w:val="Heading3Char"/>
        </w:rPr>
        <w:drawing>
          <wp:inline distT="0" distB="0" distL="0" distR="0" wp14:anchorId="03AF1D56" wp14:editId="700514ED">
            <wp:extent cx="2143760" cy="832670"/>
            <wp:effectExtent l="0" t="0" r="8890" b="5715"/>
            <wp:docPr id="2019388961"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8961" name="Picture 1" descr="A computer code with numbers and letters&#10;&#10;AI-generated content may be incorrect."/>
                    <pic:cNvPicPr/>
                  </pic:nvPicPr>
                  <pic:blipFill>
                    <a:blip r:embed="rId94"/>
                    <a:stretch>
                      <a:fillRect/>
                    </a:stretch>
                  </pic:blipFill>
                  <pic:spPr>
                    <a:xfrm>
                      <a:off x="0" y="0"/>
                      <a:ext cx="2167742" cy="841985"/>
                    </a:xfrm>
                    <a:prstGeom prst="rect">
                      <a:avLst/>
                    </a:prstGeom>
                  </pic:spPr>
                </pic:pic>
              </a:graphicData>
            </a:graphic>
          </wp:inline>
        </w:drawing>
      </w:r>
    </w:p>
    <w:p w14:paraId="6FA0AB19" w14:textId="77777777" w:rsidR="00932D1F" w:rsidRDefault="00932D1F" w:rsidP="00932D1F">
      <w:r>
        <w:t>Beneficiaries c</w:t>
      </w:r>
      <w:r w:rsidRPr="009E1589">
        <w:t>an</w:t>
      </w:r>
      <w:r>
        <w:t xml:space="preserve"> purchase any available products with their amount of tokens- the token balance automatically goes down upon purchasing and the database updates with a ticket saying that the type is ‘spent’, with 2 tokens being used</w:t>
      </w:r>
    </w:p>
    <w:p w14:paraId="184FB3AA" w14:textId="77777777" w:rsidR="00B44B2B" w:rsidRDefault="00B44B2B" w:rsidP="00932D1F"/>
    <w:p w14:paraId="2AC9AC59" w14:textId="77777777" w:rsidR="00774C10" w:rsidRDefault="00774C10" w:rsidP="00774C10">
      <w:pPr>
        <w:rPr>
          <w:sz w:val="20"/>
          <w:szCs w:val="20"/>
        </w:rPr>
      </w:pPr>
      <w:r>
        <w:rPr>
          <w:sz w:val="20"/>
          <w:szCs w:val="20"/>
        </w:rPr>
        <w:t>Code for login:</w:t>
      </w:r>
    </w:p>
    <w:p w14:paraId="4E0E564D" w14:textId="7D622A98" w:rsidR="00932D1F" w:rsidRDefault="00932D1F" w:rsidP="00774C10">
      <w:pPr>
        <w:rPr>
          <w:sz w:val="20"/>
          <w:szCs w:val="20"/>
        </w:rPr>
      </w:pPr>
      <w:r w:rsidRPr="00932D1F">
        <w:rPr>
          <w:sz w:val="20"/>
          <w:szCs w:val="20"/>
        </w:rPr>
        <w:drawing>
          <wp:inline distT="0" distB="0" distL="0" distR="0" wp14:anchorId="3A0912DD" wp14:editId="17D88B9D">
            <wp:extent cx="3960249" cy="1718733"/>
            <wp:effectExtent l="0" t="0" r="2540" b="0"/>
            <wp:docPr id="18841212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127" name="Picture 1" descr="A computer screen with text on it&#10;&#10;AI-generated content may be incorrect."/>
                    <pic:cNvPicPr/>
                  </pic:nvPicPr>
                  <pic:blipFill>
                    <a:blip r:embed="rId95"/>
                    <a:stretch>
                      <a:fillRect/>
                    </a:stretch>
                  </pic:blipFill>
                  <pic:spPr>
                    <a:xfrm>
                      <a:off x="0" y="0"/>
                      <a:ext cx="3977537" cy="1726236"/>
                    </a:xfrm>
                    <a:prstGeom prst="rect">
                      <a:avLst/>
                    </a:prstGeom>
                  </pic:spPr>
                </pic:pic>
              </a:graphicData>
            </a:graphic>
          </wp:inline>
        </w:drawing>
      </w:r>
    </w:p>
    <w:p w14:paraId="15E58A75" w14:textId="77777777" w:rsidR="00774C10" w:rsidRDefault="00774C10" w:rsidP="00774C10">
      <w:pPr>
        <w:rPr>
          <w:sz w:val="20"/>
          <w:szCs w:val="20"/>
        </w:rPr>
      </w:pPr>
      <w:r>
        <w:rPr>
          <w:sz w:val="20"/>
          <w:szCs w:val="20"/>
        </w:rPr>
        <w:t>Code for register:</w:t>
      </w:r>
    </w:p>
    <w:p w14:paraId="58D7B7D2" w14:textId="0FC179F8" w:rsidR="00932D1F" w:rsidRDefault="00932D1F" w:rsidP="00774C10">
      <w:pPr>
        <w:rPr>
          <w:sz w:val="20"/>
          <w:szCs w:val="20"/>
        </w:rPr>
      </w:pPr>
      <w:r w:rsidRPr="00932D1F">
        <w:rPr>
          <w:sz w:val="20"/>
          <w:szCs w:val="20"/>
        </w:rPr>
        <w:drawing>
          <wp:inline distT="0" distB="0" distL="0" distR="0" wp14:anchorId="0C70C8FB" wp14:editId="1BF0BB95">
            <wp:extent cx="4004733" cy="1346129"/>
            <wp:effectExtent l="0" t="0" r="0" b="6985"/>
            <wp:docPr id="166537164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1648" name="Picture 1" descr="A computer screen with text&#10;&#10;AI-generated content may be incorrect."/>
                    <pic:cNvPicPr/>
                  </pic:nvPicPr>
                  <pic:blipFill>
                    <a:blip r:embed="rId96"/>
                    <a:stretch>
                      <a:fillRect/>
                    </a:stretch>
                  </pic:blipFill>
                  <pic:spPr>
                    <a:xfrm>
                      <a:off x="0" y="0"/>
                      <a:ext cx="4022320" cy="1352040"/>
                    </a:xfrm>
                    <a:prstGeom prst="rect">
                      <a:avLst/>
                    </a:prstGeom>
                  </pic:spPr>
                </pic:pic>
              </a:graphicData>
            </a:graphic>
          </wp:inline>
        </w:drawing>
      </w:r>
    </w:p>
    <w:p w14:paraId="21FD5FDB" w14:textId="77777777" w:rsidR="00774C10" w:rsidRDefault="00774C10" w:rsidP="00774C10">
      <w:pPr>
        <w:rPr>
          <w:sz w:val="20"/>
          <w:szCs w:val="20"/>
        </w:rPr>
      </w:pPr>
      <w:r>
        <w:rPr>
          <w:sz w:val="20"/>
          <w:szCs w:val="20"/>
        </w:rPr>
        <w:t>Code for beneficiary dashboard:</w:t>
      </w:r>
    </w:p>
    <w:p w14:paraId="14A658FA" w14:textId="7988BB8A" w:rsidR="00BC791F" w:rsidRDefault="00BC791F" w:rsidP="00774C10">
      <w:pPr>
        <w:rPr>
          <w:sz w:val="20"/>
          <w:szCs w:val="20"/>
        </w:rPr>
      </w:pPr>
      <w:r w:rsidRPr="00BC791F">
        <w:rPr>
          <w:sz w:val="20"/>
          <w:szCs w:val="20"/>
        </w:rPr>
        <w:drawing>
          <wp:inline distT="0" distB="0" distL="0" distR="0" wp14:anchorId="0D8F84D6" wp14:editId="37F85127">
            <wp:extent cx="4639322" cy="1943371"/>
            <wp:effectExtent l="0" t="0" r="8890" b="0"/>
            <wp:docPr id="14781958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95885" name="Picture 1" descr="A computer screen shot of a program code&#10;&#10;AI-generated content may be incorrect."/>
                    <pic:cNvPicPr/>
                  </pic:nvPicPr>
                  <pic:blipFill>
                    <a:blip r:embed="rId97"/>
                    <a:stretch>
                      <a:fillRect/>
                    </a:stretch>
                  </pic:blipFill>
                  <pic:spPr>
                    <a:xfrm>
                      <a:off x="0" y="0"/>
                      <a:ext cx="4639322" cy="1943371"/>
                    </a:xfrm>
                    <a:prstGeom prst="rect">
                      <a:avLst/>
                    </a:prstGeom>
                  </pic:spPr>
                </pic:pic>
              </a:graphicData>
            </a:graphic>
          </wp:inline>
        </w:drawing>
      </w:r>
    </w:p>
    <w:p w14:paraId="105314A0" w14:textId="77777777" w:rsidR="00774C10" w:rsidRDefault="00774C10" w:rsidP="00774C10">
      <w:pPr>
        <w:rPr>
          <w:sz w:val="20"/>
          <w:szCs w:val="20"/>
        </w:rPr>
      </w:pPr>
      <w:r>
        <w:rPr>
          <w:sz w:val="20"/>
          <w:szCs w:val="20"/>
        </w:rPr>
        <w:t>Code for donor dashboard:</w:t>
      </w:r>
    </w:p>
    <w:p w14:paraId="692E423F" w14:textId="472DC7E6" w:rsidR="00BC791F" w:rsidRDefault="00BC791F" w:rsidP="00774C10">
      <w:pPr>
        <w:rPr>
          <w:sz w:val="20"/>
          <w:szCs w:val="20"/>
        </w:rPr>
      </w:pPr>
      <w:r w:rsidRPr="00BC791F">
        <w:rPr>
          <w:sz w:val="20"/>
          <w:szCs w:val="20"/>
        </w:rPr>
        <w:drawing>
          <wp:inline distT="0" distB="0" distL="0" distR="0" wp14:anchorId="425A9919" wp14:editId="4CE4A033">
            <wp:extent cx="4658904" cy="1286934"/>
            <wp:effectExtent l="0" t="0" r="0" b="8890"/>
            <wp:docPr id="3584859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5935" name="Picture 1" descr="A screen shot of a computer code&#10;&#10;AI-generated content may be incorrect."/>
                    <pic:cNvPicPr/>
                  </pic:nvPicPr>
                  <pic:blipFill>
                    <a:blip r:embed="rId98"/>
                    <a:stretch>
                      <a:fillRect/>
                    </a:stretch>
                  </pic:blipFill>
                  <pic:spPr>
                    <a:xfrm>
                      <a:off x="0" y="0"/>
                      <a:ext cx="4663398" cy="1288175"/>
                    </a:xfrm>
                    <a:prstGeom prst="rect">
                      <a:avLst/>
                    </a:prstGeom>
                  </pic:spPr>
                </pic:pic>
              </a:graphicData>
            </a:graphic>
          </wp:inline>
        </w:drawing>
      </w:r>
    </w:p>
    <w:p w14:paraId="64D3C216" w14:textId="77777777" w:rsidR="00774C10" w:rsidRDefault="00774C10" w:rsidP="00026D9D">
      <w:pPr>
        <w:rPr>
          <w:rStyle w:val="Heading3Char"/>
        </w:rPr>
      </w:pPr>
    </w:p>
    <w:p w14:paraId="0405234B" w14:textId="77777777" w:rsidR="00932D1F" w:rsidRDefault="00932D1F" w:rsidP="00026D9D">
      <w:pPr>
        <w:rPr>
          <w:rStyle w:val="Heading3Char"/>
        </w:rPr>
      </w:pPr>
    </w:p>
    <w:p w14:paraId="593C0BE1" w14:textId="77777777" w:rsidR="00932D1F" w:rsidRDefault="00932D1F" w:rsidP="00026D9D">
      <w:pPr>
        <w:rPr>
          <w:rStyle w:val="Heading3Char"/>
        </w:rPr>
      </w:pPr>
    </w:p>
    <w:p w14:paraId="58D59108" w14:textId="77777777" w:rsidR="00F30DF6" w:rsidRDefault="00F30DF6" w:rsidP="00026D9D">
      <w:pPr>
        <w:rPr>
          <w:rStyle w:val="Heading3Char"/>
        </w:rPr>
      </w:pPr>
    </w:p>
    <w:p w14:paraId="6C990581" w14:textId="2060A46D" w:rsidR="00EA26C7" w:rsidRPr="00B44B2B" w:rsidRDefault="00A725B1" w:rsidP="00026D9D">
      <w:pPr>
        <w:rPr>
          <w:sz w:val="20"/>
          <w:szCs w:val="20"/>
        </w:rPr>
      </w:pPr>
      <w:r w:rsidRPr="00B44B2B">
        <w:rPr>
          <w:sz w:val="20"/>
          <w:szCs w:val="20"/>
        </w:rPr>
        <w:t xml:space="preserve">For </w:t>
      </w:r>
      <w:r w:rsidRPr="00B44B2B">
        <w:rPr>
          <w:b/>
          <w:bCs/>
          <w:sz w:val="20"/>
          <w:szCs w:val="20"/>
        </w:rPr>
        <w:t>login/register</w:t>
      </w:r>
      <w:r w:rsidRPr="00B44B2B">
        <w:rPr>
          <w:sz w:val="20"/>
          <w:szCs w:val="20"/>
        </w:rPr>
        <w:t>, this stack used components using hooks (</w:t>
      </w:r>
      <w:r w:rsidRPr="00B44B2B">
        <w:rPr>
          <w:i/>
          <w:iCs/>
          <w:sz w:val="20"/>
          <w:szCs w:val="20"/>
        </w:rPr>
        <w:t>useState, useEffect</w:t>
      </w:r>
      <w:r w:rsidRPr="00B44B2B">
        <w:rPr>
          <w:sz w:val="20"/>
          <w:szCs w:val="20"/>
        </w:rPr>
        <w:t xml:space="preserve">), which was useful for </w:t>
      </w:r>
      <w:r w:rsidR="00EF17C3" w:rsidRPr="00B44B2B">
        <w:rPr>
          <w:sz w:val="20"/>
          <w:szCs w:val="20"/>
        </w:rPr>
        <w:t>controlled inputs.</w:t>
      </w:r>
      <w:r w:rsidRPr="00B44B2B">
        <w:rPr>
          <w:sz w:val="20"/>
          <w:szCs w:val="20"/>
        </w:rPr>
        <w:t xml:space="preserve"> </w:t>
      </w:r>
      <w:r w:rsidR="00EF17C3" w:rsidRPr="00B44B2B">
        <w:rPr>
          <w:sz w:val="20"/>
          <w:szCs w:val="20"/>
        </w:rPr>
        <w:t xml:space="preserve">For example, the ‘Login’ component maintained state for email and </w:t>
      </w:r>
      <w:r w:rsidR="007A5DA1" w:rsidRPr="00B44B2B">
        <w:rPr>
          <w:sz w:val="20"/>
          <w:szCs w:val="20"/>
        </w:rPr>
        <w:t>password yet</w:t>
      </w:r>
      <w:r w:rsidR="00EF17C3" w:rsidRPr="00B44B2B">
        <w:rPr>
          <w:sz w:val="20"/>
          <w:szCs w:val="20"/>
        </w:rPr>
        <w:t xml:space="preserve"> used Axios to post to </w:t>
      </w:r>
      <w:r w:rsidR="007A5DA1" w:rsidRPr="00B44B2B">
        <w:rPr>
          <w:b/>
          <w:bCs/>
          <w:sz w:val="20"/>
          <w:szCs w:val="20"/>
        </w:rPr>
        <w:t>/</w:t>
      </w:r>
      <w:r w:rsidR="00EF17C3" w:rsidRPr="00B44B2B">
        <w:rPr>
          <w:i/>
          <w:iCs/>
          <w:sz w:val="20"/>
          <w:szCs w:val="20"/>
        </w:rPr>
        <w:t>api/auth/login</w:t>
      </w:r>
      <w:r w:rsidR="00EF17C3" w:rsidRPr="00B44B2B">
        <w:rPr>
          <w:sz w:val="20"/>
          <w:szCs w:val="20"/>
        </w:rPr>
        <w:t xml:space="preserve">. When successful, the user and token is stored in the </w:t>
      </w:r>
      <w:r w:rsidR="00EF17C3" w:rsidRPr="00B44B2B">
        <w:rPr>
          <w:i/>
          <w:iCs/>
          <w:sz w:val="20"/>
          <w:szCs w:val="20"/>
        </w:rPr>
        <w:t>LocalStorage</w:t>
      </w:r>
      <w:r w:rsidR="00EF17C3" w:rsidRPr="00B44B2B">
        <w:rPr>
          <w:sz w:val="20"/>
          <w:szCs w:val="20"/>
        </w:rPr>
        <w:t xml:space="preserve"> and </w:t>
      </w:r>
      <w:r w:rsidR="00EF17C3" w:rsidRPr="00B44B2B">
        <w:rPr>
          <w:i/>
          <w:iCs/>
          <w:sz w:val="20"/>
          <w:szCs w:val="20"/>
        </w:rPr>
        <w:t>react-router-dom</w:t>
      </w:r>
      <w:r w:rsidR="00EF17C3" w:rsidRPr="00B44B2B">
        <w:rPr>
          <w:sz w:val="20"/>
          <w:szCs w:val="20"/>
        </w:rPr>
        <w:t xml:space="preserve"> then navigated users to their corresponding dashboard (donor-dashboard for donors, beneficiary-dashboard for beneficiaries)</w:t>
      </w:r>
      <w:r w:rsidR="007A5DA1" w:rsidRPr="00B44B2B">
        <w:rPr>
          <w:sz w:val="20"/>
          <w:szCs w:val="20"/>
        </w:rPr>
        <w:t xml:space="preserve"> </w:t>
      </w:r>
      <w:r w:rsidRPr="00B44B2B">
        <w:rPr>
          <w:sz w:val="20"/>
          <w:szCs w:val="20"/>
        </w:rPr>
        <w:t>In general, Axios was used for HTTP requests (</w:t>
      </w:r>
      <w:r w:rsidRPr="00B44B2B">
        <w:rPr>
          <w:i/>
          <w:iCs/>
          <w:sz w:val="20"/>
          <w:szCs w:val="20"/>
        </w:rPr>
        <w:t>GET, POST</w:t>
      </w:r>
      <w:r w:rsidRPr="00B44B2B">
        <w:rPr>
          <w:sz w:val="20"/>
          <w:szCs w:val="20"/>
        </w:rPr>
        <w:t xml:space="preserve"> etc.).</w:t>
      </w:r>
      <w:r w:rsidR="00EA26C7" w:rsidRPr="00B44B2B">
        <w:rPr>
          <w:sz w:val="20"/>
          <w:szCs w:val="20"/>
        </w:rPr>
        <w:t xml:space="preserve"> </w:t>
      </w:r>
      <w:r w:rsidR="00EA26C7" w:rsidRPr="00B44B2B">
        <w:rPr>
          <w:sz w:val="20"/>
          <w:szCs w:val="20"/>
        </w:rPr>
        <w:t xml:space="preserve">Routes are </w:t>
      </w:r>
      <w:r w:rsidR="00EA26C7" w:rsidRPr="00B44B2B">
        <w:rPr>
          <w:sz w:val="20"/>
          <w:szCs w:val="20"/>
        </w:rPr>
        <w:t xml:space="preserve">also </w:t>
      </w:r>
      <w:r w:rsidR="00EA26C7" w:rsidRPr="00B44B2B">
        <w:rPr>
          <w:sz w:val="20"/>
          <w:szCs w:val="20"/>
        </w:rPr>
        <w:t xml:space="preserve">listed under </w:t>
      </w:r>
      <w:r w:rsidR="00EA26C7" w:rsidRPr="00B44B2B">
        <w:rPr>
          <w:i/>
          <w:iCs/>
          <w:sz w:val="20"/>
          <w:szCs w:val="20"/>
        </w:rPr>
        <w:t>/api/au</w:t>
      </w:r>
      <w:r w:rsidR="00EA26C7" w:rsidRPr="00B44B2B">
        <w:rPr>
          <w:i/>
          <w:iCs/>
          <w:sz w:val="20"/>
          <w:szCs w:val="20"/>
        </w:rPr>
        <w:t>th</w:t>
      </w:r>
      <w:r w:rsidR="00EA26C7" w:rsidRPr="00B44B2B">
        <w:rPr>
          <w:sz w:val="20"/>
          <w:szCs w:val="20"/>
        </w:rPr>
        <w:t xml:space="preserve"> for Register, Login and Me (profile) in the Express.js backend</w:t>
      </w:r>
      <w:r w:rsidR="007A5DA1" w:rsidRPr="00B44B2B">
        <w:rPr>
          <w:sz w:val="20"/>
          <w:szCs w:val="20"/>
        </w:rPr>
        <w:t>.</w:t>
      </w:r>
      <w:r w:rsidR="00451F00" w:rsidRPr="00B44B2B">
        <w:rPr>
          <w:sz w:val="20"/>
          <w:szCs w:val="20"/>
        </w:rPr>
        <w:br/>
        <w:t>For the database, MongoDB/Mongoose is also used to store user credentials, hashed passwords and roles (beneficiary/donor), as well as products and token spending.</w:t>
      </w:r>
      <w:r w:rsidR="00451F00" w:rsidRPr="00B44B2B">
        <w:rPr>
          <w:sz w:val="20"/>
          <w:szCs w:val="20"/>
        </w:rPr>
        <w:br/>
        <w:t>In terms of JWT, the project provides tokens when a user is logged in, which can be earned or deducted - this is also validated by the auth middleware to protect routes.</w:t>
      </w:r>
    </w:p>
    <w:p w14:paraId="3DF23A04" w14:textId="00F2A1ED" w:rsidR="00FB2957" w:rsidRPr="00B44B2B" w:rsidRDefault="007A5DA1" w:rsidP="00026D9D">
      <w:pPr>
        <w:rPr>
          <w:sz w:val="20"/>
          <w:szCs w:val="20"/>
        </w:rPr>
      </w:pPr>
      <w:r w:rsidRPr="00B44B2B">
        <w:rPr>
          <w:sz w:val="20"/>
          <w:szCs w:val="20"/>
        </w:rPr>
        <w:t>React has less boilerplate than MEAN, so the separation of concerns are a lot clearer.</w:t>
      </w:r>
      <w:r w:rsidR="001E0F1E" w:rsidRPr="00B44B2B">
        <w:rPr>
          <w:sz w:val="20"/>
          <w:szCs w:val="20"/>
        </w:rPr>
        <w:t xml:space="preserve"> Less boilerplate means improved readability and maintainability as its defined as </w:t>
      </w:r>
      <w:r w:rsidR="00F85EF0" w:rsidRPr="00B44B2B">
        <w:rPr>
          <w:sz w:val="20"/>
          <w:szCs w:val="20"/>
        </w:rPr>
        <w:t>less ‘repetitive’ code that</w:t>
      </w:r>
      <w:r w:rsidR="004A579A" w:rsidRPr="00B44B2B">
        <w:rPr>
          <w:sz w:val="20"/>
          <w:szCs w:val="20"/>
        </w:rPr>
        <w:t xml:space="preserve"> ends up being unnecessary for the script to have.</w:t>
      </w:r>
      <w:r w:rsidRPr="00B44B2B">
        <w:rPr>
          <w:sz w:val="20"/>
          <w:szCs w:val="20"/>
        </w:rPr>
        <w:br/>
      </w:r>
      <w:r w:rsidR="00A725B1" w:rsidRPr="00B44B2B">
        <w:rPr>
          <w:sz w:val="20"/>
          <w:szCs w:val="20"/>
        </w:rPr>
        <w:br/>
      </w:r>
      <w:r w:rsidR="007700F7" w:rsidRPr="00B44B2B">
        <w:rPr>
          <w:sz w:val="20"/>
          <w:szCs w:val="20"/>
        </w:rPr>
        <w:t xml:space="preserve">The </w:t>
      </w:r>
      <w:r w:rsidR="007700F7" w:rsidRPr="00B44B2B">
        <w:rPr>
          <w:b/>
          <w:bCs/>
          <w:sz w:val="20"/>
          <w:szCs w:val="20"/>
        </w:rPr>
        <w:t>Donor Dashboard</w:t>
      </w:r>
      <w:r w:rsidR="007700F7" w:rsidRPr="00B44B2B">
        <w:rPr>
          <w:sz w:val="20"/>
          <w:szCs w:val="20"/>
        </w:rPr>
        <w:t xml:space="preserve"> was used through controlled forms (</w:t>
      </w:r>
      <w:r w:rsidR="007700F7" w:rsidRPr="00B44B2B">
        <w:rPr>
          <w:i/>
          <w:iCs/>
          <w:sz w:val="20"/>
          <w:szCs w:val="20"/>
        </w:rPr>
        <w:t>use</w:t>
      </w:r>
      <w:r w:rsidR="00A70506" w:rsidRPr="00B44B2B">
        <w:rPr>
          <w:i/>
          <w:iCs/>
          <w:sz w:val="20"/>
          <w:szCs w:val="20"/>
        </w:rPr>
        <w:t>State</w:t>
      </w:r>
      <w:r w:rsidR="00A70506" w:rsidRPr="00B44B2B">
        <w:rPr>
          <w:sz w:val="20"/>
          <w:szCs w:val="20"/>
        </w:rPr>
        <w:t>)</w:t>
      </w:r>
      <w:r w:rsidRPr="00B44B2B">
        <w:rPr>
          <w:sz w:val="20"/>
          <w:szCs w:val="20"/>
        </w:rPr>
        <w:t xml:space="preserve"> with </w:t>
      </w:r>
      <w:r w:rsidRPr="00B44B2B">
        <w:rPr>
          <w:i/>
          <w:iCs/>
          <w:sz w:val="20"/>
          <w:szCs w:val="20"/>
        </w:rPr>
        <w:t>onChange</w:t>
      </w:r>
      <w:r w:rsidRPr="00B44B2B">
        <w:rPr>
          <w:sz w:val="20"/>
          <w:szCs w:val="20"/>
        </w:rPr>
        <w:t xml:space="preserve"> handlers that controlled product input fields.</w:t>
      </w:r>
      <w:r w:rsidR="00A70506" w:rsidRPr="00B44B2B">
        <w:rPr>
          <w:sz w:val="20"/>
          <w:szCs w:val="20"/>
        </w:rPr>
        <w:t xml:space="preserve"> Axios dealt with sending details through (</w:t>
      </w:r>
      <w:r w:rsidR="00A70506" w:rsidRPr="00B44B2B">
        <w:rPr>
          <w:i/>
          <w:iCs/>
          <w:sz w:val="20"/>
          <w:szCs w:val="20"/>
        </w:rPr>
        <w:t>POST /api/products</w:t>
      </w:r>
      <w:r w:rsidR="00A70506" w:rsidRPr="00B44B2B">
        <w:rPr>
          <w:sz w:val="20"/>
          <w:szCs w:val="20"/>
        </w:rPr>
        <w:t>)</w:t>
      </w:r>
      <w:r w:rsidRPr="00B44B2B">
        <w:rPr>
          <w:sz w:val="20"/>
          <w:szCs w:val="20"/>
        </w:rPr>
        <w:t>.</w:t>
      </w:r>
      <w:r w:rsidRPr="00B44B2B">
        <w:rPr>
          <w:sz w:val="20"/>
          <w:szCs w:val="20"/>
        </w:rPr>
        <w:br/>
        <w:t>React was able to update the state of the UI so that the donors can easily see their new product in the product list without needing to access the database details or refreshing the page.</w:t>
      </w:r>
    </w:p>
    <w:p w14:paraId="4C6F9356" w14:textId="04902A3A" w:rsidR="00A70506" w:rsidRPr="00B44B2B" w:rsidRDefault="00A70506" w:rsidP="00026D9D">
      <w:pPr>
        <w:rPr>
          <w:sz w:val="20"/>
          <w:szCs w:val="20"/>
        </w:rPr>
      </w:pPr>
      <w:r w:rsidRPr="00B44B2B">
        <w:rPr>
          <w:sz w:val="20"/>
          <w:szCs w:val="20"/>
        </w:rPr>
        <w:t xml:space="preserve">The </w:t>
      </w:r>
      <w:r w:rsidRPr="00B44B2B">
        <w:rPr>
          <w:b/>
          <w:bCs/>
          <w:sz w:val="20"/>
          <w:szCs w:val="20"/>
        </w:rPr>
        <w:t>Beneficiary Dashboard</w:t>
      </w:r>
      <w:r w:rsidRPr="00B44B2B">
        <w:rPr>
          <w:sz w:val="20"/>
          <w:szCs w:val="20"/>
        </w:rPr>
        <w:t xml:space="preserve"> </w:t>
      </w:r>
      <w:r w:rsidR="007A5DA1" w:rsidRPr="00B44B2B">
        <w:rPr>
          <w:sz w:val="20"/>
          <w:szCs w:val="20"/>
        </w:rPr>
        <w:t xml:space="preserve">fetched products </w:t>
      </w:r>
      <w:r w:rsidR="006377E5" w:rsidRPr="00B44B2B">
        <w:rPr>
          <w:sz w:val="20"/>
          <w:szCs w:val="20"/>
        </w:rPr>
        <w:t>t</w:t>
      </w:r>
      <w:r w:rsidRPr="00B44B2B">
        <w:rPr>
          <w:sz w:val="20"/>
          <w:szCs w:val="20"/>
        </w:rPr>
        <w:t>o display what was created by the donors.</w:t>
      </w:r>
      <w:r w:rsidR="007A5DA1" w:rsidRPr="00B44B2B">
        <w:rPr>
          <w:sz w:val="20"/>
          <w:szCs w:val="20"/>
        </w:rPr>
        <w:t xml:space="preserve"> The dashboard uses Axios in a </w:t>
      </w:r>
      <w:r w:rsidR="007A5DA1" w:rsidRPr="00B44B2B">
        <w:rPr>
          <w:i/>
          <w:iCs/>
          <w:sz w:val="20"/>
          <w:szCs w:val="20"/>
        </w:rPr>
        <w:t>useEffect</w:t>
      </w:r>
      <w:r w:rsidR="007A5DA1" w:rsidRPr="00B44B2B">
        <w:rPr>
          <w:sz w:val="20"/>
          <w:szCs w:val="20"/>
        </w:rPr>
        <w:t xml:space="preserve"> hook and mapped them </w:t>
      </w:r>
      <w:r w:rsidR="00C369C2" w:rsidRPr="00B44B2B">
        <w:rPr>
          <w:sz w:val="20"/>
          <w:szCs w:val="20"/>
        </w:rPr>
        <w:t>(</w:t>
      </w:r>
      <w:r w:rsidR="00C369C2" w:rsidRPr="00B44B2B">
        <w:rPr>
          <w:i/>
          <w:iCs/>
          <w:sz w:val="20"/>
          <w:szCs w:val="20"/>
        </w:rPr>
        <w:t>.map()</w:t>
      </w:r>
      <w:r w:rsidR="00C369C2" w:rsidRPr="00B44B2B">
        <w:rPr>
          <w:sz w:val="20"/>
          <w:szCs w:val="20"/>
        </w:rPr>
        <w:t xml:space="preserve">) </w:t>
      </w:r>
      <w:r w:rsidR="007A5DA1" w:rsidRPr="00B44B2B">
        <w:rPr>
          <w:sz w:val="20"/>
          <w:szCs w:val="20"/>
        </w:rPr>
        <w:t>throu</w:t>
      </w:r>
      <w:r w:rsidR="00C369C2" w:rsidRPr="00B44B2B">
        <w:rPr>
          <w:sz w:val="20"/>
          <w:szCs w:val="20"/>
        </w:rPr>
        <w:t>gh an array.</w:t>
      </w:r>
      <w:r w:rsidRPr="00B44B2B">
        <w:rPr>
          <w:sz w:val="20"/>
          <w:szCs w:val="20"/>
        </w:rPr>
        <w:t xml:space="preserve"> The purchase button then calls ‘</w:t>
      </w:r>
      <w:r w:rsidRPr="00B44B2B">
        <w:rPr>
          <w:i/>
          <w:iCs/>
          <w:sz w:val="20"/>
          <w:szCs w:val="20"/>
        </w:rPr>
        <w:t>POST /api/purchase/:id’</w:t>
      </w:r>
      <w:r w:rsidR="00C369C2" w:rsidRPr="00B44B2B">
        <w:rPr>
          <w:i/>
          <w:iCs/>
          <w:sz w:val="20"/>
          <w:szCs w:val="20"/>
        </w:rPr>
        <w:t xml:space="preserve"> </w:t>
      </w:r>
      <w:r w:rsidR="00C369C2" w:rsidRPr="00B44B2B">
        <w:rPr>
          <w:sz w:val="20"/>
          <w:szCs w:val="20"/>
        </w:rPr>
        <w:t>and the backend deducts users tokens and updated the product.</w:t>
      </w:r>
      <w:r w:rsidR="00E15696" w:rsidRPr="00B44B2B">
        <w:rPr>
          <w:sz w:val="20"/>
          <w:szCs w:val="20"/>
        </w:rPr>
        <w:br/>
        <w:t>In the database,</w:t>
      </w:r>
      <w:r w:rsidR="00E15696" w:rsidRPr="00B44B2B">
        <w:rPr>
          <w:sz w:val="20"/>
          <w:szCs w:val="20"/>
        </w:rPr>
        <w:t xml:space="preserve"> the User schema is updated </w:t>
      </w:r>
      <w:r w:rsidR="00E15696" w:rsidRPr="00B44B2B">
        <w:rPr>
          <w:sz w:val="20"/>
          <w:szCs w:val="20"/>
        </w:rPr>
        <w:t xml:space="preserve">like MEAN </w:t>
      </w:r>
      <w:r w:rsidR="00E15696" w:rsidRPr="00B44B2B">
        <w:rPr>
          <w:sz w:val="20"/>
          <w:szCs w:val="20"/>
        </w:rPr>
        <w:t xml:space="preserve">for token balance if </w:t>
      </w:r>
      <w:r w:rsidR="00E15696" w:rsidRPr="00B44B2B">
        <w:rPr>
          <w:sz w:val="20"/>
          <w:szCs w:val="20"/>
        </w:rPr>
        <w:t>users spent token</w:t>
      </w:r>
      <w:r w:rsidR="009A617C" w:rsidRPr="00B44B2B">
        <w:rPr>
          <w:sz w:val="20"/>
          <w:szCs w:val="20"/>
        </w:rPr>
        <w:t>s for products</w:t>
      </w:r>
      <w:r w:rsidR="00E15696" w:rsidRPr="00B44B2B">
        <w:rPr>
          <w:sz w:val="20"/>
          <w:szCs w:val="20"/>
        </w:rPr>
        <w:t>.</w:t>
      </w:r>
      <w:r w:rsidR="009A617C" w:rsidRPr="00B44B2B">
        <w:rPr>
          <w:sz w:val="20"/>
          <w:szCs w:val="20"/>
        </w:rPr>
        <w:t xml:space="preserve"> Again,</w:t>
      </w:r>
      <w:r w:rsidR="00E15696" w:rsidRPr="00B44B2B">
        <w:rPr>
          <w:sz w:val="20"/>
          <w:szCs w:val="20"/>
        </w:rPr>
        <w:t xml:space="preserve"> </w:t>
      </w:r>
      <w:r w:rsidR="009A617C" w:rsidRPr="00B44B2B">
        <w:rPr>
          <w:sz w:val="20"/>
          <w:szCs w:val="20"/>
        </w:rPr>
        <w:t>f</w:t>
      </w:r>
      <w:r w:rsidR="00E15696" w:rsidRPr="00B44B2B">
        <w:rPr>
          <w:sz w:val="20"/>
          <w:szCs w:val="20"/>
        </w:rPr>
        <w:t>or what is updated in the databases schema is then reflected in the</w:t>
      </w:r>
      <w:r w:rsidR="0082647D" w:rsidRPr="00B44B2B">
        <w:rPr>
          <w:sz w:val="20"/>
          <w:szCs w:val="20"/>
        </w:rPr>
        <w:t xml:space="preserve"> React</w:t>
      </w:r>
      <w:r w:rsidR="00E15696" w:rsidRPr="00B44B2B">
        <w:rPr>
          <w:sz w:val="20"/>
          <w:szCs w:val="20"/>
        </w:rPr>
        <w:t xml:space="preserve"> frontend.</w:t>
      </w:r>
    </w:p>
    <w:p w14:paraId="7F6004DA" w14:textId="7B16D772" w:rsidR="0082647D" w:rsidRPr="00B44B2B" w:rsidRDefault="0082647D" w:rsidP="00026D9D">
      <w:pPr>
        <w:rPr>
          <w:sz w:val="20"/>
          <w:szCs w:val="20"/>
          <w:u w:val="single"/>
        </w:rPr>
      </w:pPr>
      <w:r w:rsidRPr="00B44B2B">
        <w:rPr>
          <w:sz w:val="20"/>
          <w:szCs w:val="20"/>
          <w:u w:val="single"/>
        </w:rPr>
        <w:t>The complexity of the stack was moderate:</w:t>
      </w:r>
    </w:p>
    <w:p w14:paraId="542DCDED" w14:textId="72ACF474" w:rsidR="0082647D" w:rsidRPr="00B44B2B" w:rsidRDefault="0082647D" w:rsidP="0082647D">
      <w:pPr>
        <w:pStyle w:val="ListParagraph"/>
        <w:numPr>
          <w:ilvl w:val="0"/>
          <w:numId w:val="3"/>
        </w:numPr>
        <w:rPr>
          <w:sz w:val="20"/>
          <w:szCs w:val="20"/>
        </w:rPr>
      </w:pPr>
      <w:r w:rsidRPr="00B44B2B">
        <w:rPr>
          <w:sz w:val="20"/>
          <w:szCs w:val="20"/>
        </w:rPr>
        <w:t xml:space="preserve">React’s component model and the use of hooks was interesting to work </w:t>
      </w:r>
      <w:r w:rsidR="006F5E5E" w:rsidRPr="00B44B2B">
        <w:rPr>
          <w:sz w:val="20"/>
          <w:szCs w:val="20"/>
        </w:rPr>
        <w:t>around yet</w:t>
      </w:r>
      <w:r w:rsidRPr="00B44B2B">
        <w:rPr>
          <w:sz w:val="20"/>
          <w:szCs w:val="20"/>
        </w:rPr>
        <w:t xml:space="preserve"> made implementation simpler (for login/registration forms), since controlled inputs didn’t require as much boilerplate as Angular’s forms. </w:t>
      </w:r>
    </w:p>
    <w:p w14:paraId="16703C3C" w14:textId="4823783E" w:rsidR="009955A4" w:rsidRPr="00B44B2B" w:rsidRDefault="009955A4" w:rsidP="0082647D">
      <w:pPr>
        <w:pStyle w:val="ListParagraph"/>
        <w:numPr>
          <w:ilvl w:val="0"/>
          <w:numId w:val="3"/>
        </w:numPr>
        <w:rPr>
          <w:sz w:val="20"/>
          <w:szCs w:val="20"/>
        </w:rPr>
      </w:pPr>
      <w:r w:rsidRPr="00B44B2B">
        <w:rPr>
          <w:sz w:val="20"/>
          <w:szCs w:val="20"/>
        </w:rPr>
        <w:t xml:space="preserve">Application can slow down while dealing with large datasets so </w:t>
      </w:r>
      <w:r w:rsidR="001B7A76" w:rsidRPr="00B44B2B">
        <w:rPr>
          <w:sz w:val="20"/>
          <w:szCs w:val="20"/>
        </w:rPr>
        <w:t>“</w:t>
      </w:r>
      <w:r w:rsidRPr="00B44B2B">
        <w:rPr>
          <w:sz w:val="20"/>
          <w:szCs w:val="20"/>
        </w:rPr>
        <w:t xml:space="preserve">indexing and aggregation pipelines are important to consider as they significantly improve query performance” </w:t>
      </w:r>
      <w:r w:rsidR="001B7A76" w:rsidRPr="00B44B2B">
        <w:rPr>
          <w:sz w:val="20"/>
          <w:szCs w:val="20"/>
        </w:rPr>
        <w:fldChar w:fldCharType="begin"/>
      </w:r>
      <w:r w:rsidR="001B7A76" w:rsidRPr="00B44B2B">
        <w:rPr>
          <w:sz w:val="20"/>
          <w:szCs w:val="20"/>
        </w:rPr>
        <w:instrText xml:space="preserve"> ADDIN ZOTERO_ITEM CSL_CITATION {"citationID":"ydm5LhGY","properties":{"formattedCitation":"({\\i{}My Journey with MERN Stack \\uc0\\u8211{} Lessons Learned and Challenges Overcome}, 2024)","plainCitation":"(My Journey with MERN Stack – Lessons Learned and Challenges Overcome, 2024)","noteIndex":0},"citationItems":[{"id":203,"uris":["http://zotero.org/users/local/RMxTFugL/items/3SXBWH4H"],"itemData":{"id":203,"type":"webpage","abstract":"As a MERN stack developer, the journey has been nothing short of transformative. From diving into...","container-title":"DEV Community","language":"en","title":"My Journey with MERN Stack – Lessons Learned and Challenges Overcome","URL":"https://dev.to/rayan2228/my-journey-with-mern-stack-lessons-learned-and-challenges-overcome-o6b","accessed":{"date-parts":[["2025",9,21]]},"issued":{"date-parts":[["2024",12,24]]}}}],"schema":"https://github.com/citation-style-language/schema/raw/master/csl-citation.json"} </w:instrText>
      </w:r>
      <w:r w:rsidR="001B7A76" w:rsidRPr="00B44B2B">
        <w:rPr>
          <w:sz w:val="20"/>
          <w:szCs w:val="20"/>
        </w:rPr>
        <w:fldChar w:fldCharType="separate"/>
      </w:r>
      <w:r w:rsidR="001B7A76" w:rsidRPr="00B44B2B">
        <w:rPr>
          <w:rFonts w:cs="Times New Roman"/>
          <w:kern w:val="0"/>
          <w:sz w:val="20"/>
          <w:szCs w:val="20"/>
        </w:rPr>
        <w:t>(</w:t>
      </w:r>
      <w:r w:rsidR="001B7A76" w:rsidRPr="00B44B2B">
        <w:rPr>
          <w:rFonts w:cs="Times New Roman"/>
          <w:i/>
          <w:iCs/>
          <w:kern w:val="0"/>
          <w:sz w:val="20"/>
          <w:szCs w:val="20"/>
        </w:rPr>
        <w:t>My Journey with MERN Stack – Lessons Learned and Challenges Overcome</w:t>
      </w:r>
      <w:r w:rsidR="001B7A76" w:rsidRPr="00B44B2B">
        <w:rPr>
          <w:rFonts w:cs="Times New Roman"/>
          <w:kern w:val="0"/>
          <w:sz w:val="20"/>
          <w:szCs w:val="20"/>
        </w:rPr>
        <w:t>, 2024)</w:t>
      </w:r>
      <w:r w:rsidR="001B7A76" w:rsidRPr="00B44B2B">
        <w:rPr>
          <w:sz w:val="20"/>
          <w:szCs w:val="20"/>
        </w:rPr>
        <w:fldChar w:fldCharType="end"/>
      </w:r>
    </w:p>
    <w:p w14:paraId="3FD1DDA9" w14:textId="1F6BB44D" w:rsidR="0082647D" w:rsidRPr="00B44B2B" w:rsidRDefault="0082647D" w:rsidP="0082647D">
      <w:pPr>
        <w:pStyle w:val="ListParagraph"/>
        <w:numPr>
          <w:ilvl w:val="0"/>
          <w:numId w:val="3"/>
        </w:numPr>
        <w:rPr>
          <w:sz w:val="20"/>
          <w:szCs w:val="20"/>
        </w:rPr>
      </w:pPr>
      <w:r w:rsidRPr="00B44B2B">
        <w:rPr>
          <w:sz w:val="20"/>
          <w:szCs w:val="20"/>
        </w:rPr>
        <w:t>Product creation in the donors’ dashboard used more simpler state handler and listed products for the donor with ease using JavaScripts .</w:t>
      </w:r>
      <w:r w:rsidRPr="00B44B2B">
        <w:rPr>
          <w:i/>
          <w:iCs/>
          <w:sz w:val="20"/>
          <w:szCs w:val="20"/>
        </w:rPr>
        <w:t>map()</w:t>
      </w:r>
      <w:r w:rsidRPr="00B44B2B">
        <w:rPr>
          <w:sz w:val="20"/>
          <w:szCs w:val="20"/>
        </w:rPr>
        <w:t xml:space="preserve"> function.</w:t>
      </w:r>
    </w:p>
    <w:p w14:paraId="0A206B6A" w14:textId="2D938D80" w:rsidR="0082647D" w:rsidRPr="00B44B2B" w:rsidRDefault="0082647D" w:rsidP="0082647D">
      <w:pPr>
        <w:pStyle w:val="ListParagraph"/>
        <w:numPr>
          <w:ilvl w:val="0"/>
          <w:numId w:val="3"/>
        </w:numPr>
        <w:rPr>
          <w:sz w:val="20"/>
          <w:szCs w:val="20"/>
        </w:rPr>
      </w:pPr>
      <w:r w:rsidRPr="00B44B2B">
        <w:rPr>
          <w:sz w:val="20"/>
          <w:szCs w:val="20"/>
        </w:rPr>
        <w:t>Axios was used for API requests which was simple to keep data flow standard.</w:t>
      </w:r>
    </w:p>
    <w:p w14:paraId="794EE88F" w14:textId="6547D6DA" w:rsidR="00CE48C9" w:rsidRPr="00B44B2B" w:rsidRDefault="00AC5E82" w:rsidP="00CE48C9">
      <w:pPr>
        <w:pStyle w:val="ListParagraph"/>
        <w:numPr>
          <w:ilvl w:val="0"/>
          <w:numId w:val="3"/>
        </w:numPr>
        <w:rPr>
          <w:sz w:val="20"/>
          <w:szCs w:val="20"/>
        </w:rPr>
      </w:pPr>
      <w:r w:rsidRPr="00B44B2B">
        <w:rPr>
          <w:sz w:val="20"/>
          <w:szCs w:val="20"/>
        </w:rPr>
        <w:t xml:space="preserve">The Express and MongoDB setup is the same as MEAN, with routes for authentication, product </w:t>
      </w:r>
      <w:r w:rsidR="006F5E5E" w:rsidRPr="00B44B2B">
        <w:rPr>
          <w:sz w:val="20"/>
          <w:szCs w:val="20"/>
        </w:rPr>
        <w:t>creation</w:t>
      </w:r>
      <w:r w:rsidRPr="00B44B2B">
        <w:rPr>
          <w:sz w:val="20"/>
          <w:szCs w:val="20"/>
        </w:rPr>
        <w:t xml:space="preserve"> and token usage. </w:t>
      </w:r>
    </w:p>
    <w:p w14:paraId="1C111625" w14:textId="6F5D27D1" w:rsidR="00AC5E82" w:rsidRPr="00B44B2B" w:rsidRDefault="00AC5E82" w:rsidP="0082647D">
      <w:pPr>
        <w:pStyle w:val="ListParagraph"/>
        <w:numPr>
          <w:ilvl w:val="0"/>
          <w:numId w:val="3"/>
        </w:numPr>
        <w:rPr>
          <w:sz w:val="20"/>
          <w:szCs w:val="20"/>
        </w:rPr>
      </w:pPr>
      <w:r w:rsidRPr="00B44B2B">
        <w:rPr>
          <w:sz w:val="20"/>
          <w:szCs w:val="20"/>
        </w:rPr>
        <w:t>There was complexity sorting out JWT tokens and making sure token deductions worked as expected</w:t>
      </w:r>
    </w:p>
    <w:p w14:paraId="2C8FBA1A" w14:textId="2FC4511F" w:rsidR="00FB2957" w:rsidRPr="00B44B2B" w:rsidRDefault="006F5E5E" w:rsidP="00026D9D">
      <w:pPr>
        <w:rPr>
          <w:sz w:val="20"/>
          <w:szCs w:val="20"/>
        </w:rPr>
      </w:pPr>
      <w:r w:rsidRPr="00B44B2B">
        <w:rPr>
          <w:sz w:val="20"/>
          <w:szCs w:val="20"/>
        </w:rPr>
        <w:t>Overall, MERN was able to feel more approachable to create a quick prototype than MEAN since its somewhat lighter, with less imports and declarations.</w:t>
      </w:r>
    </w:p>
    <w:p w14:paraId="46D58730" w14:textId="7E26DD09" w:rsidR="00FB2957" w:rsidRPr="00B44B2B" w:rsidRDefault="006F5E5E" w:rsidP="00026D9D">
      <w:pPr>
        <w:rPr>
          <w:sz w:val="20"/>
          <w:szCs w:val="20"/>
          <w:u w:val="single"/>
        </w:rPr>
      </w:pPr>
      <w:r w:rsidRPr="00B44B2B">
        <w:rPr>
          <w:sz w:val="20"/>
          <w:szCs w:val="20"/>
          <w:u w:val="single"/>
        </w:rPr>
        <w:t xml:space="preserve">The benefits of this framework </w:t>
      </w:r>
      <w:r w:rsidR="00A543CE" w:rsidRPr="00B44B2B">
        <w:rPr>
          <w:sz w:val="20"/>
          <w:szCs w:val="20"/>
          <w:u w:val="single"/>
        </w:rPr>
        <w:t xml:space="preserve">to develop the website </w:t>
      </w:r>
      <w:r w:rsidR="00060AD8" w:rsidRPr="00B44B2B">
        <w:rPr>
          <w:sz w:val="20"/>
          <w:szCs w:val="20"/>
          <w:u w:val="single"/>
        </w:rPr>
        <w:t>are</w:t>
      </w:r>
      <w:r w:rsidRPr="00B44B2B">
        <w:rPr>
          <w:sz w:val="20"/>
          <w:szCs w:val="20"/>
          <w:u w:val="single"/>
        </w:rPr>
        <w:t>:</w:t>
      </w:r>
    </w:p>
    <w:p w14:paraId="6936323A" w14:textId="33013DD4" w:rsidR="00FB2957" w:rsidRPr="00B44B2B" w:rsidRDefault="006F5E5E" w:rsidP="006F5E5E">
      <w:pPr>
        <w:pStyle w:val="ListParagraph"/>
        <w:numPr>
          <w:ilvl w:val="0"/>
          <w:numId w:val="3"/>
        </w:numPr>
        <w:rPr>
          <w:sz w:val="20"/>
          <w:szCs w:val="20"/>
        </w:rPr>
      </w:pPr>
      <w:r w:rsidRPr="00B44B2B">
        <w:rPr>
          <w:sz w:val="20"/>
          <w:szCs w:val="20"/>
        </w:rPr>
        <w:t>React works better in terms of speed and flexibility during development</w:t>
      </w:r>
    </w:p>
    <w:p w14:paraId="14FA65E6" w14:textId="409E5B0A" w:rsidR="00BE5D91" w:rsidRPr="00B44B2B" w:rsidRDefault="00BE5D91" w:rsidP="006F5E5E">
      <w:pPr>
        <w:pStyle w:val="ListParagraph"/>
        <w:numPr>
          <w:ilvl w:val="0"/>
          <w:numId w:val="3"/>
        </w:numPr>
        <w:rPr>
          <w:sz w:val="20"/>
          <w:szCs w:val="20"/>
        </w:rPr>
      </w:pPr>
      <w:r w:rsidRPr="00B44B2B">
        <w:rPr>
          <w:sz w:val="20"/>
          <w:szCs w:val="20"/>
        </w:rPr>
        <w:t xml:space="preserve">MERN is open source, which “allows a developer to use open portals to answer questions during development” </w:t>
      </w:r>
      <w:r w:rsidR="000E2235" w:rsidRPr="00B44B2B">
        <w:rPr>
          <w:sz w:val="20"/>
          <w:szCs w:val="20"/>
        </w:rPr>
        <w:fldChar w:fldCharType="begin"/>
      </w:r>
      <w:r w:rsidR="000E2235" w:rsidRPr="00B44B2B">
        <w:rPr>
          <w:sz w:val="20"/>
          <w:szCs w:val="20"/>
        </w:rPr>
        <w:instrText xml:space="preserve"> ADDIN ZOTERO_ITEM CSL_CITATION {"citationID":"5T4YwwXS","properties":{"formattedCitation":"(Laxaar, 2023)","plainCitation":"(Laxaar, 2023)","noteIndex":0},"citationItems":[{"id":205,"uris":["http://zotero.org/users/local/RMxTFugL/items/PIRCJV7H"],"itemData":{"id":205,"type":"post-weblog","abstract":"Introduction","container-title":"Medium","language":"en","title":"Pros and Cons of using MERN Stack in your project","URL":"https://medium.com/@laxaar/pros-and-cons-of-using-mern-stack-in-your-project-e9eae7886a1","author":[{"family":"Laxaar","given":""}],"accessed":{"date-parts":[["2025",9,21]]},"issued":{"date-parts":[["2023",1,16]]}}}],"schema":"https://github.com/citation-style-language/schema/raw/master/csl-citation.json"} </w:instrText>
      </w:r>
      <w:r w:rsidR="000E2235" w:rsidRPr="00B44B2B">
        <w:rPr>
          <w:sz w:val="20"/>
          <w:szCs w:val="20"/>
        </w:rPr>
        <w:fldChar w:fldCharType="separate"/>
      </w:r>
      <w:r w:rsidR="000E2235" w:rsidRPr="00B44B2B">
        <w:rPr>
          <w:sz w:val="20"/>
          <w:szCs w:val="20"/>
        </w:rPr>
        <w:t>(Laxaar, 2023)</w:t>
      </w:r>
      <w:r w:rsidR="000E2235" w:rsidRPr="00B44B2B">
        <w:rPr>
          <w:sz w:val="20"/>
          <w:szCs w:val="20"/>
        </w:rPr>
        <w:fldChar w:fldCharType="end"/>
      </w:r>
    </w:p>
    <w:p w14:paraId="0F46D75C" w14:textId="0BEC6A68" w:rsidR="006F5E5E" w:rsidRPr="00B44B2B" w:rsidRDefault="00ED0640" w:rsidP="006F5E5E">
      <w:pPr>
        <w:pStyle w:val="ListParagraph"/>
        <w:numPr>
          <w:ilvl w:val="0"/>
          <w:numId w:val="3"/>
        </w:numPr>
        <w:rPr>
          <w:sz w:val="20"/>
          <w:szCs w:val="20"/>
        </w:rPr>
      </w:pPr>
      <w:r w:rsidRPr="00B44B2B">
        <w:rPr>
          <w:sz w:val="20"/>
          <w:szCs w:val="20"/>
        </w:rPr>
        <w:t>React integrates better with libraries like Axios, React Router etc. which made user handling and token components easier to work with.</w:t>
      </w:r>
    </w:p>
    <w:p w14:paraId="4951AFE9" w14:textId="4D0FE22D" w:rsidR="00495721" w:rsidRPr="00B44B2B" w:rsidRDefault="00495721" w:rsidP="006F5E5E">
      <w:pPr>
        <w:pStyle w:val="ListParagraph"/>
        <w:numPr>
          <w:ilvl w:val="0"/>
          <w:numId w:val="3"/>
        </w:numPr>
        <w:rPr>
          <w:sz w:val="20"/>
          <w:szCs w:val="20"/>
        </w:rPr>
      </w:pPr>
      <w:r w:rsidRPr="00B44B2B">
        <w:rPr>
          <w:sz w:val="20"/>
          <w:szCs w:val="20"/>
        </w:rPr>
        <w:t xml:space="preserve">React’s JSX makes rendering </w:t>
      </w:r>
      <w:r w:rsidR="008113A9" w:rsidRPr="00B44B2B">
        <w:rPr>
          <w:sz w:val="20"/>
          <w:szCs w:val="20"/>
        </w:rPr>
        <w:t>grids a lot easier</w:t>
      </w:r>
    </w:p>
    <w:p w14:paraId="330EED5E" w14:textId="08C36D5B" w:rsidR="008113A9" w:rsidRPr="00B44B2B" w:rsidRDefault="008113A9" w:rsidP="006F5E5E">
      <w:pPr>
        <w:pStyle w:val="ListParagraph"/>
        <w:numPr>
          <w:ilvl w:val="0"/>
          <w:numId w:val="3"/>
        </w:numPr>
        <w:rPr>
          <w:sz w:val="20"/>
          <w:szCs w:val="20"/>
        </w:rPr>
      </w:pPr>
      <w:r w:rsidRPr="00B44B2B">
        <w:rPr>
          <w:sz w:val="20"/>
          <w:szCs w:val="20"/>
        </w:rPr>
        <w:lastRenderedPageBreak/>
        <w:t>Prototypes faster than MEAN, yet is still scalable</w:t>
      </w:r>
      <w:r w:rsidR="003447C4" w:rsidRPr="00B44B2B">
        <w:rPr>
          <w:sz w:val="20"/>
          <w:szCs w:val="20"/>
        </w:rPr>
        <w:t xml:space="preserve"> – well suited for developers that want </w:t>
      </w:r>
    </w:p>
    <w:p w14:paraId="0F8360B8" w14:textId="70AB8920" w:rsidR="00FB2957" w:rsidRDefault="008113A9" w:rsidP="00932D1F">
      <w:pPr>
        <w:pStyle w:val="ListParagraph"/>
        <w:numPr>
          <w:ilvl w:val="0"/>
          <w:numId w:val="3"/>
        </w:numPr>
        <w:rPr>
          <w:sz w:val="20"/>
          <w:szCs w:val="20"/>
        </w:rPr>
      </w:pPr>
      <w:r w:rsidRPr="00B44B2B">
        <w:rPr>
          <w:sz w:val="20"/>
          <w:szCs w:val="20"/>
        </w:rPr>
        <w:t>Reusable components reduces repetition (e.g., the use of ‘ProductCard’)</w:t>
      </w:r>
    </w:p>
    <w:p w14:paraId="1FE669E1" w14:textId="77777777" w:rsidR="00B44B2B" w:rsidRDefault="00B44B2B" w:rsidP="00B44B2B">
      <w:pPr>
        <w:rPr>
          <w:rStyle w:val="Heading3Char"/>
          <w:rFonts w:eastAsiaTheme="minorHAnsi" w:cstheme="minorBidi"/>
          <w:color w:val="auto"/>
          <w:sz w:val="20"/>
          <w:szCs w:val="20"/>
        </w:rPr>
      </w:pPr>
    </w:p>
    <w:p w14:paraId="3E433EF4" w14:textId="77777777" w:rsidR="00B44B2B" w:rsidRPr="00B44B2B" w:rsidRDefault="00B44B2B" w:rsidP="00B44B2B">
      <w:pPr>
        <w:rPr>
          <w:rStyle w:val="Heading3Char"/>
          <w:rFonts w:eastAsiaTheme="minorHAnsi" w:cstheme="minorBidi"/>
          <w:color w:val="auto"/>
          <w:sz w:val="20"/>
          <w:szCs w:val="20"/>
        </w:rPr>
      </w:pPr>
    </w:p>
    <w:p w14:paraId="1B9D9B2F" w14:textId="4CF4A6D4" w:rsidR="009C61B6" w:rsidRDefault="00E511B1" w:rsidP="00026D9D">
      <w:r>
        <w:rPr>
          <w:rStyle w:val="Heading3Char"/>
        </w:rPr>
        <w:t xml:space="preserve">Stack 3 - </w:t>
      </w:r>
      <w:r w:rsidR="009C61B6" w:rsidRPr="009C61B6">
        <w:rPr>
          <w:rStyle w:val="Heading3Char"/>
        </w:rPr>
        <w:t>MEVN</w:t>
      </w:r>
      <w:r w:rsidR="00B704D3">
        <w:t>:</w:t>
      </w:r>
    </w:p>
    <w:p w14:paraId="13869428" w14:textId="162BBA50" w:rsidR="009C61B6" w:rsidRDefault="009C61B6" w:rsidP="00026D9D">
      <w:r w:rsidRPr="00F00734">
        <w:rPr>
          <w:b/>
          <w:bCs/>
        </w:rPr>
        <w:t>Login</w:t>
      </w:r>
    </w:p>
    <w:p w14:paraId="71DC8F89" w14:textId="4D08B3E0" w:rsidR="00023961" w:rsidRDefault="00F00734" w:rsidP="00026D9D">
      <w:r w:rsidRPr="00F00734">
        <w:drawing>
          <wp:inline distT="0" distB="0" distL="0" distR="0" wp14:anchorId="1FC103AA" wp14:editId="19A369BA">
            <wp:extent cx="3470031" cy="726992"/>
            <wp:effectExtent l="0" t="0" r="0" b="0"/>
            <wp:docPr id="741640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0642" name="Picture 1" descr="A screenshot of a computer&#10;&#10;AI-generated content may be incorrect."/>
                    <pic:cNvPicPr/>
                  </pic:nvPicPr>
                  <pic:blipFill>
                    <a:blip r:embed="rId99"/>
                    <a:stretch>
                      <a:fillRect/>
                    </a:stretch>
                  </pic:blipFill>
                  <pic:spPr>
                    <a:xfrm>
                      <a:off x="0" y="0"/>
                      <a:ext cx="3503631" cy="734031"/>
                    </a:xfrm>
                    <a:prstGeom prst="rect">
                      <a:avLst/>
                    </a:prstGeom>
                  </pic:spPr>
                </pic:pic>
              </a:graphicData>
            </a:graphic>
          </wp:inline>
        </w:drawing>
      </w:r>
      <w:r w:rsidR="00CA2481" w:rsidRPr="00023961">
        <w:drawing>
          <wp:inline distT="0" distB="0" distL="0" distR="0" wp14:anchorId="33EADA41" wp14:editId="3E0FE692">
            <wp:extent cx="3458308" cy="1005384"/>
            <wp:effectExtent l="0" t="0" r="8890" b="4445"/>
            <wp:docPr id="299459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9806" name="Picture 1" descr="A screenshot of a computer&#10;&#10;AI-generated content may be incorrect."/>
                    <pic:cNvPicPr/>
                  </pic:nvPicPr>
                  <pic:blipFill>
                    <a:blip r:embed="rId100"/>
                    <a:stretch>
                      <a:fillRect/>
                    </a:stretch>
                  </pic:blipFill>
                  <pic:spPr>
                    <a:xfrm>
                      <a:off x="0" y="0"/>
                      <a:ext cx="3494621" cy="1015941"/>
                    </a:xfrm>
                    <a:prstGeom prst="rect">
                      <a:avLst/>
                    </a:prstGeom>
                  </pic:spPr>
                </pic:pic>
              </a:graphicData>
            </a:graphic>
          </wp:inline>
        </w:drawing>
      </w:r>
    </w:p>
    <w:p w14:paraId="55EF0C3C" w14:textId="52D63297" w:rsidR="00087853" w:rsidRDefault="00087853" w:rsidP="00026D9D">
      <w:r w:rsidRPr="00087853">
        <w:drawing>
          <wp:inline distT="0" distB="0" distL="0" distR="0" wp14:anchorId="7E5FAAC3" wp14:editId="533E949A">
            <wp:extent cx="2491154" cy="603330"/>
            <wp:effectExtent l="0" t="0" r="4445" b="6350"/>
            <wp:docPr id="104607548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75484" name="Picture 1" descr="A computer screen shot of a code&#10;&#10;AI-generated content may be incorrect."/>
                    <pic:cNvPicPr/>
                  </pic:nvPicPr>
                  <pic:blipFill>
                    <a:blip r:embed="rId101"/>
                    <a:stretch>
                      <a:fillRect/>
                    </a:stretch>
                  </pic:blipFill>
                  <pic:spPr>
                    <a:xfrm>
                      <a:off x="0" y="0"/>
                      <a:ext cx="2524339" cy="611367"/>
                    </a:xfrm>
                    <a:prstGeom prst="rect">
                      <a:avLst/>
                    </a:prstGeom>
                  </pic:spPr>
                </pic:pic>
              </a:graphicData>
            </a:graphic>
          </wp:inline>
        </w:drawing>
      </w:r>
    </w:p>
    <w:p w14:paraId="658EE47C" w14:textId="62615038" w:rsidR="00ED25CB" w:rsidRPr="00B704D3" w:rsidRDefault="00ED25CB" w:rsidP="00026D9D">
      <w:pPr>
        <w:rPr>
          <w:sz w:val="20"/>
          <w:szCs w:val="20"/>
        </w:rPr>
      </w:pPr>
      <w:r w:rsidRPr="00B704D3">
        <w:rPr>
          <w:sz w:val="20"/>
          <w:szCs w:val="20"/>
        </w:rPr>
        <w:t>Users can successfully create a personal account and log into the system with those existing credentials – the database reflects any new users being created into the system.</w:t>
      </w:r>
    </w:p>
    <w:p w14:paraId="066B0F80" w14:textId="5FBF6E60" w:rsidR="009C61B6" w:rsidRDefault="009C61B6" w:rsidP="00026D9D">
      <w:r w:rsidRPr="00F00734">
        <w:rPr>
          <w:b/>
          <w:bCs/>
        </w:rPr>
        <w:t>Donor</w:t>
      </w:r>
      <w:r>
        <w:t>:</w:t>
      </w:r>
    </w:p>
    <w:p w14:paraId="2D22DAAE" w14:textId="0CFD4875" w:rsidR="006822F8" w:rsidRDefault="006822F8" w:rsidP="00026D9D">
      <w:r w:rsidRPr="006822F8">
        <w:drawing>
          <wp:inline distT="0" distB="0" distL="0" distR="0" wp14:anchorId="1A507A7A" wp14:editId="395A42A5">
            <wp:extent cx="3006969" cy="870509"/>
            <wp:effectExtent l="0" t="0" r="3175" b="6350"/>
            <wp:docPr id="109099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136" name="Picture 1" descr="A screenshot of a computer&#10;&#10;AI-generated content may be incorrect."/>
                    <pic:cNvPicPr/>
                  </pic:nvPicPr>
                  <pic:blipFill>
                    <a:blip r:embed="rId102"/>
                    <a:stretch>
                      <a:fillRect/>
                    </a:stretch>
                  </pic:blipFill>
                  <pic:spPr>
                    <a:xfrm>
                      <a:off x="0" y="0"/>
                      <a:ext cx="3051364" cy="883361"/>
                    </a:xfrm>
                    <a:prstGeom prst="rect">
                      <a:avLst/>
                    </a:prstGeom>
                  </pic:spPr>
                </pic:pic>
              </a:graphicData>
            </a:graphic>
          </wp:inline>
        </w:drawing>
      </w:r>
      <w:r w:rsidR="00F00734">
        <w:t xml:space="preserve"> </w:t>
      </w:r>
      <w:r w:rsidR="00F00734" w:rsidRPr="006822F8">
        <w:drawing>
          <wp:inline distT="0" distB="0" distL="0" distR="0" wp14:anchorId="0113B29E" wp14:editId="6BB81463">
            <wp:extent cx="2036967" cy="792480"/>
            <wp:effectExtent l="0" t="0" r="1905" b="7620"/>
            <wp:docPr id="827841410" name="Picture 1" descr="A blue rectangl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1410" name="Picture 1" descr="A blue rectangle with green text&#10;&#10;AI-generated content may be incorrect."/>
                    <pic:cNvPicPr/>
                  </pic:nvPicPr>
                  <pic:blipFill>
                    <a:blip r:embed="rId103"/>
                    <a:stretch>
                      <a:fillRect/>
                    </a:stretch>
                  </pic:blipFill>
                  <pic:spPr>
                    <a:xfrm>
                      <a:off x="0" y="0"/>
                      <a:ext cx="2043267" cy="794931"/>
                    </a:xfrm>
                    <a:prstGeom prst="rect">
                      <a:avLst/>
                    </a:prstGeom>
                  </pic:spPr>
                </pic:pic>
              </a:graphicData>
            </a:graphic>
          </wp:inline>
        </w:drawing>
      </w:r>
    </w:p>
    <w:p w14:paraId="55384438" w14:textId="4ED99663" w:rsidR="0039214E" w:rsidRDefault="0039214E" w:rsidP="00026D9D">
      <w:r w:rsidRPr="0039214E">
        <w:drawing>
          <wp:inline distT="0" distB="0" distL="0" distR="0" wp14:anchorId="0C6B245E" wp14:editId="0B89A622">
            <wp:extent cx="2579077" cy="666057"/>
            <wp:effectExtent l="0" t="0" r="0" b="1270"/>
            <wp:docPr id="1854527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733" name="Picture 1" descr="A screenshot of a computer code&#10;&#10;AI-generated content may be incorrect."/>
                    <pic:cNvPicPr/>
                  </pic:nvPicPr>
                  <pic:blipFill>
                    <a:blip r:embed="rId104"/>
                    <a:stretch>
                      <a:fillRect/>
                    </a:stretch>
                  </pic:blipFill>
                  <pic:spPr>
                    <a:xfrm>
                      <a:off x="0" y="0"/>
                      <a:ext cx="2605171" cy="672796"/>
                    </a:xfrm>
                    <a:prstGeom prst="rect">
                      <a:avLst/>
                    </a:prstGeom>
                  </pic:spPr>
                </pic:pic>
              </a:graphicData>
            </a:graphic>
          </wp:inline>
        </w:drawing>
      </w:r>
    </w:p>
    <w:p w14:paraId="043494A7" w14:textId="69EAAF42" w:rsidR="00B704D3" w:rsidRPr="00B704D3" w:rsidRDefault="00B704D3" w:rsidP="00026D9D">
      <w:pPr>
        <w:rPr>
          <w:sz w:val="20"/>
          <w:szCs w:val="20"/>
        </w:rPr>
      </w:pPr>
      <w:r w:rsidRPr="00B704D3">
        <w:rPr>
          <w:sz w:val="20"/>
          <w:szCs w:val="20"/>
        </w:rPr>
        <w:t>Donors can create their products and is sent straight to the database, with details on what the name of the product is, its description and price, alongside details on who created the product at a certain timestamp.</w:t>
      </w:r>
    </w:p>
    <w:p w14:paraId="13710CEE" w14:textId="20DF52C3" w:rsidR="009C61B6" w:rsidRDefault="009C61B6" w:rsidP="00026D9D">
      <w:r w:rsidRPr="00F00734">
        <w:rPr>
          <w:b/>
          <w:bCs/>
        </w:rPr>
        <w:t>Beneficiary</w:t>
      </w:r>
      <w:r>
        <w:t>:</w:t>
      </w:r>
    </w:p>
    <w:p w14:paraId="5F016C67" w14:textId="39ED0852" w:rsidR="00A411D0" w:rsidRDefault="003B53EA" w:rsidP="00026D9D">
      <w:r w:rsidRPr="003B53EA">
        <w:drawing>
          <wp:inline distT="0" distB="0" distL="0" distR="0" wp14:anchorId="2C652A37" wp14:editId="4AD8FA11">
            <wp:extent cx="2887393" cy="961292"/>
            <wp:effectExtent l="0" t="0" r="0" b="0"/>
            <wp:docPr id="1525220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0482" name="Picture 1" descr="A screenshot of a computer&#10;&#10;AI-generated content may be incorrect."/>
                    <pic:cNvPicPr/>
                  </pic:nvPicPr>
                  <pic:blipFill>
                    <a:blip r:embed="rId105"/>
                    <a:stretch>
                      <a:fillRect/>
                    </a:stretch>
                  </pic:blipFill>
                  <pic:spPr>
                    <a:xfrm>
                      <a:off x="0" y="0"/>
                      <a:ext cx="2913588" cy="970013"/>
                    </a:xfrm>
                    <a:prstGeom prst="rect">
                      <a:avLst/>
                    </a:prstGeom>
                  </pic:spPr>
                </pic:pic>
              </a:graphicData>
            </a:graphic>
          </wp:inline>
        </w:drawing>
      </w:r>
      <w:r w:rsidR="0039214E" w:rsidRPr="00A411D0">
        <w:drawing>
          <wp:inline distT="0" distB="0" distL="0" distR="0" wp14:anchorId="3427A8E4" wp14:editId="46746CDE">
            <wp:extent cx="1491835" cy="973015"/>
            <wp:effectExtent l="0" t="0" r="0" b="0"/>
            <wp:docPr id="1521504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4099" name="Picture 1" descr="A screenshot of a computer&#10;&#10;AI-generated content may be incorrect."/>
                    <pic:cNvPicPr/>
                  </pic:nvPicPr>
                  <pic:blipFill>
                    <a:blip r:embed="rId106"/>
                    <a:stretch>
                      <a:fillRect/>
                    </a:stretch>
                  </pic:blipFill>
                  <pic:spPr>
                    <a:xfrm>
                      <a:off x="0" y="0"/>
                      <a:ext cx="1506692" cy="982705"/>
                    </a:xfrm>
                    <a:prstGeom prst="rect">
                      <a:avLst/>
                    </a:prstGeom>
                  </pic:spPr>
                </pic:pic>
              </a:graphicData>
            </a:graphic>
          </wp:inline>
        </w:drawing>
      </w:r>
    </w:p>
    <w:p w14:paraId="5A1DCF8E" w14:textId="4112B053" w:rsidR="0039214E" w:rsidRDefault="0039214E" w:rsidP="00026D9D">
      <w:r w:rsidRPr="0039214E">
        <w:drawing>
          <wp:inline distT="0" distB="0" distL="0" distR="0" wp14:anchorId="050348AE" wp14:editId="175023F6">
            <wp:extent cx="2608385" cy="739803"/>
            <wp:effectExtent l="0" t="0" r="1905" b="3175"/>
            <wp:docPr id="12688250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5093" name="Picture 1" descr="A screenshot of a computer code&#10;&#10;AI-generated content may be incorrect."/>
                    <pic:cNvPicPr/>
                  </pic:nvPicPr>
                  <pic:blipFill>
                    <a:blip r:embed="rId107"/>
                    <a:stretch>
                      <a:fillRect/>
                    </a:stretch>
                  </pic:blipFill>
                  <pic:spPr>
                    <a:xfrm>
                      <a:off x="0" y="0"/>
                      <a:ext cx="2650015" cy="751610"/>
                    </a:xfrm>
                    <a:prstGeom prst="rect">
                      <a:avLst/>
                    </a:prstGeom>
                  </pic:spPr>
                </pic:pic>
              </a:graphicData>
            </a:graphic>
          </wp:inline>
        </w:drawing>
      </w:r>
    </w:p>
    <w:p w14:paraId="130007C7" w14:textId="629BBCC5" w:rsidR="009C61B6" w:rsidRDefault="00B704D3" w:rsidP="00026D9D">
      <w:pPr>
        <w:rPr>
          <w:sz w:val="20"/>
          <w:szCs w:val="20"/>
        </w:rPr>
      </w:pPr>
      <w:r w:rsidRPr="00883C1E">
        <w:rPr>
          <w:sz w:val="20"/>
          <w:szCs w:val="20"/>
        </w:rPr>
        <w:lastRenderedPageBreak/>
        <w:t xml:space="preserve">Beneficiaries can view and purchase any products that a donor has created. If they have enough tokens, they can purchase it. Any purchases made are sent as a ticket to the database, describing </w:t>
      </w:r>
      <w:r w:rsidR="00883C1E" w:rsidRPr="00883C1E">
        <w:rPr>
          <w:sz w:val="20"/>
          <w:szCs w:val="20"/>
        </w:rPr>
        <w:t>who spent it, the amount and for what product.</w:t>
      </w:r>
    </w:p>
    <w:p w14:paraId="4D5C8A8F" w14:textId="68692774" w:rsidR="00774C10" w:rsidRDefault="00774C10" w:rsidP="00774C10">
      <w:pPr>
        <w:rPr>
          <w:sz w:val="20"/>
          <w:szCs w:val="20"/>
        </w:rPr>
      </w:pPr>
      <w:r>
        <w:rPr>
          <w:sz w:val="20"/>
          <w:szCs w:val="20"/>
        </w:rPr>
        <w:t>Code for login</w:t>
      </w:r>
      <w:r w:rsidR="00FE1A8A">
        <w:rPr>
          <w:sz w:val="20"/>
          <w:szCs w:val="20"/>
        </w:rPr>
        <w:t>/register:</w:t>
      </w:r>
    </w:p>
    <w:p w14:paraId="31426506" w14:textId="51BA9A28" w:rsidR="00FE1A8A" w:rsidRDefault="00124ABC" w:rsidP="00774C10">
      <w:pPr>
        <w:rPr>
          <w:sz w:val="20"/>
          <w:szCs w:val="20"/>
        </w:rPr>
      </w:pPr>
      <w:r w:rsidRPr="00124ABC">
        <w:rPr>
          <w:sz w:val="20"/>
          <w:szCs w:val="20"/>
        </w:rPr>
        <w:drawing>
          <wp:inline distT="0" distB="0" distL="0" distR="0" wp14:anchorId="368E6B97" wp14:editId="0C8BD9D1">
            <wp:extent cx="2703400" cy="2853267"/>
            <wp:effectExtent l="0" t="0" r="1905" b="4445"/>
            <wp:docPr id="14967730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3031" name="Picture 1" descr="A screenshot of a computer program&#10;&#10;AI-generated content may be incorrect."/>
                    <pic:cNvPicPr/>
                  </pic:nvPicPr>
                  <pic:blipFill>
                    <a:blip r:embed="rId108"/>
                    <a:stretch>
                      <a:fillRect/>
                    </a:stretch>
                  </pic:blipFill>
                  <pic:spPr>
                    <a:xfrm>
                      <a:off x="0" y="0"/>
                      <a:ext cx="2710957" cy="2861242"/>
                    </a:xfrm>
                    <a:prstGeom prst="rect">
                      <a:avLst/>
                    </a:prstGeom>
                  </pic:spPr>
                </pic:pic>
              </a:graphicData>
            </a:graphic>
          </wp:inline>
        </w:drawing>
      </w:r>
      <w:r w:rsidR="00FE1A8A">
        <w:rPr>
          <w:sz w:val="20"/>
          <w:szCs w:val="20"/>
        </w:rPr>
        <w:t xml:space="preserve"> </w:t>
      </w:r>
      <w:r w:rsidR="00FE1A8A" w:rsidRPr="00FE1A8A">
        <w:rPr>
          <w:sz w:val="20"/>
          <w:szCs w:val="20"/>
        </w:rPr>
        <w:drawing>
          <wp:inline distT="0" distB="0" distL="0" distR="0" wp14:anchorId="458F1CB3" wp14:editId="052B6E32">
            <wp:extent cx="2810510" cy="2880638"/>
            <wp:effectExtent l="0" t="0" r="8890" b="0"/>
            <wp:docPr id="1142207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07638" name="Picture 1" descr="A computer screen shot of a program code&#10;&#10;AI-generated content may be incorrect."/>
                    <pic:cNvPicPr/>
                  </pic:nvPicPr>
                  <pic:blipFill>
                    <a:blip r:embed="rId109"/>
                    <a:stretch>
                      <a:fillRect/>
                    </a:stretch>
                  </pic:blipFill>
                  <pic:spPr>
                    <a:xfrm>
                      <a:off x="0" y="0"/>
                      <a:ext cx="2819307" cy="2889655"/>
                    </a:xfrm>
                    <a:prstGeom prst="rect">
                      <a:avLst/>
                    </a:prstGeom>
                  </pic:spPr>
                </pic:pic>
              </a:graphicData>
            </a:graphic>
          </wp:inline>
        </w:drawing>
      </w:r>
    </w:p>
    <w:p w14:paraId="145F88CA" w14:textId="77777777" w:rsidR="00774C10" w:rsidRDefault="00774C10" w:rsidP="00774C10">
      <w:pPr>
        <w:rPr>
          <w:sz w:val="20"/>
          <w:szCs w:val="20"/>
        </w:rPr>
      </w:pPr>
      <w:r>
        <w:rPr>
          <w:sz w:val="20"/>
          <w:szCs w:val="20"/>
        </w:rPr>
        <w:t>Code for beneficiary dashboard:</w:t>
      </w:r>
    </w:p>
    <w:p w14:paraId="01AD4989" w14:textId="2759025D" w:rsidR="008F1EDD" w:rsidRDefault="008F1EDD" w:rsidP="00774C10">
      <w:pPr>
        <w:rPr>
          <w:sz w:val="20"/>
          <w:szCs w:val="20"/>
        </w:rPr>
      </w:pPr>
      <w:r w:rsidRPr="008F1EDD">
        <w:rPr>
          <w:sz w:val="20"/>
          <w:szCs w:val="20"/>
        </w:rPr>
        <w:drawing>
          <wp:inline distT="0" distB="0" distL="0" distR="0" wp14:anchorId="1CBC7E02" wp14:editId="08EE0AF5">
            <wp:extent cx="2934588" cy="2480733"/>
            <wp:effectExtent l="0" t="0" r="0" b="0"/>
            <wp:docPr id="9828562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6208" name="Picture 1" descr="A computer screen shot of a program&#10;&#10;AI-generated content may be incorrect."/>
                    <pic:cNvPicPr/>
                  </pic:nvPicPr>
                  <pic:blipFill>
                    <a:blip r:embed="rId110"/>
                    <a:stretch>
                      <a:fillRect/>
                    </a:stretch>
                  </pic:blipFill>
                  <pic:spPr>
                    <a:xfrm>
                      <a:off x="0" y="0"/>
                      <a:ext cx="2943755" cy="2488482"/>
                    </a:xfrm>
                    <a:prstGeom prst="rect">
                      <a:avLst/>
                    </a:prstGeom>
                  </pic:spPr>
                </pic:pic>
              </a:graphicData>
            </a:graphic>
          </wp:inline>
        </w:drawing>
      </w:r>
    </w:p>
    <w:p w14:paraId="300F6043" w14:textId="77777777" w:rsidR="00774C10" w:rsidRDefault="00774C10" w:rsidP="00774C10">
      <w:pPr>
        <w:rPr>
          <w:sz w:val="20"/>
          <w:szCs w:val="20"/>
        </w:rPr>
      </w:pPr>
      <w:r>
        <w:rPr>
          <w:sz w:val="20"/>
          <w:szCs w:val="20"/>
        </w:rPr>
        <w:t>Code for donor dashboard:</w:t>
      </w:r>
    </w:p>
    <w:p w14:paraId="6860AC45" w14:textId="5C4F09C0" w:rsidR="00124ABC" w:rsidRDefault="00124ABC" w:rsidP="00774C10">
      <w:pPr>
        <w:rPr>
          <w:sz w:val="20"/>
          <w:szCs w:val="20"/>
        </w:rPr>
      </w:pPr>
      <w:r w:rsidRPr="00124ABC">
        <w:rPr>
          <w:sz w:val="20"/>
          <w:szCs w:val="20"/>
        </w:rPr>
        <w:drawing>
          <wp:inline distT="0" distB="0" distL="0" distR="0" wp14:anchorId="5F35E8F9" wp14:editId="686C5EB8">
            <wp:extent cx="2976633" cy="2379133"/>
            <wp:effectExtent l="0" t="0" r="0" b="2540"/>
            <wp:docPr id="123686122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61226" name="Picture 1" descr="A computer screen shot of a program code&#10;&#10;AI-generated content may be incorrect."/>
                    <pic:cNvPicPr/>
                  </pic:nvPicPr>
                  <pic:blipFill>
                    <a:blip r:embed="rId111"/>
                    <a:stretch>
                      <a:fillRect/>
                    </a:stretch>
                  </pic:blipFill>
                  <pic:spPr>
                    <a:xfrm>
                      <a:off x="0" y="0"/>
                      <a:ext cx="2986721" cy="2387196"/>
                    </a:xfrm>
                    <a:prstGeom prst="rect">
                      <a:avLst/>
                    </a:prstGeom>
                  </pic:spPr>
                </pic:pic>
              </a:graphicData>
            </a:graphic>
          </wp:inline>
        </w:drawing>
      </w:r>
    </w:p>
    <w:p w14:paraId="133D83F7" w14:textId="2028808C" w:rsidR="000E321F" w:rsidRPr="00EA4181" w:rsidRDefault="000037F6" w:rsidP="00026D9D">
      <w:r w:rsidRPr="00EA4181">
        <w:t>For login/register</w:t>
      </w:r>
      <w:r w:rsidR="007313D6" w:rsidRPr="00EA4181">
        <w:t>, Vue simplified authentication using ‘v-model’</w:t>
      </w:r>
      <w:r w:rsidR="002F1B3B">
        <w:t xml:space="preserve">, which is used to bind values of input fields </w:t>
      </w:r>
      <w:r w:rsidR="00827C6C">
        <w:t>to data properties</w:t>
      </w:r>
      <w:r w:rsidR="007313D6" w:rsidRPr="00EA4181">
        <w:t>. The Login.vue and Register.Vue components were able to bound user inputs into a form object without having to create more imports and files. Submitting details in each form triggers</w:t>
      </w:r>
      <w:r w:rsidR="003546A5" w:rsidRPr="00EA4181">
        <w:t xml:space="preserve"> Axios to call ‘/api/auth/login’ or ‘/api/auth/login’, which is similar to MEAN and MERN. When login is successful, Vue stores the token in localStorage and takes the user to their corresponding dashboard using the Vue Router, depending on their role (</w:t>
      </w:r>
      <w:r w:rsidR="00B54173" w:rsidRPr="00EA4181">
        <w:t>donor-dashboard for donors, beneficiary-dashboard for beneficiaries)</w:t>
      </w:r>
      <w:r w:rsidR="00F06F7D" w:rsidRPr="00EA4181">
        <w:br/>
        <w:t>The backend logic mirrored the same as MEAN/MERN by handling password hashing, JWT and MongoDB users.</w:t>
      </w:r>
    </w:p>
    <w:p w14:paraId="4F0A98C0" w14:textId="1C1A5583" w:rsidR="00F06F7D" w:rsidRPr="00EA4181" w:rsidRDefault="00F06F7D" w:rsidP="00026D9D">
      <w:r w:rsidRPr="00EA4181">
        <w:t xml:space="preserve">For the </w:t>
      </w:r>
      <w:r w:rsidR="00C00615" w:rsidRPr="00EA4181">
        <w:rPr>
          <w:b/>
          <w:bCs/>
        </w:rPr>
        <w:t>Do</w:t>
      </w:r>
      <w:r w:rsidRPr="00EA4181">
        <w:rPr>
          <w:b/>
          <w:bCs/>
        </w:rPr>
        <w:t xml:space="preserve">nor </w:t>
      </w:r>
      <w:r w:rsidR="00C00615" w:rsidRPr="00EA4181">
        <w:rPr>
          <w:b/>
          <w:bCs/>
        </w:rPr>
        <w:t>D</w:t>
      </w:r>
      <w:r w:rsidRPr="00EA4181">
        <w:rPr>
          <w:b/>
          <w:bCs/>
        </w:rPr>
        <w:t>ashboard</w:t>
      </w:r>
      <w:r w:rsidRPr="00EA4181">
        <w:t>, it also used ‘v-model’ for product inputs and used a @click event to trigger a ‘createProduct()’ method.</w:t>
      </w:r>
      <w:r w:rsidRPr="00EA4181">
        <w:br/>
        <w:t>Again, Axios sent the product to /api/products and Vue automatically renders the updated product list using the data system</w:t>
      </w:r>
      <w:r w:rsidR="00C00615" w:rsidRPr="00EA4181">
        <w:t xml:space="preserve">. The database then updates itself, displaying the new product with its details (name, description, cost, owner etc.) </w:t>
      </w:r>
      <w:r w:rsidRPr="00EA4181">
        <w:t>In comparison to MEAN/MERN, it requires even less b</w:t>
      </w:r>
      <w:r w:rsidR="00C00615" w:rsidRPr="00EA4181">
        <w:t>oilerplate, which makes processing easier.</w:t>
      </w:r>
    </w:p>
    <w:p w14:paraId="2516D764" w14:textId="5535DD96" w:rsidR="00C00615" w:rsidRDefault="00C00615" w:rsidP="00026D9D">
      <w:r w:rsidRPr="00EA4181">
        <w:t xml:space="preserve">For the </w:t>
      </w:r>
      <w:r w:rsidRPr="00EA4181">
        <w:rPr>
          <w:b/>
          <w:bCs/>
        </w:rPr>
        <w:t>Beneficiary Dashboard</w:t>
      </w:r>
      <w:r w:rsidRPr="00EA4181">
        <w:t>, products are displayed using v-for. Each item showed particular product details, and the purchase button was bound with ‘@click=”purchase(product._id)”. Axios then posts to /api/purchase/:id and Vue updates the token balance and available product list. This reflects in the backend too, as it updates the Users details by changing their deducted token balance and updates the token ticket saying how many tokens had been spent and by who (and for which product).</w:t>
      </w:r>
    </w:p>
    <w:p w14:paraId="47C5CA6A" w14:textId="77777777" w:rsidR="002A1709" w:rsidRPr="00EA4181" w:rsidRDefault="002A1709" w:rsidP="00026D9D"/>
    <w:p w14:paraId="1FAD14CA" w14:textId="7BA71DC6" w:rsidR="000E321F" w:rsidRPr="00EA4181" w:rsidRDefault="00580ADD" w:rsidP="00026D9D">
      <w:pPr>
        <w:rPr>
          <w:u w:val="single"/>
        </w:rPr>
      </w:pPr>
      <w:r w:rsidRPr="00EA4181">
        <w:rPr>
          <w:u w:val="single"/>
        </w:rPr>
        <w:t>The complexity of the stack was relatively moderate:</w:t>
      </w:r>
    </w:p>
    <w:p w14:paraId="68183257" w14:textId="3464930C" w:rsidR="00580ADD" w:rsidRPr="00EA4181" w:rsidRDefault="00580ADD" w:rsidP="00580ADD">
      <w:pPr>
        <w:pStyle w:val="ListParagraph"/>
        <w:numPr>
          <w:ilvl w:val="0"/>
          <w:numId w:val="3"/>
        </w:numPr>
      </w:pPr>
      <w:r w:rsidRPr="00EA4181">
        <w:t>Vue’s v-model had simplified two-way binding for forms (much like</w:t>
      </w:r>
      <w:r w:rsidR="00EE618B" w:rsidRPr="00EA4181">
        <w:t xml:space="preserve"> [(ngModel)] in Angular)</w:t>
      </w:r>
      <w:r w:rsidR="009C55D7" w:rsidRPr="00EA4181">
        <w:t xml:space="preserve"> and didn’t require any further imports like FormsModule used in Angular</w:t>
      </w:r>
    </w:p>
    <w:p w14:paraId="192DD0FF" w14:textId="355B1168" w:rsidR="0024671B" w:rsidRPr="00EA4181" w:rsidRDefault="0024671B" w:rsidP="0024671B">
      <w:pPr>
        <w:pStyle w:val="ListParagraph"/>
        <w:numPr>
          <w:ilvl w:val="0"/>
          <w:numId w:val="3"/>
        </w:numPr>
      </w:pPr>
      <w:r w:rsidRPr="00EA4181">
        <w:t>Product listing for v-for was somewhat straightforward</w:t>
      </w:r>
      <w:r w:rsidR="00DB4465" w:rsidRPr="00EA4181">
        <w:t xml:space="preserve"> and button actions to purchase products were linked using @click handlers.</w:t>
      </w:r>
    </w:p>
    <w:p w14:paraId="0074C841" w14:textId="7A982575" w:rsidR="0024671B" w:rsidRPr="00EA4181" w:rsidRDefault="0024671B" w:rsidP="0024671B">
      <w:pPr>
        <w:pStyle w:val="ListParagraph"/>
        <w:numPr>
          <w:ilvl w:val="0"/>
          <w:numId w:val="3"/>
        </w:numPr>
      </w:pPr>
      <w:r w:rsidRPr="00EA4181">
        <w:t>Exact same backend setup as MEAN/MERN, which required less time for setting up the prototype</w:t>
      </w:r>
      <w:r w:rsidR="00DB4465" w:rsidRPr="00EA4181">
        <w:t xml:space="preserve"> and complexity came from server-side token managing than frontend.</w:t>
      </w:r>
    </w:p>
    <w:p w14:paraId="15C7762E" w14:textId="765CCDDD" w:rsidR="0024671B" w:rsidRPr="00EA4181" w:rsidRDefault="003825E3" w:rsidP="003825E3">
      <w:r w:rsidRPr="00EA4181">
        <w:t>This seemed quicker to setup for quick prototyping than the other frameworks and reflects low complexity.</w:t>
      </w:r>
    </w:p>
    <w:p w14:paraId="706D311F" w14:textId="77777777" w:rsidR="000E321F" w:rsidRPr="00EA4181" w:rsidRDefault="000E321F" w:rsidP="00026D9D"/>
    <w:p w14:paraId="7F2DA526" w14:textId="06C8BC6D" w:rsidR="000E321F" w:rsidRPr="00EA4181" w:rsidRDefault="00060AD8" w:rsidP="00026D9D">
      <w:pPr>
        <w:rPr>
          <w:u w:val="single"/>
        </w:rPr>
      </w:pPr>
      <w:r w:rsidRPr="00EA4181">
        <w:rPr>
          <w:u w:val="single"/>
        </w:rPr>
        <w:t xml:space="preserve">The benefits of this framework </w:t>
      </w:r>
      <w:r w:rsidR="00A543CE" w:rsidRPr="00A543CE">
        <w:rPr>
          <w:u w:val="single"/>
        </w:rPr>
        <w:t xml:space="preserve">to develop the website </w:t>
      </w:r>
      <w:r w:rsidRPr="00EA4181">
        <w:rPr>
          <w:u w:val="single"/>
        </w:rPr>
        <w:t>are:</w:t>
      </w:r>
    </w:p>
    <w:p w14:paraId="4F0C2218" w14:textId="2F3B0763" w:rsidR="00060AD8" w:rsidRPr="00EA4181" w:rsidRDefault="00060AD8" w:rsidP="00060AD8">
      <w:pPr>
        <w:pStyle w:val="ListParagraph"/>
        <w:numPr>
          <w:ilvl w:val="0"/>
          <w:numId w:val="3"/>
        </w:numPr>
      </w:pPr>
      <w:r w:rsidRPr="00EA4181">
        <w:t>Vue’s strength lies between simplicity and structure and doesn’t force heavy boiler</w:t>
      </w:r>
      <w:r w:rsidR="004713DB" w:rsidRPr="00EA4181">
        <w:t xml:space="preserve"> unlike </w:t>
      </w:r>
      <w:r w:rsidR="00313F8B" w:rsidRPr="00EA4181">
        <w:t>Angular</w:t>
      </w:r>
    </w:p>
    <w:p w14:paraId="2054F7F7" w14:textId="7A7EF2BA" w:rsidR="005A5F25" w:rsidRPr="00EA4181" w:rsidRDefault="005A5F25" w:rsidP="00060AD8">
      <w:pPr>
        <w:pStyle w:val="ListParagraph"/>
        <w:numPr>
          <w:ilvl w:val="0"/>
          <w:numId w:val="3"/>
        </w:numPr>
      </w:pPr>
      <w:r w:rsidRPr="00EA4181">
        <w:t xml:space="preserve">Utilizes straightforward directives for tasks such as binding, loops and conditions, which allowed product creating and purchasing details quicker to create with fewer lines of code. </w:t>
      </w:r>
    </w:p>
    <w:p w14:paraId="0033EE81" w14:textId="3F6E33BB" w:rsidR="005A5F25" w:rsidRDefault="005A5F25" w:rsidP="00060AD8">
      <w:pPr>
        <w:pStyle w:val="ListParagraph"/>
        <w:numPr>
          <w:ilvl w:val="0"/>
          <w:numId w:val="3"/>
        </w:numPr>
      </w:pPr>
      <w:r w:rsidRPr="00EA4181">
        <w:t xml:space="preserve">Vue requires less of a learning curve which meant beginners wont </w:t>
      </w:r>
      <w:r w:rsidR="00C7200C" w:rsidRPr="00EA4181">
        <w:t>come across a lot of errors in comparison to what could be seen for Angular development.</w:t>
      </w:r>
    </w:p>
    <w:p w14:paraId="5C14D6AD" w14:textId="1E0DB58E" w:rsidR="00756FBD" w:rsidRPr="00EA4181" w:rsidRDefault="00DD5DED" w:rsidP="00060AD8">
      <w:pPr>
        <w:pStyle w:val="ListParagraph"/>
        <w:numPr>
          <w:ilvl w:val="0"/>
          <w:numId w:val="3"/>
        </w:numPr>
      </w:pPr>
      <w:r>
        <w:t xml:space="preserve">“Vue.js has a thriving community and ecosystem, which ensures ongoing support and a wide range of libraries and extensions”, </w:t>
      </w:r>
      <w:r w:rsidR="003A5E14">
        <w:fldChar w:fldCharType="begin"/>
      </w:r>
      <w:r w:rsidR="003A5E14">
        <w:instrText xml:space="preserve"> ADDIN ZOTERO_ITEM CSL_CITATION {"citationID":"qvulDRoy","properties":{"formattedCitation":"(Rubenghosh, 2024)","plainCitation":"(Rubenghosh, 2024)","noteIndex":0},"citationItems":[{"id":217,"uris":["http://zotero.org/users/local/RMxTFugL/items/YYSJRQLL"],"itemData":{"id":217,"type":"post-weblog","abstract":"The MERN stack, consisting of MongoDB, Express.js, React, and Node.js, has long been one of the best stacks for web development due to its…","container-title":"Medium","language":"en","title":"Exploring the Best Stacks for Web Development","URL":"https://medium.com/@rubenghosh968/exploring-the-best-stacks-for-web-development-b9b837e7962e","author":[{"family":"Rubenghosh","given":""}],"accessed":{"date-parts":[["2025",9,21]]},"issued":{"date-parts":[["2024",6,22]]}}}],"schema":"https://github.com/citation-style-language/schema/raw/master/csl-citation.json"} </w:instrText>
      </w:r>
      <w:r w:rsidR="003A5E14">
        <w:fldChar w:fldCharType="separate"/>
      </w:r>
      <w:r w:rsidR="003A5E14" w:rsidRPr="003A5E14">
        <w:t>(Rubenghosh, 2024)</w:t>
      </w:r>
      <w:r w:rsidR="003A5E14">
        <w:fldChar w:fldCharType="end"/>
      </w:r>
      <w:r>
        <w:t>which helps new beginners find resources to build their project.</w:t>
      </w:r>
    </w:p>
    <w:p w14:paraId="558366FB" w14:textId="14DDC5EE" w:rsidR="000E321F" w:rsidRDefault="00C7200C" w:rsidP="00026D9D">
      <w:pPr>
        <w:pStyle w:val="ListParagraph"/>
        <w:numPr>
          <w:ilvl w:val="0"/>
          <w:numId w:val="3"/>
        </w:numPr>
      </w:pPr>
      <w:r w:rsidRPr="00EA4181">
        <w:t>Effective to build quick dashboards, user forms and token interactions easier, which is good for quick prototyping.</w:t>
      </w:r>
    </w:p>
    <w:p w14:paraId="1A206C53" w14:textId="77777777" w:rsidR="00FE1A8A" w:rsidRDefault="00FE1A8A" w:rsidP="00FE1A8A"/>
    <w:p w14:paraId="62FD0499" w14:textId="77777777" w:rsidR="00E75B93" w:rsidRPr="00972413" w:rsidRDefault="00E75B93" w:rsidP="00FE1A8A"/>
    <w:p w14:paraId="7EAC017F" w14:textId="4B360F0A" w:rsidR="000D4A90" w:rsidRDefault="00E511B1" w:rsidP="00026D9D">
      <w:r>
        <w:rPr>
          <w:rStyle w:val="Heading3Char"/>
        </w:rPr>
        <w:t xml:space="preserve">Stack 4 - </w:t>
      </w:r>
      <w:r w:rsidR="00084E87" w:rsidRPr="009C61B6">
        <w:rPr>
          <w:rStyle w:val="Heading3Char"/>
        </w:rPr>
        <w:t>Gradio</w:t>
      </w:r>
      <w:r w:rsidR="00084E87">
        <w:t>:</w:t>
      </w:r>
    </w:p>
    <w:p w14:paraId="7ED23F7F" w14:textId="37FA6CCF" w:rsidR="00084E87" w:rsidRDefault="00084E87" w:rsidP="00026D9D">
      <w:r w:rsidRPr="006D39C5">
        <w:rPr>
          <w:b/>
          <w:bCs/>
        </w:rPr>
        <w:t>Login</w:t>
      </w:r>
      <w:r>
        <w:t>:</w:t>
      </w:r>
    </w:p>
    <w:p w14:paraId="51BB2566" w14:textId="58F239BC" w:rsidR="00604242" w:rsidRDefault="00813CBF" w:rsidP="00026D9D">
      <w:r w:rsidRPr="00813CBF">
        <w:drawing>
          <wp:inline distT="0" distB="0" distL="0" distR="0" wp14:anchorId="5F9DBAE9" wp14:editId="67376030">
            <wp:extent cx="3845169" cy="1138725"/>
            <wp:effectExtent l="0" t="0" r="3175" b="4445"/>
            <wp:docPr id="10545677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7777" name="Picture 1" descr="A screen shot of a computer&#10;&#10;AI-generated content may be incorrect."/>
                    <pic:cNvPicPr/>
                  </pic:nvPicPr>
                  <pic:blipFill>
                    <a:blip r:embed="rId112"/>
                    <a:stretch>
                      <a:fillRect/>
                    </a:stretch>
                  </pic:blipFill>
                  <pic:spPr>
                    <a:xfrm>
                      <a:off x="0" y="0"/>
                      <a:ext cx="3862832" cy="1143956"/>
                    </a:xfrm>
                    <a:prstGeom prst="rect">
                      <a:avLst/>
                    </a:prstGeom>
                  </pic:spPr>
                </pic:pic>
              </a:graphicData>
            </a:graphic>
          </wp:inline>
        </w:drawing>
      </w:r>
    </w:p>
    <w:p w14:paraId="62C16ADA" w14:textId="7B32F536" w:rsidR="00084E87" w:rsidRDefault="00084E87" w:rsidP="00026D9D">
      <w:r w:rsidRPr="006D39C5">
        <w:rPr>
          <w:b/>
          <w:bCs/>
        </w:rPr>
        <w:t>Register</w:t>
      </w:r>
      <w:r>
        <w:t>:</w:t>
      </w:r>
    </w:p>
    <w:p w14:paraId="378AA8F7" w14:textId="510A00F5" w:rsidR="00084E87" w:rsidRDefault="005269CC" w:rsidP="00026D9D">
      <w:r w:rsidRPr="005269CC">
        <w:drawing>
          <wp:inline distT="0" distB="0" distL="0" distR="0" wp14:anchorId="07D3A65A" wp14:editId="51E18409">
            <wp:extent cx="3856892" cy="1744276"/>
            <wp:effectExtent l="0" t="0" r="0" b="8890"/>
            <wp:docPr id="394173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73086" name="Picture 1" descr="A screenshot of a computer&#10;&#10;AI-generated content may be incorrect."/>
                    <pic:cNvPicPr/>
                  </pic:nvPicPr>
                  <pic:blipFill>
                    <a:blip r:embed="rId113"/>
                    <a:stretch>
                      <a:fillRect/>
                    </a:stretch>
                  </pic:blipFill>
                  <pic:spPr>
                    <a:xfrm>
                      <a:off x="0" y="0"/>
                      <a:ext cx="3880811" cy="1755094"/>
                    </a:xfrm>
                    <a:prstGeom prst="rect">
                      <a:avLst/>
                    </a:prstGeom>
                  </pic:spPr>
                </pic:pic>
              </a:graphicData>
            </a:graphic>
          </wp:inline>
        </w:drawing>
      </w:r>
    </w:p>
    <w:p w14:paraId="2D11F975" w14:textId="10F8318B" w:rsidR="00883C1E" w:rsidRDefault="00883C1E" w:rsidP="00026D9D">
      <w:r>
        <w:t>Users can create their own accounts and login successfully. The navbar is designed to display the corresponding page depending on who signed in (whether they are a donor or beneficiary)</w:t>
      </w:r>
      <w:r w:rsidR="006D39C5">
        <w:br/>
        <w:t>A status bar lists whether registration/login was successful or if errors had occurred.</w:t>
      </w:r>
    </w:p>
    <w:p w14:paraId="49599E41" w14:textId="7B4DF4BC" w:rsidR="004B21A2" w:rsidRDefault="004B21A2" w:rsidP="00026D9D">
      <w:r w:rsidRPr="006D39C5">
        <w:rPr>
          <w:b/>
          <w:bCs/>
        </w:rPr>
        <w:t>Donor</w:t>
      </w:r>
      <w:r>
        <w:t>:</w:t>
      </w:r>
    </w:p>
    <w:p w14:paraId="5D35771D" w14:textId="1BDE5914" w:rsidR="009C61B6" w:rsidRDefault="009C61B6" w:rsidP="00026D9D">
      <w:r w:rsidRPr="009C61B6">
        <w:drawing>
          <wp:inline distT="0" distB="0" distL="0" distR="0" wp14:anchorId="3C0C24D0" wp14:editId="1D1AEB56">
            <wp:extent cx="3856355" cy="1148874"/>
            <wp:effectExtent l="0" t="0" r="0" b="0"/>
            <wp:docPr id="80531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903" name="Picture 1" descr="A screenshot of a computer&#10;&#10;AI-generated content may be incorrect."/>
                    <pic:cNvPicPr/>
                  </pic:nvPicPr>
                  <pic:blipFill>
                    <a:blip r:embed="rId114"/>
                    <a:stretch>
                      <a:fillRect/>
                    </a:stretch>
                  </pic:blipFill>
                  <pic:spPr>
                    <a:xfrm>
                      <a:off x="0" y="0"/>
                      <a:ext cx="3874775" cy="1154362"/>
                    </a:xfrm>
                    <a:prstGeom prst="rect">
                      <a:avLst/>
                    </a:prstGeom>
                  </pic:spPr>
                </pic:pic>
              </a:graphicData>
            </a:graphic>
          </wp:inline>
        </w:drawing>
      </w:r>
    </w:p>
    <w:p w14:paraId="4E596584" w14:textId="2596CD1E" w:rsidR="006D39C5" w:rsidRDefault="006D39C5" w:rsidP="00026D9D">
      <w:r>
        <w:t xml:space="preserve">Donors can create </w:t>
      </w:r>
      <w:r w:rsidR="00EA4181">
        <w:t>products,</w:t>
      </w:r>
      <w:r>
        <w:t xml:space="preserve"> and it gets sent automatically to the database and the beneficiary dashboard so beneficiaries can view them.</w:t>
      </w:r>
    </w:p>
    <w:p w14:paraId="7CB3CA50" w14:textId="7C119264" w:rsidR="004B21A2" w:rsidRDefault="004B21A2" w:rsidP="00026D9D">
      <w:r w:rsidRPr="006D39C5">
        <w:rPr>
          <w:b/>
          <w:bCs/>
        </w:rPr>
        <w:t>Beneficiary</w:t>
      </w:r>
      <w:r>
        <w:t>:</w:t>
      </w:r>
    </w:p>
    <w:p w14:paraId="6CC4FBAA" w14:textId="4A222FAB" w:rsidR="004B21A2" w:rsidRDefault="004B21A2" w:rsidP="00026D9D">
      <w:r w:rsidRPr="004B21A2">
        <w:drawing>
          <wp:inline distT="0" distB="0" distL="0" distR="0" wp14:anchorId="51043C93" wp14:editId="18897922">
            <wp:extent cx="3282462" cy="1365935"/>
            <wp:effectExtent l="0" t="0" r="0" b="5715"/>
            <wp:docPr id="1849584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4219" name="Picture 1" descr="A screenshot of a computer&#10;&#10;AI-generated content may be incorrect."/>
                    <pic:cNvPicPr/>
                  </pic:nvPicPr>
                  <pic:blipFill>
                    <a:blip r:embed="rId115"/>
                    <a:stretch>
                      <a:fillRect/>
                    </a:stretch>
                  </pic:blipFill>
                  <pic:spPr>
                    <a:xfrm>
                      <a:off x="0" y="0"/>
                      <a:ext cx="3302908" cy="1374443"/>
                    </a:xfrm>
                    <a:prstGeom prst="rect">
                      <a:avLst/>
                    </a:prstGeom>
                  </pic:spPr>
                </pic:pic>
              </a:graphicData>
            </a:graphic>
          </wp:inline>
        </w:drawing>
      </w:r>
      <w:r w:rsidR="006D39C5">
        <w:t xml:space="preserve"> </w:t>
      </w:r>
      <w:r w:rsidR="006D39C5" w:rsidRPr="005269CC">
        <w:drawing>
          <wp:inline distT="0" distB="0" distL="0" distR="0" wp14:anchorId="610D80BE" wp14:editId="5E10EB5D">
            <wp:extent cx="1988820" cy="699295"/>
            <wp:effectExtent l="0" t="0" r="0" b="5715"/>
            <wp:docPr id="6145858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85811" name="Picture 1" descr="A black background with white text&#10;&#10;AI-generated content may be incorrect."/>
                    <pic:cNvPicPr/>
                  </pic:nvPicPr>
                  <pic:blipFill>
                    <a:blip r:embed="rId116"/>
                    <a:stretch>
                      <a:fillRect/>
                    </a:stretch>
                  </pic:blipFill>
                  <pic:spPr>
                    <a:xfrm>
                      <a:off x="0" y="0"/>
                      <a:ext cx="1998680" cy="702762"/>
                    </a:xfrm>
                    <a:prstGeom prst="rect">
                      <a:avLst/>
                    </a:prstGeom>
                  </pic:spPr>
                </pic:pic>
              </a:graphicData>
            </a:graphic>
          </wp:inline>
        </w:drawing>
      </w:r>
    </w:p>
    <w:p w14:paraId="2FDF7439" w14:textId="7B7BB439" w:rsidR="006D39C5" w:rsidRDefault="006D39C5" w:rsidP="00026D9D">
      <w:r>
        <w:lastRenderedPageBreak/>
        <w:t>Beneficiaries can click to ‘View Meals’ and select a ProductID to purchase a product with their tokens. If successful and they have enough tokens, then they can purchase it.</w:t>
      </w:r>
    </w:p>
    <w:p w14:paraId="732B9814" w14:textId="77777777" w:rsidR="00774C10" w:rsidRDefault="00774C10" w:rsidP="00774C10">
      <w:pPr>
        <w:rPr>
          <w:sz w:val="20"/>
          <w:szCs w:val="20"/>
        </w:rPr>
      </w:pPr>
      <w:r>
        <w:rPr>
          <w:sz w:val="20"/>
          <w:szCs w:val="20"/>
        </w:rPr>
        <w:t>Code for login:</w:t>
      </w:r>
    </w:p>
    <w:p w14:paraId="2F268C5A" w14:textId="75066607" w:rsidR="00FF0E2A" w:rsidRDefault="00BC4047" w:rsidP="00774C10">
      <w:pPr>
        <w:rPr>
          <w:sz w:val="20"/>
          <w:szCs w:val="20"/>
        </w:rPr>
      </w:pPr>
      <w:r w:rsidRPr="00BC4047">
        <w:rPr>
          <w:sz w:val="20"/>
          <w:szCs w:val="20"/>
        </w:rPr>
        <w:drawing>
          <wp:inline distT="0" distB="0" distL="0" distR="0" wp14:anchorId="09DEA90D" wp14:editId="28222B21">
            <wp:extent cx="2065290" cy="1461655"/>
            <wp:effectExtent l="0" t="0" r="0" b="5715"/>
            <wp:docPr id="84288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7917" name=""/>
                    <pic:cNvPicPr/>
                  </pic:nvPicPr>
                  <pic:blipFill>
                    <a:blip r:embed="rId117"/>
                    <a:stretch>
                      <a:fillRect/>
                    </a:stretch>
                  </pic:blipFill>
                  <pic:spPr>
                    <a:xfrm>
                      <a:off x="0" y="0"/>
                      <a:ext cx="2102677" cy="1488114"/>
                    </a:xfrm>
                    <a:prstGeom prst="rect">
                      <a:avLst/>
                    </a:prstGeom>
                  </pic:spPr>
                </pic:pic>
              </a:graphicData>
            </a:graphic>
          </wp:inline>
        </w:drawing>
      </w:r>
      <w:r w:rsidR="00ED2A83">
        <w:rPr>
          <w:sz w:val="20"/>
          <w:szCs w:val="20"/>
        </w:rPr>
        <w:t xml:space="preserve"> </w:t>
      </w:r>
      <w:r w:rsidR="001B7034" w:rsidRPr="00FF0E2A">
        <w:rPr>
          <w:sz w:val="20"/>
          <w:szCs w:val="20"/>
        </w:rPr>
        <w:drawing>
          <wp:inline distT="0" distB="0" distL="0" distR="0" wp14:anchorId="433CC5BB" wp14:editId="4F26C4FC">
            <wp:extent cx="2847109" cy="1468453"/>
            <wp:effectExtent l="0" t="0" r="0" b="0"/>
            <wp:docPr id="1501928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8581" name="Picture 1" descr="A screenshot of a computer program&#10;&#10;AI-generated content may be incorrect."/>
                    <pic:cNvPicPr/>
                  </pic:nvPicPr>
                  <pic:blipFill>
                    <a:blip r:embed="rId118"/>
                    <a:stretch>
                      <a:fillRect/>
                    </a:stretch>
                  </pic:blipFill>
                  <pic:spPr>
                    <a:xfrm>
                      <a:off x="0" y="0"/>
                      <a:ext cx="2874259" cy="1482456"/>
                    </a:xfrm>
                    <a:prstGeom prst="rect">
                      <a:avLst/>
                    </a:prstGeom>
                  </pic:spPr>
                </pic:pic>
              </a:graphicData>
            </a:graphic>
          </wp:inline>
        </w:drawing>
      </w:r>
    </w:p>
    <w:p w14:paraId="6A7634B1" w14:textId="77777777" w:rsidR="00774C10" w:rsidRDefault="00774C10" w:rsidP="00774C10">
      <w:pPr>
        <w:rPr>
          <w:sz w:val="20"/>
          <w:szCs w:val="20"/>
        </w:rPr>
      </w:pPr>
      <w:r>
        <w:rPr>
          <w:sz w:val="20"/>
          <w:szCs w:val="20"/>
        </w:rPr>
        <w:t>Code for register:</w:t>
      </w:r>
    </w:p>
    <w:p w14:paraId="6B62995B" w14:textId="40E9A0EA" w:rsidR="00ED2A83" w:rsidRDefault="00BC4047" w:rsidP="00774C10">
      <w:pPr>
        <w:rPr>
          <w:sz w:val="20"/>
          <w:szCs w:val="20"/>
        </w:rPr>
      </w:pPr>
      <w:r w:rsidRPr="00BC4047">
        <w:rPr>
          <w:sz w:val="20"/>
          <w:szCs w:val="20"/>
        </w:rPr>
        <w:drawing>
          <wp:inline distT="0" distB="0" distL="0" distR="0" wp14:anchorId="6E9DBAD9" wp14:editId="36FC06BF">
            <wp:extent cx="2327564" cy="1794376"/>
            <wp:effectExtent l="0" t="0" r="0" b="0"/>
            <wp:docPr id="189219447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4473" name="Picture 1" descr="A computer screen shot of a program&#10;&#10;AI-generated content may be incorrect."/>
                    <pic:cNvPicPr/>
                  </pic:nvPicPr>
                  <pic:blipFill>
                    <a:blip r:embed="rId119"/>
                    <a:stretch>
                      <a:fillRect/>
                    </a:stretch>
                  </pic:blipFill>
                  <pic:spPr>
                    <a:xfrm>
                      <a:off x="0" y="0"/>
                      <a:ext cx="2353056" cy="1814028"/>
                    </a:xfrm>
                    <a:prstGeom prst="rect">
                      <a:avLst/>
                    </a:prstGeom>
                  </pic:spPr>
                </pic:pic>
              </a:graphicData>
            </a:graphic>
          </wp:inline>
        </w:drawing>
      </w:r>
      <w:r w:rsidR="00ED2A83" w:rsidRPr="00ED2A83">
        <w:rPr>
          <w:sz w:val="20"/>
          <w:szCs w:val="20"/>
        </w:rPr>
        <w:drawing>
          <wp:inline distT="0" distB="0" distL="0" distR="0" wp14:anchorId="57844DB5" wp14:editId="693E2862">
            <wp:extent cx="4985374" cy="1261533"/>
            <wp:effectExtent l="0" t="0" r="6350" b="0"/>
            <wp:docPr id="1889979259"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9259" name="Picture 1" descr="A black screen with text&#10;&#10;AI-generated content may be incorrect."/>
                    <pic:cNvPicPr/>
                  </pic:nvPicPr>
                  <pic:blipFill>
                    <a:blip r:embed="rId120"/>
                    <a:stretch>
                      <a:fillRect/>
                    </a:stretch>
                  </pic:blipFill>
                  <pic:spPr>
                    <a:xfrm>
                      <a:off x="0" y="0"/>
                      <a:ext cx="5021739" cy="1270735"/>
                    </a:xfrm>
                    <a:prstGeom prst="rect">
                      <a:avLst/>
                    </a:prstGeom>
                  </pic:spPr>
                </pic:pic>
              </a:graphicData>
            </a:graphic>
          </wp:inline>
        </w:drawing>
      </w:r>
    </w:p>
    <w:p w14:paraId="53D06D33" w14:textId="77777777" w:rsidR="00774C10" w:rsidRDefault="00774C10" w:rsidP="00774C10">
      <w:pPr>
        <w:rPr>
          <w:sz w:val="20"/>
          <w:szCs w:val="20"/>
        </w:rPr>
      </w:pPr>
      <w:r>
        <w:rPr>
          <w:sz w:val="20"/>
          <w:szCs w:val="20"/>
        </w:rPr>
        <w:t>Code for beneficiary dashboard:</w:t>
      </w:r>
    </w:p>
    <w:p w14:paraId="7752FE10" w14:textId="77777777" w:rsidR="00E75B93" w:rsidRDefault="00021890" w:rsidP="00774C10">
      <w:pPr>
        <w:rPr>
          <w:sz w:val="20"/>
          <w:szCs w:val="20"/>
        </w:rPr>
      </w:pPr>
      <w:r w:rsidRPr="00021890">
        <w:rPr>
          <w:sz w:val="20"/>
          <w:szCs w:val="20"/>
        </w:rPr>
        <w:drawing>
          <wp:inline distT="0" distB="0" distL="0" distR="0" wp14:anchorId="230B6CC1" wp14:editId="26107615">
            <wp:extent cx="3193473" cy="1101008"/>
            <wp:effectExtent l="0" t="0" r="6985" b="4445"/>
            <wp:docPr id="132585379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3799" name="Picture 1" descr="A computer code on a black background&#10;&#10;AI-generated content may be incorrect."/>
                    <pic:cNvPicPr/>
                  </pic:nvPicPr>
                  <pic:blipFill>
                    <a:blip r:embed="rId121"/>
                    <a:stretch>
                      <a:fillRect/>
                    </a:stretch>
                  </pic:blipFill>
                  <pic:spPr>
                    <a:xfrm>
                      <a:off x="0" y="0"/>
                      <a:ext cx="3251324" cy="1120953"/>
                    </a:xfrm>
                    <a:prstGeom prst="rect">
                      <a:avLst/>
                    </a:prstGeom>
                  </pic:spPr>
                </pic:pic>
              </a:graphicData>
            </a:graphic>
          </wp:inline>
        </w:drawing>
      </w:r>
    </w:p>
    <w:p w14:paraId="0D97E210" w14:textId="44CFEA0E" w:rsidR="00176E04" w:rsidRDefault="00176E04" w:rsidP="00774C10">
      <w:pPr>
        <w:rPr>
          <w:sz w:val="20"/>
          <w:szCs w:val="20"/>
        </w:rPr>
      </w:pPr>
      <w:r w:rsidRPr="00176E04">
        <w:rPr>
          <w:sz w:val="20"/>
          <w:szCs w:val="20"/>
        </w:rPr>
        <w:drawing>
          <wp:inline distT="0" distB="0" distL="0" distR="0" wp14:anchorId="23BF431D" wp14:editId="7464637D">
            <wp:extent cx="2426936" cy="2105891"/>
            <wp:effectExtent l="0" t="0" r="0" b="8890"/>
            <wp:docPr id="189770728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07281" name="Picture 1" descr="A computer screen shot of a program code&#10;&#10;AI-generated content may be incorrect."/>
                    <pic:cNvPicPr/>
                  </pic:nvPicPr>
                  <pic:blipFill>
                    <a:blip r:embed="rId122"/>
                    <a:stretch>
                      <a:fillRect/>
                    </a:stretch>
                  </pic:blipFill>
                  <pic:spPr>
                    <a:xfrm>
                      <a:off x="0" y="0"/>
                      <a:ext cx="2456696" cy="2131715"/>
                    </a:xfrm>
                    <a:prstGeom prst="rect">
                      <a:avLst/>
                    </a:prstGeom>
                  </pic:spPr>
                </pic:pic>
              </a:graphicData>
            </a:graphic>
          </wp:inline>
        </w:drawing>
      </w:r>
    </w:p>
    <w:p w14:paraId="4132613F" w14:textId="35E7FC70" w:rsidR="00DA7C7E" w:rsidRDefault="00DA7C7E" w:rsidP="00774C10">
      <w:pPr>
        <w:rPr>
          <w:sz w:val="20"/>
          <w:szCs w:val="20"/>
        </w:rPr>
      </w:pPr>
      <w:r w:rsidRPr="00DA7C7E">
        <w:rPr>
          <w:sz w:val="20"/>
          <w:szCs w:val="20"/>
        </w:rPr>
        <w:drawing>
          <wp:inline distT="0" distB="0" distL="0" distR="0" wp14:anchorId="1FCC1CC5" wp14:editId="76751BEF">
            <wp:extent cx="5328517" cy="1371600"/>
            <wp:effectExtent l="0" t="0" r="5715" b="0"/>
            <wp:docPr id="150377991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9912" name="Picture 1" descr="A computer screen with text&#10;&#10;AI-generated content may be incorrect."/>
                    <pic:cNvPicPr/>
                  </pic:nvPicPr>
                  <pic:blipFill>
                    <a:blip r:embed="rId123"/>
                    <a:stretch>
                      <a:fillRect/>
                    </a:stretch>
                  </pic:blipFill>
                  <pic:spPr>
                    <a:xfrm>
                      <a:off x="0" y="0"/>
                      <a:ext cx="5339909" cy="1374533"/>
                    </a:xfrm>
                    <a:prstGeom prst="rect">
                      <a:avLst/>
                    </a:prstGeom>
                  </pic:spPr>
                </pic:pic>
              </a:graphicData>
            </a:graphic>
          </wp:inline>
        </w:drawing>
      </w:r>
    </w:p>
    <w:p w14:paraId="537A2CDE" w14:textId="77777777" w:rsidR="00ED2A83" w:rsidRDefault="00ED2A83" w:rsidP="00774C10">
      <w:pPr>
        <w:rPr>
          <w:sz w:val="20"/>
          <w:szCs w:val="20"/>
        </w:rPr>
      </w:pPr>
    </w:p>
    <w:p w14:paraId="7DFA23E0" w14:textId="77777777" w:rsidR="00774C10" w:rsidRDefault="00774C10" w:rsidP="00774C10">
      <w:pPr>
        <w:rPr>
          <w:sz w:val="20"/>
          <w:szCs w:val="20"/>
        </w:rPr>
      </w:pPr>
      <w:r>
        <w:rPr>
          <w:sz w:val="20"/>
          <w:szCs w:val="20"/>
        </w:rPr>
        <w:t>Code for donor dashboard:</w:t>
      </w:r>
    </w:p>
    <w:p w14:paraId="3BF51D33" w14:textId="7CE76536" w:rsidR="00021890" w:rsidRDefault="00021890" w:rsidP="00774C10">
      <w:pPr>
        <w:rPr>
          <w:sz w:val="20"/>
          <w:szCs w:val="20"/>
        </w:rPr>
      </w:pPr>
      <w:r w:rsidRPr="00021890">
        <w:rPr>
          <w:sz w:val="20"/>
          <w:szCs w:val="20"/>
        </w:rPr>
        <w:drawing>
          <wp:inline distT="0" distB="0" distL="0" distR="0" wp14:anchorId="5422BABB" wp14:editId="1E70B579">
            <wp:extent cx="5441811" cy="2006600"/>
            <wp:effectExtent l="0" t="0" r="6985" b="0"/>
            <wp:docPr id="346831844" name="Picture 1" descr="A computer screen with white and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1844" name="Picture 1" descr="A computer screen with white and pink text&#10;&#10;AI-generated content may be incorrect."/>
                    <pic:cNvPicPr/>
                  </pic:nvPicPr>
                  <pic:blipFill>
                    <a:blip r:embed="rId124"/>
                    <a:stretch>
                      <a:fillRect/>
                    </a:stretch>
                  </pic:blipFill>
                  <pic:spPr>
                    <a:xfrm>
                      <a:off x="0" y="0"/>
                      <a:ext cx="5480842" cy="2020992"/>
                    </a:xfrm>
                    <a:prstGeom prst="rect">
                      <a:avLst/>
                    </a:prstGeom>
                  </pic:spPr>
                </pic:pic>
              </a:graphicData>
            </a:graphic>
          </wp:inline>
        </w:drawing>
      </w:r>
    </w:p>
    <w:p w14:paraId="5BA720EA" w14:textId="34F6E80E" w:rsidR="00FF0E2A" w:rsidRDefault="00FF0E2A" w:rsidP="00774C10">
      <w:pPr>
        <w:rPr>
          <w:sz w:val="20"/>
          <w:szCs w:val="20"/>
        </w:rPr>
      </w:pPr>
      <w:r w:rsidRPr="00FF0E2A">
        <w:rPr>
          <w:sz w:val="20"/>
          <w:szCs w:val="20"/>
        </w:rPr>
        <w:drawing>
          <wp:inline distT="0" distB="0" distL="0" distR="0" wp14:anchorId="7F313BF8" wp14:editId="5A37EC58">
            <wp:extent cx="5470357" cy="1490133"/>
            <wp:effectExtent l="0" t="0" r="0" b="0"/>
            <wp:docPr id="3200562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6219" name="Picture 1" descr="A screen shot of a computer code&#10;&#10;AI-generated content may be incorrect."/>
                    <pic:cNvPicPr/>
                  </pic:nvPicPr>
                  <pic:blipFill>
                    <a:blip r:embed="rId125"/>
                    <a:stretch>
                      <a:fillRect/>
                    </a:stretch>
                  </pic:blipFill>
                  <pic:spPr>
                    <a:xfrm>
                      <a:off x="0" y="0"/>
                      <a:ext cx="5480268" cy="1492833"/>
                    </a:xfrm>
                    <a:prstGeom prst="rect">
                      <a:avLst/>
                    </a:prstGeom>
                  </pic:spPr>
                </pic:pic>
              </a:graphicData>
            </a:graphic>
          </wp:inline>
        </w:drawing>
      </w:r>
    </w:p>
    <w:p w14:paraId="3204C7CB" w14:textId="47BA7685" w:rsidR="00DA7C7E" w:rsidRDefault="00DA7C7E" w:rsidP="00774C10">
      <w:pPr>
        <w:rPr>
          <w:sz w:val="20"/>
          <w:szCs w:val="20"/>
        </w:rPr>
      </w:pPr>
      <w:r w:rsidRPr="00FF0E2A">
        <w:rPr>
          <w:sz w:val="20"/>
          <w:szCs w:val="20"/>
        </w:rPr>
        <w:drawing>
          <wp:inline distT="0" distB="0" distL="0" distR="0" wp14:anchorId="5761B9DC" wp14:editId="07B16C97">
            <wp:extent cx="5424322" cy="1244600"/>
            <wp:effectExtent l="0" t="0" r="5080" b="0"/>
            <wp:docPr id="89062314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23148" name="Picture 1" descr="A computer screen shot of text&#10;&#10;AI-generated content may be incorrect."/>
                    <pic:cNvPicPr/>
                  </pic:nvPicPr>
                  <pic:blipFill>
                    <a:blip r:embed="rId126"/>
                    <a:stretch>
                      <a:fillRect/>
                    </a:stretch>
                  </pic:blipFill>
                  <pic:spPr>
                    <a:xfrm>
                      <a:off x="0" y="0"/>
                      <a:ext cx="5466346" cy="1254242"/>
                    </a:xfrm>
                    <a:prstGeom prst="rect">
                      <a:avLst/>
                    </a:prstGeom>
                  </pic:spPr>
                </pic:pic>
              </a:graphicData>
            </a:graphic>
          </wp:inline>
        </w:drawing>
      </w:r>
    </w:p>
    <w:p w14:paraId="11F15A8D" w14:textId="77777777" w:rsidR="00774C10" w:rsidRDefault="00774C10" w:rsidP="00026D9D"/>
    <w:p w14:paraId="4FBBC6B3" w14:textId="77777777" w:rsidR="00DA7C7E" w:rsidRDefault="00DA7C7E" w:rsidP="00026D9D"/>
    <w:p w14:paraId="5054B87C" w14:textId="77777777" w:rsidR="00DA7C7E" w:rsidRDefault="00DA7C7E" w:rsidP="00026D9D"/>
    <w:p w14:paraId="08B16877" w14:textId="77777777" w:rsidR="00DA7C7E" w:rsidRDefault="00DA7C7E" w:rsidP="00026D9D"/>
    <w:p w14:paraId="6282016D" w14:textId="77777777" w:rsidR="00DA7C7E" w:rsidRDefault="00DA7C7E" w:rsidP="00026D9D"/>
    <w:p w14:paraId="5B703722" w14:textId="77777777" w:rsidR="00DA7C7E" w:rsidRDefault="00DA7C7E" w:rsidP="00026D9D"/>
    <w:p w14:paraId="1759CB86" w14:textId="77777777" w:rsidR="00DA7C7E" w:rsidRDefault="00DA7C7E" w:rsidP="00026D9D"/>
    <w:p w14:paraId="277E252C" w14:textId="67B980DC" w:rsidR="00451F00" w:rsidRDefault="00C776F4" w:rsidP="00026D9D">
      <w:r>
        <w:t xml:space="preserve">The </w:t>
      </w:r>
      <w:r w:rsidRPr="00A22D3C">
        <w:rPr>
          <w:b/>
          <w:bCs/>
        </w:rPr>
        <w:t>login/registration</w:t>
      </w:r>
      <w:r>
        <w:t xml:space="preserve"> workflows were done directly in Python functions. Textboxes were used for email/</w:t>
      </w:r>
      <w:r w:rsidR="00F84FE6">
        <w:t>password,</w:t>
      </w:r>
      <w:r>
        <w:t xml:space="preserve"> and a dropdown menu was used to choose a role </w:t>
      </w:r>
      <w:r w:rsidR="003F5FED">
        <w:t>and was linked using .click() in the backend.</w:t>
      </w:r>
      <w:r w:rsidR="003F5FED">
        <w:br/>
        <w:t>These functions made requests to the FastAPI endpoints much quicker (/register, /login).</w:t>
      </w:r>
      <w:r w:rsidR="003F5FED">
        <w:br/>
        <w:t>FastAPI validates the requests to login/signup and hashes the password using bcrypt, generated  JWT with PyJWT and stores the user details in SQLite.</w:t>
      </w:r>
      <w:r w:rsidR="003F5FED">
        <w:br/>
        <w:t>Unlike the JS frameworks, UI had been automatically generated by Gradio, which sped up a lot of time having to develop this framework.</w:t>
      </w:r>
    </w:p>
    <w:p w14:paraId="12222D0B" w14:textId="392667B1" w:rsidR="00451F00" w:rsidRDefault="00417DC3" w:rsidP="00026D9D">
      <w:r>
        <w:t xml:space="preserve">For the </w:t>
      </w:r>
      <w:r w:rsidRPr="00A22D3C">
        <w:rPr>
          <w:b/>
          <w:bCs/>
        </w:rPr>
        <w:t>Donor Dashboard</w:t>
      </w:r>
      <w:r>
        <w:t>, textboxes were also used for product information (name, description, cost etc.) – the ‘Add Product’ button triggers the ‘add_product()’ function in the backend</w:t>
      </w:r>
      <w:r w:rsidR="001771A1">
        <w:t>. FastAPI handles product creation effectively by linking it to the Donor’s ID and the new product displays immediately in a design element to show beneficiaries.</w:t>
      </w:r>
    </w:p>
    <w:p w14:paraId="1D00ED77" w14:textId="222EED85" w:rsidR="00451F00" w:rsidRDefault="001771A1" w:rsidP="00026D9D">
      <w:r>
        <w:t xml:space="preserve">For the </w:t>
      </w:r>
      <w:r w:rsidRPr="00A22D3C">
        <w:rPr>
          <w:b/>
          <w:bCs/>
        </w:rPr>
        <w:t>Beneficiary Dashboard</w:t>
      </w:r>
      <w:r>
        <w:t>, the workflow listed all of the available product in a list</w:t>
      </w:r>
      <w:r w:rsidR="003E4242">
        <w:t>, reflecting what was created by donors</w:t>
      </w:r>
      <w:r w:rsidR="0067073A">
        <w:t xml:space="preserve"> and by who</w:t>
      </w:r>
      <w:r w:rsidR="003E4242">
        <w:t>.</w:t>
      </w:r>
      <w:r w:rsidR="0067073A">
        <w:t xml:space="preserve"> A beneficiary can click a ‘purchase’ button which triggered the backend function calling FastAPI’s ‘/purchase/{id}’ endpoint. The function validates the beneficiary’s token balance, deducts an amount of tokens and updates the product.</w:t>
      </w:r>
      <w:r w:rsidR="003E4242">
        <w:t xml:space="preserve"> </w:t>
      </w:r>
    </w:p>
    <w:p w14:paraId="485B694F" w14:textId="74A0F201" w:rsidR="00451F00" w:rsidRPr="0056611D" w:rsidRDefault="003E20B0" w:rsidP="00026D9D">
      <w:pPr>
        <w:rPr>
          <w:u w:val="single"/>
        </w:rPr>
      </w:pPr>
      <w:r w:rsidRPr="0056611D">
        <w:rPr>
          <w:u w:val="single"/>
        </w:rPr>
        <w:t xml:space="preserve">The complexity of </w:t>
      </w:r>
      <w:r w:rsidR="0056611D" w:rsidRPr="0056611D">
        <w:rPr>
          <w:u w:val="single"/>
        </w:rPr>
        <w:t>Gradio</w:t>
      </w:r>
      <w:r w:rsidRPr="0056611D">
        <w:rPr>
          <w:u w:val="single"/>
        </w:rPr>
        <w:t xml:space="preserve"> is little to none:</w:t>
      </w:r>
    </w:p>
    <w:p w14:paraId="188CF12F" w14:textId="51EB2CE5" w:rsidR="003E20B0" w:rsidRDefault="003E20B0" w:rsidP="003E20B0">
      <w:pPr>
        <w:pStyle w:val="ListParagraph"/>
        <w:numPr>
          <w:ilvl w:val="0"/>
          <w:numId w:val="3"/>
        </w:numPr>
      </w:pPr>
      <w:r>
        <w:t>It had the lowest complexity and was able to be developed in no time at all, especially on the frontend as Gradio auto-generates UI elements like textboxes, buttons and tables straight from Python functions, which meant that it saved time to have to write separate frontend code like Angular, React or Vue.</w:t>
      </w:r>
    </w:p>
    <w:p w14:paraId="412B7A40" w14:textId="712BF6CB" w:rsidR="003E20B0" w:rsidRDefault="003E20B0" w:rsidP="003E20B0">
      <w:pPr>
        <w:pStyle w:val="ListParagraph"/>
        <w:numPr>
          <w:ilvl w:val="0"/>
          <w:numId w:val="3"/>
        </w:numPr>
      </w:pPr>
      <w:r>
        <w:t>Implementing login only required a python function which calls a FastAPI endpoint, and Gradio automatically builds the form.</w:t>
      </w:r>
    </w:p>
    <w:p w14:paraId="63603D03" w14:textId="53F48F40" w:rsidR="0056611D" w:rsidRDefault="0056611D" w:rsidP="003E20B0">
      <w:pPr>
        <w:pStyle w:val="ListParagraph"/>
        <w:numPr>
          <w:ilvl w:val="0"/>
          <w:numId w:val="3"/>
        </w:numPr>
      </w:pPr>
      <w:r>
        <w:t>Product creation was implemented using textbox inputs with a function to insert details into the database, while product listing was handled using a list, which made it quick to prototype.</w:t>
      </w:r>
    </w:p>
    <w:p w14:paraId="34E7F6F2" w14:textId="232EABB1" w:rsidR="0056611D" w:rsidRDefault="0056611D" w:rsidP="003E20B0">
      <w:pPr>
        <w:pStyle w:val="ListParagraph"/>
        <w:numPr>
          <w:ilvl w:val="0"/>
          <w:numId w:val="3"/>
        </w:numPr>
      </w:pPr>
      <w:r>
        <w:t>The backend was similar to Express since FastAPI still needed JWT logic, password hashing and token balance status – however, since both frontend and backend could be defined in Python, integration was quicker to sort out than the JavaScript stacks.</w:t>
      </w:r>
    </w:p>
    <w:p w14:paraId="6B8D9063" w14:textId="42765F9B" w:rsidR="00451F00" w:rsidRDefault="003E20B0" w:rsidP="00026D9D">
      <w:pPr>
        <w:pStyle w:val="ListParagraph"/>
        <w:numPr>
          <w:ilvl w:val="0"/>
          <w:numId w:val="3"/>
        </w:numPr>
      </w:pPr>
      <w:r>
        <w:t xml:space="preserve">It is </w:t>
      </w:r>
      <w:r w:rsidR="0056611D">
        <w:t>suitable to create effortlessly fast prototype designs</w:t>
      </w:r>
    </w:p>
    <w:p w14:paraId="453AF9F6" w14:textId="77777777" w:rsidR="00E84D58" w:rsidRPr="00E84D58" w:rsidRDefault="00E84D58" w:rsidP="00026D9D">
      <w:pPr>
        <w:pStyle w:val="ListParagraph"/>
        <w:numPr>
          <w:ilvl w:val="0"/>
          <w:numId w:val="3"/>
        </w:numPr>
      </w:pPr>
    </w:p>
    <w:p w14:paraId="7A561DC8" w14:textId="213A68AF" w:rsidR="00451F00" w:rsidRPr="006C4A0E" w:rsidRDefault="00145A3F" w:rsidP="00026D9D">
      <w:pPr>
        <w:rPr>
          <w:u w:val="single"/>
        </w:rPr>
      </w:pPr>
      <w:r w:rsidRPr="006C4A0E">
        <w:rPr>
          <w:u w:val="single"/>
        </w:rPr>
        <w:t xml:space="preserve">The benefits of this framework </w:t>
      </w:r>
      <w:r w:rsidR="00BF04A7" w:rsidRPr="00BF04A7">
        <w:rPr>
          <w:u w:val="single"/>
        </w:rPr>
        <w:t xml:space="preserve">to develop the website </w:t>
      </w:r>
      <w:r w:rsidRPr="006C4A0E">
        <w:rPr>
          <w:u w:val="single"/>
        </w:rPr>
        <w:t>are:</w:t>
      </w:r>
    </w:p>
    <w:p w14:paraId="6D3088D8" w14:textId="40D65347" w:rsidR="00145A3F" w:rsidRDefault="00145A3F" w:rsidP="00145A3F">
      <w:pPr>
        <w:pStyle w:val="ListParagraph"/>
        <w:numPr>
          <w:ilvl w:val="0"/>
          <w:numId w:val="3"/>
        </w:numPr>
      </w:pPr>
      <w:r>
        <w:t xml:space="preserve">Gradio is noted to be the fastest at prototyping and allowed the login/registration, product </w:t>
      </w:r>
      <w:r w:rsidR="006C4A0E">
        <w:t>creation</w:t>
      </w:r>
      <w:r>
        <w:t>/listing/purchasing workflows to be designed with a minimal amount of code.</w:t>
      </w:r>
    </w:p>
    <w:p w14:paraId="0DA1B553" w14:textId="39348507" w:rsidR="00EE4DEE" w:rsidRDefault="00EE4DEE" w:rsidP="00145A3F">
      <w:pPr>
        <w:pStyle w:val="ListParagraph"/>
        <w:numPr>
          <w:ilvl w:val="0"/>
          <w:numId w:val="3"/>
        </w:numPr>
      </w:pPr>
      <w:r>
        <w:t xml:space="preserve">“Gradio’s API is designed to be intuitive and easy to learn, even for developers who aren’t familiar with web technologies” </w:t>
      </w:r>
      <w:r w:rsidR="00372024">
        <w:fldChar w:fldCharType="begin"/>
      </w:r>
      <w:r w:rsidR="00372024">
        <w:instrText xml:space="preserve"> ADDIN ZOTERO_ITEM CSL_CITATION {"citationID":"VQQ8jgwU","properties":{"formattedCitation":"(Graph, 2025)","plainCitation":"(Graph, 2025)","noteIndex":0},"citationItems":[{"id":213,"uris":["http://zotero.org/users/local/RMxTFugL/items/5728FGNV"],"itemData":{"id":213,"type":"post-weblog","abstract":"Empowering Machine Learning with Interactive Web Interfaces","container-title":"Medium","language":"en","title":"Gradio: A Comprehensive Overview","title-short":"Gradio","URL":"https://medium.com/@researchgraph/gradio-a-comprehensive-overview-7f9f50e7f977","author":[{"family":"Graph","given":"Research"}],"accessed":{"date-parts":[["2025",9,21]]},"issued":{"date-parts":[["2025",7,29]]}}}],"schema":"https://github.com/citation-style-language/schema/raw/master/csl-citation.json"} </w:instrText>
      </w:r>
      <w:r w:rsidR="00372024">
        <w:fldChar w:fldCharType="separate"/>
      </w:r>
      <w:r w:rsidR="00372024" w:rsidRPr="00372024">
        <w:t>(Graph, 2025)</w:t>
      </w:r>
      <w:r w:rsidR="00372024">
        <w:fldChar w:fldCharType="end"/>
      </w:r>
    </w:p>
    <w:p w14:paraId="1B09FEB2" w14:textId="1006BE14" w:rsidR="00145A3F" w:rsidRDefault="00145A3F" w:rsidP="00145A3F">
      <w:pPr>
        <w:pStyle w:val="ListParagraph"/>
        <w:numPr>
          <w:ilvl w:val="0"/>
          <w:numId w:val="3"/>
        </w:numPr>
      </w:pPr>
      <w:r>
        <w:t>Unlike JS frameworks, no frontend build system needed to be setup which reduced the amount of development time and allowed time to further develop the backend.</w:t>
      </w:r>
    </w:p>
    <w:p w14:paraId="280C5E69" w14:textId="70C3C174" w:rsidR="00701367" w:rsidRDefault="00701367" w:rsidP="00145A3F">
      <w:pPr>
        <w:pStyle w:val="ListParagraph"/>
        <w:numPr>
          <w:ilvl w:val="0"/>
          <w:numId w:val="3"/>
        </w:numPr>
      </w:pPr>
      <w:r>
        <w:t>“Built-in hosting with Hugging Face Spaces – Deploy without any DevOps setup”</w:t>
      </w:r>
      <w:r w:rsidR="007E29D8">
        <w:fldChar w:fldCharType="begin"/>
      </w:r>
      <w:r w:rsidR="007E29D8">
        <w:instrText xml:space="preserve"> ADDIN ZOTERO_ITEM CSL_CITATION {"citationID":"IZajQoEg","properties":{"formattedCitation":"({\\i{}Introduction to Gradio}, n.d.)","plainCitation":"(Introduction to Gradio, n.d.)","noteIndex":0},"citationItems":[{"id":215,"uris":["http://zotero.org/users/local/RMxTFugL/items/TCWYV832"],"itemData":{"id":215,"type":"webpage","abstract":"Dive into Gradio, learn how it empowers Python developers to build interactive apps and why it has become so popular","language":"en","title":"Introduction to Gradio: How to Build Interactive Apps | UI Bakery Blog","title-short":"Introduction to Gradio","URL":"https://uibakery.io/blog/introduction-to-gradio","accessed":{"date-parts":[["2025",9,21]]}}}],"schema":"https://github.com/citation-style-language/schema/raw/master/csl-citation.json"} </w:instrText>
      </w:r>
      <w:r w:rsidR="007E29D8">
        <w:fldChar w:fldCharType="separate"/>
      </w:r>
      <w:r w:rsidR="007E29D8" w:rsidRPr="007E29D8">
        <w:rPr>
          <w:rFonts w:cs="Times New Roman"/>
          <w:kern w:val="0"/>
        </w:rPr>
        <w:t>(</w:t>
      </w:r>
      <w:r w:rsidR="007E29D8" w:rsidRPr="007E29D8">
        <w:rPr>
          <w:rFonts w:cs="Times New Roman"/>
          <w:i/>
          <w:iCs/>
          <w:kern w:val="0"/>
        </w:rPr>
        <w:t>Introduction to Gradio</w:t>
      </w:r>
      <w:r w:rsidR="007E29D8" w:rsidRPr="007E29D8">
        <w:rPr>
          <w:rFonts w:cs="Times New Roman"/>
          <w:kern w:val="0"/>
        </w:rPr>
        <w:t>, n.d.)</w:t>
      </w:r>
      <w:r w:rsidR="007E29D8">
        <w:fldChar w:fldCharType="end"/>
      </w:r>
    </w:p>
    <w:p w14:paraId="261387C8" w14:textId="3141BE70" w:rsidR="00FF56DA" w:rsidRDefault="00FF56DA" w:rsidP="00145A3F">
      <w:pPr>
        <w:pStyle w:val="ListParagraph"/>
        <w:numPr>
          <w:ilvl w:val="0"/>
          <w:numId w:val="3"/>
        </w:numPr>
      </w:pPr>
      <w:r>
        <w:t>FastAPI provides strong typing with Pydantic models, automatic validation of data etc.</w:t>
      </w:r>
    </w:p>
    <w:p w14:paraId="4E34C9FF" w14:textId="14DA65AE" w:rsidR="00FF56DA" w:rsidRDefault="00FF56DA" w:rsidP="00145A3F">
      <w:pPr>
        <w:pStyle w:val="ListParagraph"/>
        <w:numPr>
          <w:ilvl w:val="0"/>
          <w:numId w:val="3"/>
        </w:numPr>
      </w:pPr>
      <w:r>
        <w:t xml:space="preserve">While Gradio </w:t>
      </w:r>
      <w:r w:rsidR="006C4A0E">
        <w:t>isn’t</w:t>
      </w:r>
      <w:r>
        <w:t xml:space="preserve"> better suited to scale for a production-ready platform for enterprises, it </w:t>
      </w:r>
      <w:r w:rsidR="006C4A0E">
        <w:t>certainly shows its strength in providing a quick working prototype</w:t>
      </w:r>
    </w:p>
    <w:p w14:paraId="75F64DBC" w14:textId="77777777" w:rsidR="00451F00" w:rsidRDefault="00451F00" w:rsidP="00026D9D"/>
    <w:p w14:paraId="46E5AA75" w14:textId="77777777" w:rsidR="00BF04A7" w:rsidRDefault="00BF04A7" w:rsidP="00026D9D"/>
    <w:p w14:paraId="69DE7385" w14:textId="5BD23472" w:rsidR="000D4A90" w:rsidRDefault="00E511B1" w:rsidP="00911213">
      <w:pPr>
        <w:pStyle w:val="Heading3"/>
      </w:pPr>
      <w:r>
        <w:lastRenderedPageBreak/>
        <w:t xml:space="preserve">Stack 5 - </w:t>
      </w:r>
      <w:r w:rsidR="000D4A90">
        <w:t>Python/Fast API:</w:t>
      </w:r>
    </w:p>
    <w:p w14:paraId="26EF0062" w14:textId="32619D6A" w:rsidR="000D4A90" w:rsidRDefault="000D4A90" w:rsidP="00026D9D">
      <w:r w:rsidRPr="005904EB">
        <w:rPr>
          <w:b/>
          <w:bCs/>
        </w:rPr>
        <w:t>Login</w:t>
      </w:r>
      <w:r>
        <w:t>:</w:t>
      </w:r>
    </w:p>
    <w:p w14:paraId="78A9D3E7" w14:textId="091D2668" w:rsidR="000D4A90" w:rsidRDefault="000D4A90" w:rsidP="00026D9D">
      <w:r w:rsidRPr="000D4A90">
        <w:drawing>
          <wp:inline distT="0" distB="0" distL="0" distR="0" wp14:anchorId="3E5712FD" wp14:editId="428BA3F1">
            <wp:extent cx="3289912" cy="1455420"/>
            <wp:effectExtent l="0" t="0" r="6350" b="0"/>
            <wp:docPr id="1513146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6941" name="Picture 1" descr="A screenshot of a computer&#10;&#10;AI-generated content may be incorrect."/>
                    <pic:cNvPicPr/>
                  </pic:nvPicPr>
                  <pic:blipFill>
                    <a:blip r:embed="rId127"/>
                    <a:stretch>
                      <a:fillRect/>
                    </a:stretch>
                  </pic:blipFill>
                  <pic:spPr>
                    <a:xfrm>
                      <a:off x="0" y="0"/>
                      <a:ext cx="3304607" cy="1461921"/>
                    </a:xfrm>
                    <a:prstGeom prst="rect">
                      <a:avLst/>
                    </a:prstGeom>
                  </pic:spPr>
                </pic:pic>
              </a:graphicData>
            </a:graphic>
          </wp:inline>
        </w:drawing>
      </w:r>
    </w:p>
    <w:p w14:paraId="6A428A8F" w14:textId="7264C2FD" w:rsidR="000D4A90" w:rsidRDefault="000D4A90" w:rsidP="00026D9D">
      <w:r w:rsidRPr="005904EB">
        <w:rPr>
          <w:b/>
          <w:bCs/>
        </w:rPr>
        <w:t>Signup</w:t>
      </w:r>
      <w:r>
        <w:t>:</w:t>
      </w:r>
    </w:p>
    <w:p w14:paraId="7C88CAF4" w14:textId="4DA7CFAC" w:rsidR="000D4A90" w:rsidRDefault="001807B5" w:rsidP="00026D9D">
      <w:r w:rsidRPr="001807B5">
        <w:drawing>
          <wp:inline distT="0" distB="0" distL="0" distR="0" wp14:anchorId="39D6D02D" wp14:editId="4D0E3767">
            <wp:extent cx="3276600" cy="1343529"/>
            <wp:effectExtent l="0" t="0" r="0" b="9525"/>
            <wp:docPr id="1719217982"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7982" name="Picture 1" descr="A screenshot of a video&#10;&#10;AI-generated content may be incorrect."/>
                    <pic:cNvPicPr/>
                  </pic:nvPicPr>
                  <pic:blipFill>
                    <a:blip r:embed="rId128"/>
                    <a:stretch>
                      <a:fillRect/>
                    </a:stretch>
                  </pic:blipFill>
                  <pic:spPr>
                    <a:xfrm>
                      <a:off x="0" y="0"/>
                      <a:ext cx="3297301" cy="1352017"/>
                    </a:xfrm>
                    <a:prstGeom prst="rect">
                      <a:avLst/>
                    </a:prstGeom>
                  </pic:spPr>
                </pic:pic>
              </a:graphicData>
            </a:graphic>
          </wp:inline>
        </w:drawing>
      </w:r>
    </w:p>
    <w:p w14:paraId="5A413D60" w14:textId="524FA71C" w:rsidR="006D39C5" w:rsidRDefault="006D39C5" w:rsidP="00026D9D">
      <w:r>
        <w:t>Users can create their own account and log into the system with the existing details successfully.</w:t>
      </w:r>
    </w:p>
    <w:p w14:paraId="3DD5D98F" w14:textId="0876E6FC" w:rsidR="00702085" w:rsidRDefault="00702085" w:rsidP="00026D9D">
      <w:r w:rsidRPr="005904EB">
        <w:rPr>
          <w:b/>
          <w:bCs/>
        </w:rPr>
        <w:t>Donor</w:t>
      </w:r>
      <w:r>
        <w:t>:</w:t>
      </w:r>
    </w:p>
    <w:p w14:paraId="01C54264" w14:textId="69C7A6A0" w:rsidR="00702085" w:rsidRDefault="003034D7" w:rsidP="00026D9D">
      <w:r w:rsidRPr="003034D7">
        <w:drawing>
          <wp:inline distT="0" distB="0" distL="0" distR="0" wp14:anchorId="2B5030F4" wp14:editId="1679693D">
            <wp:extent cx="3215640" cy="1315327"/>
            <wp:effectExtent l="0" t="0" r="3810" b="0"/>
            <wp:docPr id="899068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8414" name="Picture 1" descr="A screenshot of a computer&#10;&#10;AI-generated content may be incorrect."/>
                    <pic:cNvPicPr/>
                  </pic:nvPicPr>
                  <pic:blipFill>
                    <a:blip r:embed="rId129"/>
                    <a:stretch>
                      <a:fillRect/>
                    </a:stretch>
                  </pic:blipFill>
                  <pic:spPr>
                    <a:xfrm>
                      <a:off x="0" y="0"/>
                      <a:ext cx="3235407" cy="1323412"/>
                    </a:xfrm>
                    <a:prstGeom prst="rect">
                      <a:avLst/>
                    </a:prstGeom>
                  </pic:spPr>
                </pic:pic>
              </a:graphicData>
            </a:graphic>
          </wp:inline>
        </w:drawing>
      </w:r>
    </w:p>
    <w:p w14:paraId="7E68F071" w14:textId="3F5B51DE" w:rsidR="006D39C5" w:rsidRDefault="006D39C5" w:rsidP="00026D9D">
      <w:r>
        <w:t>Donors can</w:t>
      </w:r>
      <w:r w:rsidR="005904EB">
        <w:t xml:space="preserve"> add in their own products, with details including product name, description and token cost amount.</w:t>
      </w:r>
    </w:p>
    <w:p w14:paraId="675ED880" w14:textId="26DD0E0D" w:rsidR="009801B8" w:rsidRDefault="009801B8" w:rsidP="00026D9D">
      <w:r w:rsidRPr="005904EB">
        <w:rPr>
          <w:b/>
          <w:bCs/>
        </w:rPr>
        <w:t>Beneficiary</w:t>
      </w:r>
      <w:r>
        <w:t>:</w:t>
      </w:r>
    </w:p>
    <w:p w14:paraId="27BA42C9" w14:textId="19ED05F9" w:rsidR="009801B8" w:rsidRDefault="00AA33E4" w:rsidP="00026D9D">
      <w:r w:rsidRPr="00AA33E4">
        <w:drawing>
          <wp:inline distT="0" distB="0" distL="0" distR="0" wp14:anchorId="5BC764B8" wp14:editId="2F0A2F9B">
            <wp:extent cx="3193089" cy="1440180"/>
            <wp:effectExtent l="0" t="0" r="7620" b="7620"/>
            <wp:docPr id="2145522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2347" name="Picture 1" descr="A screenshot of a computer&#10;&#10;AI-generated content may be incorrect."/>
                    <pic:cNvPicPr/>
                  </pic:nvPicPr>
                  <pic:blipFill>
                    <a:blip r:embed="rId130"/>
                    <a:stretch>
                      <a:fillRect/>
                    </a:stretch>
                  </pic:blipFill>
                  <pic:spPr>
                    <a:xfrm>
                      <a:off x="0" y="0"/>
                      <a:ext cx="3197045" cy="1441964"/>
                    </a:xfrm>
                    <a:prstGeom prst="rect">
                      <a:avLst/>
                    </a:prstGeom>
                  </pic:spPr>
                </pic:pic>
              </a:graphicData>
            </a:graphic>
          </wp:inline>
        </w:drawing>
      </w:r>
    </w:p>
    <w:p w14:paraId="61027E20" w14:textId="4A778A5E" w:rsidR="003D0EBD" w:rsidRDefault="005904EB" w:rsidP="00026D9D">
      <w:r>
        <w:t xml:space="preserve">Beneficiaries can </w:t>
      </w:r>
      <w:r w:rsidR="00325F46">
        <w:t>view certain products created by a corresponding donor. Beneficiaries can enter a ‘ProductID’ to purchase a</w:t>
      </w:r>
      <w:r w:rsidR="000A37A1">
        <w:t xml:space="preserve"> product if they have enough tokens.</w:t>
      </w:r>
    </w:p>
    <w:p w14:paraId="066ADC72" w14:textId="77777777" w:rsidR="00774C10" w:rsidRDefault="00774C10" w:rsidP="00026D9D"/>
    <w:p w14:paraId="7DA9BCE4" w14:textId="77777777" w:rsidR="00774C10" w:rsidRDefault="00774C10" w:rsidP="00774C10">
      <w:pPr>
        <w:rPr>
          <w:sz w:val="20"/>
          <w:szCs w:val="20"/>
        </w:rPr>
      </w:pPr>
      <w:r>
        <w:rPr>
          <w:sz w:val="20"/>
          <w:szCs w:val="20"/>
        </w:rPr>
        <w:t>Code for login:</w:t>
      </w:r>
    </w:p>
    <w:p w14:paraId="0C433404" w14:textId="0090AA7F" w:rsidR="00AF5101" w:rsidRDefault="00AF5101" w:rsidP="00774C10">
      <w:pPr>
        <w:rPr>
          <w:sz w:val="20"/>
          <w:szCs w:val="20"/>
        </w:rPr>
      </w:pPr>
      <w:r w:rsidRPr="00AF5101">
        <w:rPr>
          <w:sz w:val="20"/>
          <w:szCs w:val="20"/>
        </w:rPr>
        <w:drawing>
          <wp:inline distT="0" distB="0" distL="0" distR="0" wp14:anchorId="7DEEE8AF" wp14:editId="5BAAA6A6">
            <wp:extent cx="3969327" cy="1273122"/>
            <wp:effectExtent l="0" t="0" r="0" b="3810"/>
            <wp:docPr id="11706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7187" name=""/>
                    <pic:cNvPicPr/>
                  </pic:nvPicPr>
                  <pic:blipFill>
                    <a:blip r:embed="rId131"/>
                    <a:stretch>
                      <a:fillRect/>
                    </a:stretch>
                  </pic:blipFill>
                  <pic:spPr>
                    <a:xfrm>
                      <a:off x="0" y="0"/>
                      <a:ext cx="3996155" cy="1281727"/>
                    </a:xfrm>
                    <a:prstGeom prst="rect">
                      <a:avLst/>
                    </a:prstGeom>
                  </pic:spPr>
                </pic:pic>
              </a:graphicData>
            </a:graphic>
          </wp:inline>
        </w:drawing>
      </w:r>
      <w:r>
        <w:rPr>
          <w:sz w:val="20"/>
          <w:szCs w:val="20"/>
        </w:rPr>
        <w:t xml:space="preserve"> </w:t>
      </w:r>
      <w:r>
        <w:rPr>
          <w:sz w:val="20"/>
          <w:szCs w:val="20"/>
        </w:rPr>
        <w:tab/>
      </w:r>
    </w:p>
    <w:p w14:paraId="73C0821E" w14:textId="77777777" w:rsidR="00774C10" w:rsidRDefault="00774C10" w:rsidP="00774C10">
      <w:pPr>
        <w:rPr>
          <w:sz w:val="20"/>
          <w:szCs w:val="20"/>
        </w:rPr>
      </w:pPr>
      <w:r>
        <w:rPr>
          <w:sz w:val="20"/>
          <w:szCs w:val="20"/>
        </w:rPr>
        <w:t>Code for register:</w:t>
      </w:r>
    </w:p>
    <w:p w14:paraId="29660A19" w14:textId="535534EE" w:rsidR="000549D3" w:rsidRDefault="000549D3" w:rsidP="00774C10">
      <w:pPr>
        <w:rPr>
          <w:sz w:val="20"/>
          <w:szCs w:val="20"/>
        </w:rPr>
      </w:pPr>
      <w:r w:rsidRPr="000549D3">
        <w:rPr>
          <w:sz w:val="20"/>
          <w:szCs w:val="20"/>
        </w:rPr>
        <w:drawing>
          <wp:inline distT="0" distB="0" distL="0" distR="0" wp14:anchorId="06DC6DC6" wp14:editId="5FA2981F">
            <wp:extent cx="4024745" cy="1183880"/>
            <wp:effectExtent l="0" t="0" r="0" b="0"/>
            <wp:docPr id="13331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4992" name=""/>
                    <pic:cNvPicPr/>
                  </pic:nvPicPr>
                  <pic:blipFill>
                    <a:blip r:embed="rId132"/>
                    <a:stretch>
                      <a:fillRect/>
                    </a:stretch>
                  </pic:blipFill>
                  <pic:spPr>
                    <a:xfrm>
                      <a:off x="0" y="0"/>
                      <a:ext cx="4053539" cy="1192350"/>
                    </a:xfrm>
                    <a:prstGeom prst="rect">
                      <a:avLst/>
                    </a:prstGeom>
                  </pic:spPr>
                </pic:pic>
              </a:graphicData>
            </a:graphic>
          </wp:inline>
        </w:drawing>
      </w:r>
    </w:p>
    <w:p w14:paraId="3B4CAC83" w14:textId="77777777" w:rsidR="00774C10" w:rsidRDefault="00774C10" w:rsidP="00774C10">
      <w:pPr>
        <w:rPr>
          <w:sz w:val="20"/>
          <w:szCs w:val="20"/>
        </w:rPr>
      </w:pPr>
      <w:r>
        <w:rPr>
          <w:sz w:val="20"/>
          <w:szCs w:val="20"/>
        </w:rPr>
        <w:t>Code for beneficiary dashboard:</w:t>
      </w:r>
    </w:p>
    <w:p w14:paraId="57C8C79E" w14:textId="65071A93" w:rsidR="005D4F17" w:rsidRDefault="005D4F17" w:rsidP="00774C10">
      <w:pPr>
        <w:rPr>
          <w:sz w:val="20"/>
          <w:szCs w:val="20"/>
        </w:rPr>
      </w:pPr>
      <w:r w:rsidRPr="005D4F17">
        <w:rPr>
          <w:sz w:val="20"/>
          <w:szCs w:val="20"/>
        </w:rPr>
        <w:drawing>
          <wp:inline distT="0" distB="0" distL="0" distR="0" wp14:anchorId="3BFA7B22" wp14:editId="7C25BA86">
            <wp:extent cx="4038600" cy="2120943"/>
            <wp:effectExtent l="0" t="0" r="0" b="0"/>
            <wp:docPr id="90743287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2871" name="Picture 1" descr="A computer screen shot of a program code&#10;&#10;AI-generated content may be incorrect."/>
                    <pic:cNvPicPr/>
                  </pic:nvPicPr>
                  <pic:blipFill>
                    <a:blip r:embed="rId133"/>
                    <a:stretch>
                      <a:fillRect/>
                    </a:stretch>
                  </pic:blipFill>
                  <pic:spPr>
                    <a:xfrm>
                      <a:off x="0" y="0"/>
                      <a:ext cx="4056174" cy="2130172"/>
                    </a:xfrm>
                    <a:prstGeom prst="rect">
                      <a:avLst/>
                    </a:prstGeom>
                  </pic:spPr>
                </pic:pic>
              </a:graphicData>
            </a:graphic>
          </wp:inline>
        </w:drawing>
      </w:r>
      <w:r>
        <w:rPr>
          <w:sz w:val="20"/>
          <w:szCs w:val="20"/>
        </w:rPr>
        <w:t xml:space="preserve"> </w:t>
      </w:r>
    </w:p>
    <w:p w14:paraId="5E1204A6" w14:textId="41ACFC99" w:rsidR="005D4F17" w:rsidRDefault="005D4F17" w:rsidP="00774C10">
      <w:pPr>
        <w:rPr>
          <w:sz w:val="20"/>
          <w:szCs w:val="20"/>
        </w:rPr>
      </w:pPr>
      <w:r w:rsidRPr="005D4F17">
        <w:rPr>
          <w:sz w:val="20"/>
          <w:szCs w:val="20"/>
        </w:rPr>
        <w:drawing>
          <wp:inline distT="0" distB="0" distL="0" distR="0" wp14:anchorId="24635C6A" wp14:editId="35BAEC8A">
            <wp:extent cx="4031673" cy="1077376"/>
            <wp:effectExtent l="0" t="0" r="6985" b="8890"/>
            <wp:docPr id="52797874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8744" name="Picture 1" descr="A computer screen with text&#10;&#10;AI-generated content may be incorrect."/>
                    <pic:cNvPicPr/>
                  </pic:nvPicPr>
                  <pic:blipFill>
                    <a:blip r:embed="rId134"/>
                    <a:stretch>
                      <a:fillRect/>
                    </a:stretch>
                  </pic:blipFill>
                  <pic:spPr>
                    <a:xfrm>
                      <a:off x="0" y="0"/>
                      <a:ext cx="4055314" cy="1083693"/>
                    </a:xfrm>
                    <a:prstGeom prst="rect">
                      <a:avLst/>
                    </a:prstGeom>
                  </pic:spPr>
                </pic:pic>
              </a:graphicData>
            </a:graphic>
          </wp:inline>
        </w:drawing>
      </w:r>
    </w:p>
    <w:p w14:paraId="078301EC" w14:textId="77777777" w:rsidR="00774C10" w:rsidRDefault="00774C10" w:rsidP="00774C10">
      <w:pPr>
        <w:rPr>
          <w:sz w:val="20"/>
          <w:szCs w:val="20"/>
        </w:rPr>
      </w:pPr>
      <w:r>
        <w:rPr>
          <w:sz w:val="20"/>
          <w:szCs w:val="20"/>
        </w:rPr>
        <w:t>Code for donor dashboard:</w:t>
      </w:r>
    </w:p>
    <w:p w14:paraId="703D6071" w14:textId="5C37CCE3" w:rsidR="00774C10" w:rsidRPr="00DD705F" w:rsidRDefault="005D4F17" w:rsidP="00026D9D">
      <w:pPr>
        <w:rPr>
          <w:sz w:val="20"/>
          <w:szCs w:val="20"/>
        </w:rPr>
      </w:pPr>
      <w:r w:rsidRPr="005D4F17">
        <w:rPr>
          <w:sz w:val="20"/>
          <w:szCs w:val="20"/>
        </w:rPr>
        <w:drawing>
          <wp:inline distT="0" distB="0" distL="0" distR="0" wp14:anchorId="1D2685AE" wp14:editId="5C37731B">
            <wp:extent cx="4814455" cy="1473247"/>
            <wp:effectExtent l="0" t="0" r="5715" b="0"/>
            <wp:docPr id="17320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5066" name=""/>
                    <pic:cNvPicPr/>
                  </pic:nvPicPr>
                  <pic:blipFill>
                    <a:blip r:embed="rId135"/>
                    <a:stretch>
                      <a:fillRect/>
                    </a:stretch>
                  </pic:blipFill>
                  <pic:spPr>
                    <a:xfrm>
                      <a:off x="0" y="0"/>
                      <a:ext cx="4822200" cy="1475617"/>
                    </a:xfrm>
                    <a:prstGeom prst="rect">
                      <a:avLst/>
                    </a:prstGeom>
                  </pic:spPr>
                </pic:pic>
              </a:graphicData>
            </a:graphic>
          </wp:inline>
        </w:drawing>
      </w:r>
    </w:p>
    <w:p w14:paraId="0C85B23D" w14:textId="62A442FB" w:rsidR="00451F00" w:rsidRDefault="00A64E26" w:rsidP="00026D9D">
      <w:r>
        <w:lastRenderedPageBreak/>
        <w:t xml:space="preserve">For </w:t>
      </w:r>
      <w:r w:rsidRPr="00F73874">
        <w:rPr>
          <w:b/>
          <w:bCs/>
        </w:rPr>
        <w:t>login/register</w:t>
      </w:r>
      <w:r>
        <w:t>, the solution was built around FastAPI serving HTML forms for login/registering</w:t>
      </w:r>
      <w:r w:rsidR="006440FA">
        <w:t xml:space="preserve">. The frontend was done using plain HTML and styled with CSS. </w:t>
      </w:r>
      <w:r w:rsidR="006440FA">
        <w:br/>
        <w:t>The login page submitted data to the FastAPI routes (/register, /login) using HTTP POST requests.</w:t>
      </w:r>
      <w:r w:rsidR="006440FA">
        <w:br/>
        <w:t xml:space="preserve">The backend handled validation of form data, password hashing (bcrypt) and token creation with PyJWT. When login is successful, the backend issued a JWT (json web token), which is stored </w:t>
      </w:r>
      <w:r w:rsidR="003459B3">
        <w:t>in storage and returned as part of an HTTP response. For registration, the backend made a new user in the database (SQLite) with a starting token balance of 5 (for beneficiaries)</w:t>
      </w:r>
    </w:p>
    <w:p w14:paraId="39553989" w14:textId="44D96059" w:rsidR="004D4751" w:rsidRDefault="004D4751" w:rsidP="00026D9D">
      <w:r>
        <w:t xml:space="preserve">For the </w:t>
      </w:r>
      <w:r w:rsidR="00F73874">
        <w:rPr>
          <w:b/>
          <w:bCs/>
        </w:rPr>
        <w:t>D</w:t>
      </w:r>
      <w:r w:rsidRPr="00F73874">
        <w:rPr>
          <w:b/>
          <w:bCs/>
        </w:rPr>
        <w:t xml:space="preserve">onor </w:t>
      </w:r>
      <w:r w:rsidR="00F73874">
        <w:rPr>
          <w:b/>
          <w:bCs/>
        </w:rPr>
        <w:t>D</w:t>
      </w:r>
      <w:r w:rsidRPr="00F73874">
        <w:rPr>
          <w:b/>
          <w:bCs/>
        </w:rPr>
        <w:t>ashboard</w:t>
      </w:r>
      <w:r>
        <w:t xml:space="preserve">, donors </w:t>
      </w:r>
      <w:r w:rsidR="00DD4A03">
        <w:t>a</w:t>
      </w:r>
      <w:r>
        <w:t>re able to utilize a form to create products. Once a donor submits the form, FastAPI handles it via a /products POST route</w:t>
      </w:r>
      <w:r w:rsidR="00A734F2">
        <w:t>. The product is then sent to the database, linked to the donor’s ID.</w:t>
      </w:r>
    </w:p>
    <w:p w14:paraId="0891CE2F" w14:textId="661B8F44" w:rsidR="00451F00" w:rsidRDefault="00DD4A03" w:rsidP="00026D9D">
      <w:r>
        <w:t xml:space="preserve">For the </w:t>
      </w:r>
      <w:r w:rsidR="00B120FA" w:rsidRPr="00B120FA">
        <w:rPr>
          <w:b/>
          <w:bCs/>
        </w:rPr>
        <w:t>B</w:t>
      </w:r>
      <w:r w:rsidRPr="00B120FA">
        <w:rPr>
          <w:b/>
          <w:bCs/>
        </w:rPr>
        <w:t>eneficiary Dashboard</w:t>
      </w:r>
      <w:r>
        <w:t xml:space="preserve">, beneficiaries </w:t>
      </w:r>
      <w:r w:rsidR="00167075">
        <w:t>can view a rendered list of available products, which is done through querying the database and passing the resu</w:t>
      </w:r>
      <w:r w:rsidR="00EF32D2">
        <w:t xml:space="preserve">lt </w:t>
      </w:r>
      <w:r w:rsidR="005C2DA1">
        <w:t>over to where the user can view it.</w:t>
      </w:r>
      <w:r w:rsidR="000E3B96">
        <w:t xml:space="preserve"> </w:t>
      </w:r>
      <w:r w:rsidR="00653435">
        <w:t>When users click the ‘Purchase’ button, it submits a POST request to /purchase/{id</w:t>
      </w:r>
      <w:r w:rsidR="003F6B0B">
        <w:t>}. FastAPI validates the beneficiary’s token balance, deducts the correct number of tokens and updates both the users token balance and the product’s status in the database.</w:t>
      </w:r>
      <w:r w:rsidR="00E7343F">
        <w:t xml:space="preserve"> The beneficiary’s page is then refreshed to update the token balance.</w:t>
      </w:r>
    </w:p>
    <w:p w14:paraId="13B6C939" w14:textId="77777777" w:rsidR="00E7343F" w:rsidRDefault="00E7343F" w:rsidP="00026D9D"/>
    <w:p w14:paraId="7D2D30A4" w14:textId="799E9864" w:rsidR="00E7343F" w:rsidRPr="00B669C6" w:rsidRDefault="00E7343F" w:rsidP="00026D9D">
      <w:pPr>
        <w:rPr>
          <w:u w:val="single"/>
        </w:rPr>
      </w:pPr>
      <w:r w:rsidRPr="00B669C6">
        <w:rPr>
          <w:u w:val="single"/>
        </w:rPr>
        <w:t>The complexity of Python/Fast API was moderately complex:</w:t>
      </w:r>
    </w:p>
    <w:p w14:paraId="17F55135" w14:textId="37CEFA6F" w:rsidR="00E7343F" w:rsidRDefault="00E7343F" w:rsidP="00E7343F">
      <w:pPr>
        <w:pStyle w:val="ListParagraph"/>
        <w:numPr>
          <w:ilvl w:val="0"/>
          <w:numId w:val="3"/>
        </w:numPr>
      </w:pPr>
      <w:r>
        <w:t>Since no modern frontend framework was used, the HTML forms/pages were standard to setup, but it lacks the dynamic state management that Angular, React or Vue could do.</w:t>
      </w:r>
    </w:p>
    <w:p w14:paraId="313402E9" w14:textId="413FC4F6" w:rsidR="008C4F71" w:rsidRDefault="008C4F71" w:rsidP="00E7343F">
      <w:pPr>
        <w:pStyle w:val="ListParagraph"/>
        <w:numPr>
          <w:ilvl w:val="0"/>
          <w:numId w:val="3"/>
        </w:numPr>
      </w:pPr>
      <w:r>
        <w:t xml:space="preserve">FastAPI is </w:t>
      </w:r>
      <w:r w:rsidR="005F5251">
        <w:t>able to define routes with @app.post and @app.get, which is simple and straightforward to utilize.</w:t>
      </w:r>
      <w:r w:rsidR="00FC0623">
        <w:t xml:space="preserve"> </w:t>
      </w:r>
      <w:r w:rsidR="00FC0623">
        <w:fldChar w:fldCharType="begin"/>
      </w:r>
      <w:r w:rsidR="00FC0623">
        <w:instrText xml:space="preserve"> ADDIN ZOTERO_ITEM CSL_CITATION {"citationID":"UOBLG1If","properties":{"formattedCitation":"({\\i{}Request Body - FastAPI}, n.d.)","plainCitation":"(Request Body - FastAPI, n.d.)","noteIndex":0},"citationItems":[{"id":209,"uris":["http://zotero.org/users/local/RMxTFugL/items/DIA7DY6F"],"itemData":{"id":209,"type":"webpage","abstract":"FastAPI framework, high performance, easy to learn, fast to code, ready for production","language":"en","title":"Request Body - FastAPI","URL":"https://fastapi.tiangolo.com/tutorial/body/","accessed":{"date-parts":[["2025",9,21]]}}}],"schema":"https://github.com/citation-style-language/schema/raw/master/csl-citation.json"} </w:instrText>
      </w:r>
      <w:r w:rsidR="00FC0623">
        <w:fldChar w:fldCharType="separate"/>
      </w:r>
      <w:r w:rsidR="00FC0623" w:rsidRPr="00FC0623">
        <w:rPr>
          <w:rFonts w:cs="Times New Roman"/>
          <w:kern w:val="0"/>
        </w:rPr>
        <w:t>(</w:t>
      </w:r>
      <w:r w:rsidR="00FC0623" w:rsidRPr="00FC0623">
        <w:rPr>
          <w:rFonts w:cs="Times New Roman"/>
          <w:i/>
          <w:iCs/>
          <w:kern w:val="0"/>
        </w:rPr>
        <w:t>Request Body - FastAPI</w:t>
      </w:r>
      <w:r w:rsidR="00FC0623" w:rsidRPr="00FC0623">
        <w:rPr>
          <w:rFonts w:cs="Times New Roman"/>
          <w:kern w:val="0"/>
        </w:rPr>
        <w:t>, n.d.)</w:t>
      </w:r>
      <w:r w:rsidR="00FC0623">
        <w:fldChar w:fldCharType="end"/>
      </w:r>
      <w:r w:rsidR="001E0868">
        <w:t xml:space="preserve"> </w:t>
      </w:r>
      <w:r w:rsidR="001E0868">
        <w:fldChar w:fldCharType="begin"/>
      </w:r>
      <w:r w:rsidR="001E0868">
        <w:instrText xml:space="preserve"> ADDIN ZOTERO_ITEM CSL_CITATION {"citationID":"f7tmhAvq","properties":{"formattedCitation":"({\\i{}First Steps - FastAPI}, n.d.)","plainCitation":"(First Steps - FastAPI, n.d.)","noteIndex":0},"citationItems":[{"id":211,"uris":["http://zotero.org/users/local/RMxTFugL/items/6JXB68WY"],"itemData":{"id":211,"type":"webpage","abstract":"FastAPI framework, high performance, easy to learn, fast to code, ready for production","language":"en","title":"First Steps - FastAPI","URL":"https://fastapi.tiangolo.com/tutorial/first-steps/","accessed":{"date-parts":[["2025",9,21]]}}}],"schema":"https://github.com/citation-style-language/schema/raw/master/csl-citation.json"} </w:instrText>
      </w:r>
      <w:r w:rsidR="001E0868">
        <w:fldChar w:fldCharType="separate"/>
      </w:r>
      <w:r w:rsidR="001E0868" w:rsidRPr="001E0868">
        <w:rPr>
          <w:rFonts w:cs="Times New Roman"/>
          <w:kern w:val="0"/>
        </w:rPr>
        <w:t>(</w:t>
      </w:r>
      <w:r w:rsidR="001E0868" w:rsidRPr="001E0868">
        <w:rPr>
          <w:rFonts w:cs="Times New Roman"/>
          <w:i/>
          <w:iCs/>
          <w:kern w:val="0"/>
        </w:rPr>
        <w:t>First Steps - FastAPI</w:t>
      </w:r>
      <w:r w:rsidR="001E0868" w:rsidRPr="001E0868">
        <w:rPr>
          <w:rFonts w:cs="Times New Roman"/>
          <w:kern w:val="0"/>
        </w:rPr>
        <w:t>, n.d.)</w:t>
      </w:r>
      <w:r w:rsidR="001E0868">
        <w:fldChar w:fldCharType="end"/>
      </w:r>
    </w:p>
    <w:p w14:paraId="6D23FD5B" w14:textId="4D399B27" w:rsidR="005F5251" w:rsidRDefault="005F5251" w:rsidP="00E7343F">
      <w:pPr>
        <w:pStyle w:val="ListParagraph"/>
        <w:numPr>
          <w:ilvl w:val="0"/>
          <w:numId w:val="3"/>
        </w:numPr>
      </w:pPr>
      <w:r>
        <w:t>Data validation with Pydantic reduces boilerplate in comparison to Express used by the other frameworks</w:t>
      </w:r>
    </w:p>
    <w:p w14:paraId="0685D48C" w14:textId="7BB7BDB4" w:rsidR="005F5251" w:rsidRDefault="005F5251" w:rsidP="00E7343F">
      <w:pPr>
        <w:pStyle w:val="ListParagraph"/>
        <w:numPr>
          <w:ilvl w:val="0"/>
          <w:numId w:val="3"/>
        </w:numPr>
      </w:pPr>
      <w:r>
        <w:t xml:space="preserve">JWT management and password hashing is done using </w:t>
      </w:r>
      <w:r w:rsidR="00B272F6">
        <w:t>bcrypt and PyJWT, which are effective external libraries</w:t>
      </w:r>
    </w:p>
    <w:p w14:paraId="3112D982" w14:textId="7A9D66E6" w:rsidR="00B272F6" w:rsidRDefault="00B272F6" w:rsidP="00E7343F">
      <w:pPr>
        <w:pStyle w:val="ListParagraph"/>
        <w:numPr>
          <w:ilvl w:val="0"/>
          <w:numId w:val="3"/>
        </w:numPr>
      </w:pPr>
      <w:r>
        <w:t>The virtual environment helps isolate dependencies</w:t>
      </w:r>
    </w:p>
    <w:p w14:paraId="2F7A8D3F" w14:textId="296CBFCC" w:rsidR="00B669C6" w:rsidRDefault="00B669C6" w:rsidP="00B669C6">
      <w:r>
        <w:t>Complexity was lower on the frontend, yet similar to Express on the backend.</w:t>
      </w:r>
    </w:p>
    <w:p w14:paraId="6EC85EEE" w14:textId="77777777" w:rsidR="00451F00" w:rsidRDefault="00451F00" w:rsidP="00026D9D"/>
    <w:p w14:paraId="3E608BBF" w14:textId="1A4DA816" w:rsidR="00451F00" w:rsidRPr="00B6640B" w:rsidRDefault="00202407" w:rsidP="00026D9D">
      <w:pPr>
        <w:rPr>
          <w:u w:val="single"/>
        </w:rPr>
      </w:pPr>
      <w:r w:rsidRPr="00B6640B">
        <w:rPr>
          <w:u w:val="single"/>
        </w:rPr>
        <w:t xml:space="preserve">The benefits of this framework </w:t>
      </w:r>
      <w:r w:rsidR="00BF04A7" w:rsidRPr="00BF04A7">
        <w:rPr>
          <w:u w:val="single"/>
        </w:rPr>
        <w:t xml:space="preserve">to develop the website </w:t>
      </w:r>
      <w:r w:rsidRPr="00B6640B">
        <w:rPr>
          <w:u w:val="single"/>
        </w:rPr>
        <w:t>are:</w:t>
      </w:r>
    </w:p>
    <w:p w14:paraId="64AAB023" w14:textId="41D7FB3E" w:rsidR="00202407" w:rsidRDefault="00202407" w:rsidP="00202407">
      <w:pPr>
        <w:pStyle w:val="ListParagraph"/>
        <w:numPr>
          <w:ilvl w:val="0"/>
          <w:numId w:val="3"/>
        </w:numPr>
      </w:pPr>
      <w:r>
        <w:t>FastAPI offered more automatic request validation with Pydantic models, which made debugging routes simpler</w:t>
      </w:r>
      <w:r w:rsidR="00B6640B">
        <w:t>.</w:t>
      </w:r>
    </w:p>
    <w:p w14:paraId="1EF39EC4" w14:textId="7894E1CC" w:rsidR="001E1D55" w:rsidRDefault="001E1D55" w:rsidP="00202407">
      <w:pPr>
        <w:pStyle w:val="ListParagraph"/>
        <w:numPr>
          <w:ilvl w:val="0"/>
          <w:numId w:val="3"/>
        </w:numPr>
      </w:pPr>
      <w:r>
        <w:t>There is a very clear separation of concerns since FastAPI can handle auth, routing and database access, with HTML only focuses on UI display for donors and beneficiaries</w:t>
      </w:r>
    </w:p>
    <w:p w14:paraId="7161B92D" w14:textId="3A4D2BD5" w:rsidR="00B6640B" w:rsidRDefault="00914BD0" w:rsidP="00202407">
      <w:pPr>
        <w:pStyle w:val="ListParagraph"/>
        <w:numPr>
          <w:ilvl w:val="0"/>
          <w:numId w:val="3"/>
        </w:numPr>
      </w:pPr>
      <w:r>
        <w:t>VENV isolated the projects dependencies which helps avoid version conflicts and makes the app easier to deploy</w:t>
      </w:r>
    </w:p>
    <w:p w14:paraId="367814D8" w14:textId="5E996240" w:rsidR="008D7354" w:rsidRDefault="00610628" w:rsidP="00202407">
      <w:pPr>
        <w:pStyle w:val="ListParagraph"/>
        <w:numPr>
          <w:ilvl w:val="0"/>
          <w:numId w:val="3"/>
        </w:numPr>
      </w:pPr>
      <w:r>
        <w:t xml:space="preserve">“built-in Python type hints do reliable auto-completion and validation” </w:t>
      </w:r>
      <w:r w:rsidR="00F553F0">
        <w:fldChar w:fldCharType="begin"/>
      </w:r>
      <w:r w:rsidR="00F553F0">
        <w:instrText xml:space="preserve"> ADDIN ZOTERO_ITEM CSL_CITATION {"citationID":"UHKWdvyA","properties":{"formattedCitation":"(Ahmed, 2024)","plainCitation":"(Ahmed, 2024)","noteIndex":0},"citationItems":[{"id":207,"uris":["http://zotero.org/users/local/RMxTFugL/items/DEYTKKXW"],"itemData":{"id":207,"type":"post-weblog","abstract":"If you are like me, then you may be seeing videos and articles about FastAPI these days. Some claim that FastAPI is overtaking Django in…","container-title":"Medium","language":"en","title":"FastAPI — Advantages and Disadvantages","URL":"https://medium.com/@shariq.ahmed525/fastapi-advantages-and-disadvantages-fe1e5190317d","author":[{"family":"Ahmed","given":"Shariq"}],"accessed":{"date-parts":[["2025",9,21]]},"issued":{"date-parts":[["2024",5,7]]}}}],"schema":"https://github.com/citation-style-language/schema/raw/master/csl-citation.json"} </w:instrText>
      </w:r>
      <w:r w:rsidR="00F553F0">
        <w:fldChar w:fldCharType="separate"/>
      </w:r>
      <w:r w:rsidR="00F553F0" w:rsidRPr="00F553F0">
        <w:t>(Ahmed, 2024)</w:t>
      </w:r>
      <w:r w:rsidR="00F553F0">
        <w:fldChar w:fldCharType="end"/>
      </w:r>
    </w:p>
    <w:p w14:paraId="7C2A59EB" w14:textId="1E996999" w:rsidR="00451F00" w:rsidRDefault="00914BD0" w:rsidP="00026D9D">
      <w:r>
        <w:t>The only downside was the lack of frontend interactivity</w:t>
      </w:r>
      <w:r w:rsidR="003A6BE1">
        <w:t>, yet HTML’s simplicity meant theres a faster setup for a working prototype.</w:t>
      </w:r>
    </w:p>
    <w:p w14:paraId="3F83BCBB" w14:textId="77777777" w:rsidR="00DD705F" w:rsidRDefault="00DD705F" w:rsidP="00026D9D"/>
    <w:p w14:paraId="6C58739F" w14:textId="77777777" w:rsidR="00DD705F" w:rsidRDefault="00DD705F" w:rsidP="00026D9D"/>
    <w:p w14:paraId="151F0274" w14:textId="77777777" w:rsidR="00DD705F" w:rsidRDefault="00DD705F" w:rsidP="00026D9D"/>
    <w:p w14:paraId="64E5C7DA" w14:textId="77777777" w:rsidR="00DD705F" w:rsidRDefault="00DD705F" w:rsidP="00026D9D"/>
    <w:tbl>
      <w:tblPr>
        <w:tblStyle w:val="TableGrid"/>
        <w:tblW w:w="0" w:type="auto"/>
        <w:tblLook w:val="04A0" w:firstRow="1" w:lastRow="0" w:firstColumn="1" w:lastColumn="0" w:noHBand="0" w:noVBand="1"/>
      </w:tblPr>
      <w:tblGrid>
        <w:gridCol w:w="1502"/>
        <w:gridCol w:w="1502"/>
        <w:gridCol w:w="1503"/>
        <w:gridCol w:w="1503"/>
        <w:gridCol w:w="1503"/>
        <w:gridCol w:w="1503"/>
      </w:tblGrid>
      <w:tr w:rsidR="004E330B" w14:paraId="28C53964" w14:textId="77777777" w:rsidTr="000E321F">
        <w:tc>
          <w:tcPr>
            <w:tcW w:w="1502" w:type="dxa"/>
            <w:shd w:val="clear" w:color="auto" w:fill="DAE9F7" w:themeFill="text2" w:themeFillTint="1A"/>
          </w:tcPr>
          <w:p w14:paraId="0CC23720" w14:textId="6934EC2E" w:rsidR="004E330B" w:rsidRPr="008C7660" w:rsidRDefault="004E330B" w:rsidP="00026D9D">
            <w:pPr>
              <w:rPr>
                <w:sz w:val="18"/>
                <w:szCs w:val="18"/>
              </w:rPr>
            </w:pPr>
            <w:r w:rsidRPr="008C7660">
              <w:rPr>
                <w:sz w:val="18"/>
                <w:szCs w:val="18"/>
              </w:rPr>
              <w:lastRenderedPageBreak/>
              <w:t>Stack</w:t>
            </w:r>
          </w:p>
        </w:tc>
        <w:tc>
          <w:tcPr>
            <w:tcW w:w="1502" w:type="dxa"/>
            <w:shd w:val="clear" w:color="auto" w:fill="DAE9F7" w:themeFill="text2" w:themeFillTint="1A"/>
          </w:tcPr>
          <w:p w14:paraId="11C97A7B" w14:textId="4B8042D9" w:rsidR="004E330B" w:rsidRPr="008C7660" w:rsidRDefault="004E330B" w:rsidP="00026D9D">
            <w:pPr>
              <w:rPr>
                <w:sz w:val="18"/>
                <w:szCs w:val="18"/>
              </w:rPr>
            </w:pPr>
            <w:r w:rsidRPr="008C7660">
              <w:rPr>
                <w:sz w:val="18"/>
                <w:szCs w:val="18"/>
              </w:rPr>
              <w:t>Frontend Effort</w:t>
            </w:r>
          </w:p>
        </w:tc>
        <w:tc>
          <w:tcPr>
            <w:tcW w:w="1503" w:type="dxa"/>
            <w:shd w:val="clear" w:color="auto" w:fill="DAE9F7" w:themeFill="text2" w:themeFillTint="1A"/>
          </w:tcPr>
          <w:p w14:paraId="796C6878" w14:textId="089D9E5B" w:rsidR="004E330B" w:rsidRPr="008C7660" w:rsidRDefault="004E330B" w:rsidP="00026D9D">
            <w:pPr>
              <w:rPr>
                <w:sz w:val="18"/>
                <w:szCs w:val="18"/>
              </w:rPr>
            </w:pPr>
            <w:r w:rsidRPr="008C7660">
              <w:rPr>
                <w:sz w:val="18"/>
                <w:szCs w:val="18"/>
              </w:rPr>
              <w:t>Backend Effort</w:t>
            </w:r>
          </w:p>
        </w:tc>
        <w:tc>
          <w:tcPr>
            <w:tcW w:w="1503" w:type="dxa"/>
            <w:shd w:val="clear" w:color="auto" w:fill="DAE9F7" w:themeFill="text2" w:themeFillTint="1A"/>
          </w:tcPr>
          <w:p w14:paraId="4EF0AEBE" w14:textId="598FCA6E" w:rsidR="004E330B" w:rsidRPr="008C7660" w:rsidRDefault="004E330B" w:rsidP="00026D9D">
            <w:pPr>
              <w:rPr>
                <w:sz w:val="18"/>
                <w:szCs w:val="18"/>
              </w:rPr>
            </w:pPr>
            <w:r w:rsidRPr="008C7660">
              <w:rPr>
                <w:sz w:val="18"/>
                <w:szCs w:val="18"/>
              </w:rPr>
              <w:t>Learning Curves</w:t>
            </w:r>
          </w:p>
        </w:tc>
        <w:tc>
          <w:tcPr>
            <w:tcW w:w="1503" w:type="dxa"/>
            <w:shd w:val="clear" w:color="auto" w:fill="DAE9F7" w:themeFill="text2" w:themeFillTint="1A"/>
          </w:tcPr>
          <w:p w14:paraId="026C7F47" w14:textId="243FECE8" w:rsidR="004E330B" w:rsidRPr="008C7660" w:rsidRDefault="004E330B" w:rsidP="00026D9D">
            <w:pPr>
              <w:rPr>
                <w:sz w:val="18"/>
                <w:szCs w:val="18"/>
              </w:rPr>
            </w:pPr>
            <w:r w:rsidRPr="008C7660">
              <w:rPr>
                <w:sz w:val="18"/>
                <w:szCs w:val="18"/>
              </w:rPr>
              <w:t>Speed</w:t>
            </w:r>
          </w:p>
        </w:tc>
        <w:tc>
          <w:tcPr>
            <w:tcW w:w="1503" w:type="dxa"/>
            <w:shd w:val="clear" w:color="auto" w:fill="DAE9F7" w:themeFill="text2" w:themeFillTint="1A"/>
          </w:tcPr>
          <w:p w14:paraId="175B6883" w14:textId="1FBBB634" w:rsidR="004E330B" w:rsidRPr="008C7660" w:rsidRDefault="004E330B" w:rsidP="00026D9D">
            <w:pPr>
              <w:rPr>
                <w:sz w:val="18"/>
                <w:szCs w:val="18"/>
              </w:rPr>
            </w:pPr>
            <w:r w:rsidRPr="008C7660">
              <w:rPr>
                <w:sz w:val="18"/>
                <w:szCs w:val="18"/>
              </w:rPr>
              <w:t>Used Best For</w:t>
            </w:r>
          </w:p>
        </w:tc>
      </w:tr>
      <w:tr w:rsidR="004E330B" w14:paraId="369B9327" w14:textId="77777777" w:rsidTr="004E330B">
        <w:tc>
          <w:tcPr>
            <w:tcW w:w="1502" w:type="dxa"/>
          </w:tcPr>
          <w:p w14:paraId="31378CF7" w14:textId="305D6719" w:rsidR="004E330B" w:rsidRPr="008C7660" w:rsidRDefault="00A22CE8" w:rsidP="00026D9D">
            <w:pPr>
              <w:rPr>
                <w:sz w:val="18"/>
                <w:szCs w:val="18"/>
              </w:rPr>
            </w:pPr>
            <w:r w:rsidRPr="008C7660">
              <w:rPr>
                <w:sz w:val="18"/>
                <w:szCs w:val="18"/>
              </w:rPr>
              <w:t>MEAN</w:t>
            </w:r>
          </w:p>
        </w:tc>
        <w:tc>
          <w:tcPr>
            <w:tcW w:w="1502" w:type="dxa"/>
          </w:tcPr>
          <w:p w14:paraId="3B27BF31" w14:textId="085AECCC" w:rsidR="004E330B" w:rsidRPr="008C7660" w:rsidRDefault="00A22CE8" w:rsidP="00026D9D">
            <w:pPr>
              <w:rPr>
                <w:sz w:val="18"/>
                <w:szCs w:val="18"/>
              </w:rPr>
            </w:pPr>
            <w:r w:rsidRPr="008C7660">
              <w:rPr>
                <w:sz w:val="18"/>
                <w:szCs w:val="18"/>
              </w:rPr>
              <w:t xml:space="preserve">High (Strict </w:t>
            </w:r>
            <w:r w:rsidR="00A67B7E" w:rsidRPr="008C7660">
              <w:rPr>
                <w:sz w:val="18"/>
                <w:szCs w:val="18"/>
              </w:rPr>
              <w:t>compiling)</w:t>
            </w:r>
          </w:p>
        </w:tc>
        <w:tc>
          <w:tcPr>
            <w:tcW w:w="1503" w:type="dxa"/>
          </w:tcPr>
          <w:p w14:paraId="7EDE7E02" w14:textId="21A68EB0" w:rsidR="004E330B" w:rsidRPr="008C7660" w:rsidRDefault="00A67B7E" w:rsidP="00026D9D">
            <w:pPr>
              <w:rPr>
                <w:sz w:val="18"/>
                <w:szCs w:val="18"/>
              </w:rPr>
            </w:pPr>
            <w:r w:rsidRPr="008C7660">
              <w:rPr>
                <w:sz w:val="18"/>
                <w:szCs w:val="18"/>
              </w:rPr>
              <w:t>Medium</w:t>
            </w:r>
          </w:p>
        </w:tc>
        <w:tc>
          <w:tcPr>
            <w:tcW w:w="1503" w:type="dxa"/>
          </w:tcPr>
          <w:p w14:paraId="3895104F" w14:textId="79C1B639" w:rsidR="004E330B" w:rsidRPr="008C7660" w:rsidRDefault="00A67B7E" w:rsidP="00026D9D">
            <w:pPr>
              <w:rPr>
                <w:sz w:val="18"/>
                <w:szCs w:val="18"/>
              </w:rPr>
            </w:pPr>
            <w:r w:rsidRPr="008C7660">
              <w:rPr>
                <w:sz w:val="18"/>
                <w:szCs w:val="18"/>
              </w:rPr>
              <w:t>Steep</w:t>
            </w:r>
          </w:p>
        </w:tc>
        <w:tc>
          <w:tcPr>
            <w:tcW w:w="1503" w:type="dxa"/>
          </w:tcPr>
          <w:p w14:paraId="499F6AA9" w14:textId="551FFF6B" w:rsidR="004E330B" w:rsidRPr="008C7660" w:rsidRDefault="00A67B7E" w:rsidP="00026D9D">
            <w:pPr>
              <w:rPr>
                <w:sz w:val="18"/>
                <w:szCs w:val="18"/>
              </w:rPr>
            </w:pPr>
            <w:r w:rsidRPr="008C7660">
              <w:rPr>
                <w:sz w:val="18"/>
                <w:szCs w:val="18"/>
              </w:rPr>
              <w:t>Slower</w:t>
            </w:r>
          </w:p>
        </w:tc>
        <w:tc>
          <w:tcPr>
            <w:tcW w:w="1503" w:type="dxa"/>
          </w:tcPr>
          <w:p w14:paraId="03CBA592" w14:textId="177E8A36" w:rsidR="004E330B" w:rsidRPr="008C7660" w:rsidRDefault="00A67B7E" w:rsidP="00026D9D">
            <w:pPr>
              <w:rPr>
                <w:sz w:val="18"/>
                <w:szCs w:val="18"/>
              </w:rPr>
            </w:pPr>
            <w:r w:rsidRPr="008C7660">
              <w:rPr>
                <w:sz w:val="18"/>
                <w:szCs w:val="18"/>
              </w:rPr>
              <w:t>Large enterprise applications</w:t>
            </w:r>
          </w:p>
        </w:tc>
      </w:tr>
      <w:tr w:rsidR="004E330B" w14:paraId="04513722" w14:textId="77777777" w:rsidTr="004E330B">
        <w:tc>
          <w:tcPr>
            <w:tcW w:w="1502" w:type="dxa"/>
          </w:tcPr>
          <w:p w14:paraId="09691317" w14:textId="6BFAC08E" w:rsidR="004E330B" w:rsidRPr="008C7660" w:rsidRDefault="00A22CE8" w:rsidP="00026D9D">
            <w:pPr>
              <w:rPr>
                <w:sz w:val="18"/>
                <w:szCs w:val="18"/>
              </w:rPr>
            </w:pPr>
            <w:r w:rsidRPr="008C7660">
              <w:rPr>
                <w:sz w:val="18"/>
                <w:szCs w:val="18"/>
              </w:rPr>
              <w:t>MERN</w:t>
            </w:r>
          </w:p>
        </w:tc>
        <w:tc>
          <w:tcPr>
            <w:tcW w:w="1502" w:type="dxa"/>
          </w:tcPr>
          <w:p w14:paraId="1F0E1D9E" w14:textId="68BF9D2F" w:rsidR="004E330B" w:rsidRPr="008C7660" w:rsidRDefault="00A67B7E" w:rsidP="00026D9D">
            <w:pPr>
              <w:rPr>
                <w:sz w:val="18"/>
                <w:szCs w:val="18"/>
              </w:rPr>
            </w:pPr>
            <w:r w:rsidRPr="008C7660">
              <w:rPr>
                <w:sz w:val="18"/>
                <w:szCs w:val="18"/>
              </w:rPr>
              <w:t>Medium (React, JSX and hooks)</w:t>
            </w:r>
          </w:p>
        </w:tc>
        <w:tc>
          <w:tcPr>
            <w:tcW w:w="1503" w:type="dxa"/>
          </w:tcPr>
          <w:p w14:paraId="7B92FC14" w14:textId="064CCE1E" w:rsidR="004E330B" w:rsidRPr="008C7660" w:rsidRDefault="00A67B7E" w:rsidP="00026D9D">
            <w:pPr>
              <w:rPr>
                <w:sz w:val="18"/>
                <w:szCs w:val="18"/>
              </w:rPr>
            </w:pPr>
            <w:r w:rsidRPr="008C7660">
              <w:rPr>
                <w:sz w:val="18"/>
                <w:szCs w:val="18"/>
              </w:rPr>
              <w:t>Medium</w:t>
            </w:r>
          </w:p>
        </w:tc>
        <w:tc>
          <w:tcPr>
            <w:tcW w:w="1503" w:type="dxa"/>
          </w:tcPr>
          <w:p w14:paraId="50DD889F" w14:textId="0A5B2721" w:rsidR="004E330B" w:rsidRPr="008C7660" w:rsidRDefault="00A67B7E" w:rsidP="00026D9D">
            <w:pPr>
              <w:rPr>
                <w:sz w:val="18"/>
                <w:szCs w:val="18"/>
              </w:rPr>
            </w:pPr>
            <w:r w:rsidRPr="008C7660">
              <w:rPr>
                <w:sz w:val="18"/>
                <w:szCs w:val="18"/>
              </w:rPr>
              <w:t>Moderate</w:t>
            </w:r>
          </w:p>
        </w:tc>
        <w:tc>
          <w:tcPr>
            <w:tcW w:w="1503" w:type="dxa"/>
          </w:tcPr>
          <w:p w14:paraId="5DCF1141" w14:textId="246A45CD" w:rsidR="004E330B" w:rsidRPr="008C7660" w:rsidRDefault="00A67B7E" w:rsidP="00026D9D">
            <w:pPr>
              <w:rPr>
                <w:sz w:val="18"/>
                <w:szCs w:val="18"/>
              </w:rPr>
            </w:pPr>
            <w:r w:rsidRPr="008C7660">
              <w:rPr>
                <w:sz w:val="18"/>
                <w:szCs w:val="18"/>
              </w:rPr>
              <w:t>Faster than MEAN</w:t>
            </w:r>
          </w:p>
        </w:tc>
        <w:tc>
          <w:tcPr>
            <w:tcW w:w="1503" w:type="dxa"/>
          </w:tcPr>
          <w:p w14:paraId="6BD5CE1E" w14:textId="0AE7F028" w:rsidR="004E330B" w:rsidRPr="008C7660" w:rsidRDefault="00A67B7E" w:rsidP="00026D9D">
            <w:pPr>
              <w:rPr>
                <w:sz w:val="18"/>
                <w:szCs w:val="18"/>
              </w:rPr>
            </w:pPr>
            <w:r w:rsidRPr="008C7660">
              <w:rPr>
                <w:sz w:val="18"/>
                <w:szCs w:val="18"/>
              </w:rPr>
              <w:t>Scalable apps that require flexibility</w:t>
            </w:r>
          </w:p>
        </w:tc>
      </w:tr>
      <w:tr w:rsidR="004E330B" w14:paraId="3AC20DBB" w14:textId="77777777" w:rsidTr="004E330B">
        <w:tc>
          <w:tcPr>
            <w:tcW w:w="1502" w:type="dxa"/>
          </w:tcPr>
          <w:p w14:paraId="3ABCCBEC" w14:textId="5568AE43" w:rsidR="004E330B" w:rsidRPr="008C7660" w:rsidRDefault="00A22CE8" w:rsidP="00026D9D">
            <w:pPr>
              <w:rPr>
                <w:sz w:val="18"/>
                <w:szCs w:val="18"/>
              </w:rPr>
            </w:pPr>
            <w:r w:rsidRPr="008C7660">
              <w:rPr>
                <w:sz w:val="18"/>
                <w:szCs w:val="18"/>
              </w:rPr>
              <w:t>MEVN</w:t>
            </w:r>
          </w:p>
        </w:tc>
        <w:tc>
          <w:tcPr>
            <w:tcW w:w="1502" w:type="dxa"/>
          </w:tcPr>
          <w:p w14:paraId="77E7FBE4" w14:textId="3420FC6F" w:rsidR="004E330B" w:rsidRPr="008C7660" w:rsidRDefault="00A67B7E" w:rsidP="00026D9D">
            <w:pPr>
              <w:rPr>
                <w:sz w:val="18"/>
                <w:szCs w:val="18"/>
              </w:rPr>
            </w:pPr>
            <w:r w:rsidRPr="008C7660">
              <w:rPr>
                <w:sz w:val="18"/>
                <w:szCs w:val="18"/>
              </w:rPr>
              <w:t xml:space="preserve">Medium (Vue is simple and </w:t>
            </w:r>
            <w:r w:rsidR="000E321F" w:rsidRPr="008C7660">
              <w:rPr>
                <w:sz w:val="18"/>
                <w:szCs w:val="18"/>
              </w:rPr>
              <w:t>clean,</w:t>
            </w:r>
            <w:r w:rsidRPr="008C7660">
              <w:rPr>
                <w:sz w:val="18"/>
                <w:szCs w:val="18"/>
              </w:rPr>
              <w:t xml:space="preserve"> yet frontend design held me back)</w:t>
            </w:r>
          </w:p>
        </w:tc>
        <w:tc>
          <w:tcPr>
            <w:tcW w:w="1503" w:type="dxa"/>
          </w:tcPr>
          <w:p w14:paraId="19B74DE5" w14:textId="759B372A" w:rsidR="004E330B" w:rsidRPr="008C7660" w:rsidRDefault="00A67B7E" w:rsidP="00026D9D">
            <w:pPr>
              <w:rPr>
                <w:sz w:val="18"/>
                <w:szCs w:val="18"/>
              </w:rPr>
            </w:pPr>
            <w:r w:rsidRPr="008C7660">
              <w:rPr>
                <w:sz w:val="18"/>
                <w:szCs w:val="18"/>
              </w:rPr>
              <w:t>Medium</w:t>
            </w:r>
          </w:p>
        </w:tc>
        <w:tc>
          <w:tcPr>
            <w:tcW w:w="1503" w:type="dxa"/>
          </w:tcPr>
          <w:p w14:paraId="28340B9B" w14:textId="1118E079" w:rsidR="004E330B" w:rsidRPr="008C7660" w:rsidRDefault="00A67B7E" w:rsidP="00026D9D">
            <w:pPr>
              <w:rPr>
                <w:sz w:val="18"/>
                <w:szCs w:val="18"/>
              </w:rPr>
            </w:pPr>
            <w:r w:rsidRPr="008C7660">
              <w:rPr>
                <w:sz w:val="18"/>
                <w:szCs w:val="18"/>
              </w:rPr>
              <w:t>Low</w:t>
            </w:r>
          </w:p>
        </w:tc>
        <w:tc>
          <w:tcPr>
            <w:tcW w:w="1503" w:type="dxa"/>
          </w:tcPr>
          <w:p w14:paraId="6FAE02BC" w14:textId="73827E67" w:rsidR="004E330B" w:rsidRPr="008C7660" w:rsidRDefault="00A67B7E" w:rsidP="00026D9D">
            <w:pPr>
              <w:rPr>
                <w:sz w:val="18"/>
                <w:szCs w:val="18"/>
              </w:rPr>
            </w:pPr>
            <w:r w:rsidRPr="008C7660">
              <w:rPr>
                <w:sz w:val="18"/>
                <w:szCs w:val="18"/>
              </w:rPr>
              <w:t>Fast</w:t>
            </w:r>
          </w:p>
        </w:tc>
        <w:tc>
          <w:tcPr>
            <w:tcW w:w="1503" w:type="dxa"/>
          </w:tcPr>
          <w:p w14:paraId="01ABE6CE" w14:textId="59529EEE" w:rsidR="004E330B" w:rsidRPr="008C7660" w:rsidRDefault="00A67B7E" w:rsidP="00026D9D">
            <w:pPr>
              <w:rPr>
                <w:sz w:val="18"/>
                <w:szCs w:val="18"/>
              </w:rPr>
            </w:pPr>
            <w:r w:rsidRPr="008C7660">
              <w:rPr>
                <w:sz w:val="18"/>
                <w:szCs w:val="18"/>
              </w:rPr>
              <w:t xml:space="preserve">Quick prototypes </w:t>
            </w:r>
          </w:p>
        </w:tc>
      </w:tr>
      <w:tr w:rsidR="004E330B" w14:paraId="27483B51" w14:textId="77777777" w:rsidTr="004E330B">
        <w:tc>
          <w:tcPr>
            <w:tcW w:w="1502" w:type="dxa"/>
          </w:tcPr>
          <w:p w14:paraId="41958ECF" w14:textId="623E9790" w:rsidR="004E330B" w:rsidRPr="008C7660" w:rsidRDefault="00A22CE8" w:rsidP="00026D9D">
            <w:pPr>
              <w:rPr>
                <w:sz w:val="18"/>
                <w:szCs w:val="18"/>
              </w:rPr>
            </w:pPr>
            <w:r w:rsidRPr="008C7660">
              <w:rPr>
                <w:sz w:val="18"/>
                <w:szCs w:val="18"/>
              </w:rPr>
              <w:t>Gradio</w:t>
            </w:r>
          </w:p>
        </w:tc>
        <w:tc>
          <w:tcPr>
            <w:tcW w:w="1502" w:type="dxa"/>
          </w:tcPr>
          <w:p w14:paraId="21947DCF" w14:textId="52685859" w:rsidR="004E330B" w:rsidRPr="008C7660" w:rsidRDefault="00B174D6" w:rsidP="00026D9D">
            <w:pPr>
              <w:rPr>
                <w:sz w:val="18"/>
                <w:szCs w:val="18"/>
              </w:rPr>
            </w:pPr>
            <w:r w:rsidRPr="008C7660">
              <w:rPr>
                <w:sz w:val="18"/>
                <w:szCs w:val="18"/>
              </w:rPr>
              <w:t>Very low (automatic UI)</w:t>
            </w:r>
          </w:p>
        </w:tc>
        <w:tc>
          <w:tcPr>
            <w:tcW w:w="1503" w:type="dxa"/>
          </w:tcPr>
          <w:p w14:paraId="58AB232C" w14:textId="4B786C7F" w:rsidR="004E330B" w:rsidRPr="008C7660" w:rsidRDefault="00B174D6" w:rsidP="00026D9D">
            <w:pPr>
              <w:rPr>
                <w:sz w:val="18"/>
                <w:szCs w:val="18"/>
              </w:rPr>
            </w:pPr>
            <w:r w:rsidRPr="008C7660">
              <w:rPr>
                <w:sz w:val="18"/>
                <w:szCs w:val="18"/>
              </w:rPr>
              <w:t>Medium</w:t>
            </w:r>
          </w:p>
        </w:tc>
        <w:tc>
          <w:tcPr>
            <w:tcW w:w="1503" w:type="dxa"/>
          </w:tcPr>
          <w:p w14:paraId="387138EF" w14:textId="68864C44" w:rsidR="004E330B" w:rsidRPr="008C7660" w:rsidRDefault="00B174D6" w:rsidP="00026D9D">
            <w:pPr>
              <w:rPr>
                <w:sz w:val="18"/>
                <w:szCs w:val="18"/>
              </w:rPr>
            </w:pPr>
            <w:r w:rsidRPr="008C7660">
              <w:rPr>
                <w:sz w:val="18"/>
                <w:szCs w:val="18"/>
              </w:rPr>
              <w:t>Very low</w:t>
            </w:r>
          </w:p>
        </w:tc>
        <w:tc>
          <w:tcPr>
            <w:tcW w:w="1503" w:type="dxa"/>
          </w:tcPr>
          <w:p w14:paraId="6AA1FC84" w14:textId="0C4F2157" w:rsidR="004E330B" w:rsidRPr="008C7660" w:rsidRDefault="00B174D6" w:rsidP="00026D9D">
            <w:pPr>
              <w:rPr>
                <w:sz w:val="18"/>
                <w:szCs w:val="18"/>
              </w:rPr>
            </w:pPr>
            <w:r w:rsidRPr="008C7660">
              <w:rPr>
                <w:sz w:val="18"/>
                <w:szCs w:val="18"/>
              </w:rPr>
              <w:t>Most fast</w:t>
            </w:r>
          </w:p>
        </w:tc>
        <w:tc>
          <w:tcPr>
            <w:tcW w:w="1503" w:type="dxa"/>
          </w:tcPr>
          <w:p w14:paraId="63615008" w14:textId="34C46AA0" w:rsidR="004E330B" w:rsidRPr="008C7660" w:rsidRDefault="00B174D6" w:rsidP="00026D9D">
            <w:pPr>
              <w:rPr>
                <w:sz w:val="18"/>
                <w:szCs w:val="18"/>
              </w:rPr>
            </w:pPr>
            <w:r w:rsidRPr="008C7660">
              <w:rPr>
                <w:sz w:val="18"/>
                <w:szCs w:val="18"/>
              </w:rPr>
              <w:t>ML prototypes, quick demos</w:t>
            </w:r>
          </w:p>
        </w:tc>
      </w:tr>
      <w:tr w:rsidR="004E330B" w14:paraId="6B3512B3" w14:textId="77777777" w:rsidTr="004E330B">
        <w:tc>
          <w:tcPr>
            <w:tcW w:w="1502" w:type="dxa"/>
          </w:tcPr>
          <w:p w14:paraId="1918684C" w14:textId="7365F756" w:rsidR="004E330B" w:rsidRPr="008C7660" w:rsidRDefault="00B174D6" w:rsidP="00026D9D">
            <w:pPr>
              <w:rPr>
                <w:sz w:val="18"/>
                <w:szCs w:val="18"/>
              </w:rPr>
            </w:pPr>
            <w:r w:rsidRPr="008C7660">
              <w:rPr>
                <w:sz w:val="18"/>
                <w:szCs w:val="18"/>
              </w:rPr>
              <w:t>Python/FastAPI</w:t>
            </w:r>
          </w:p>
        </w:tc>
        <w:tc>
          <w:tcPr>
            <w:tcW w:w="1502" w:type="dxa"/>
          </w:tcPr>
          <w:p w14:paraId="5865E53A" w14:textId="3681DF9F" w:rsidR="004E330B" w:rsidRPr="008C7660" w:rsidRDefault="00B174D6" w:rsidP="00026D9D">
            <w:pPr>
              <w:rPr>
                <w:sz w:val="18"/>
                <w:szCs w:val="18"/>
              </w:rPr>
            </w:pPr>
            <w:r w:rsidRPr="008C7660">
              <w:rPr>
                <w:sz w:val="18"/>
                <w:szCs w:val="18"/>
              </w:rPr>
              <w:t xml:space="preserve">Medium </w:t>
            </w:r>
          </w:p>
        </w:tc>
        <w:tc>
          <w:tcPr>
            <w:tcW w:w="1503" w:type="dxa"/>
          </w:tcPr>
          <w:p w14:paraId="5817D60F" w14:textId="2FA74715" w:rsidR="004E330B" w:rsidRPr="008C7660" w:rsidRDefault="00B174D6" w:rsidP="00026D9D">
            <w:pPr>
              <w:rPr>
                <w:sz w:val="18"/>
                <w:szCs w:val="18"/>
              </w:rPr>
            </w:pPr>
            <w:r w:rsidRPr="008C7660">
              <w:rPr>
                <w:sz w:val="18"/>
                <w:szCs w:val="18"/>
              </w:rPr>
              <w:t>Medium</w:t>
            </w:r>
          </w:p>
        </w:tc>
        <w:tc>
          <w:tcPr>
            <w:tcW w:w="1503" w:type="dxa"/>
          </w:tcPr>
          <w:p w14:paraId="257BDE2F" w14:textId="371C293E" w:rsidR="004E330B" w:rsidRPr="008C7660" w:rsidRDefault="00B174D6" w:rsidP="00026D9D">
            <w:pPr>
              <w:rPr>
                <w:sz w:val="18"/>
                <w:szCs w:val="18"/>
              </w:rPr>
            </w:pPr>
            <w:r w:rsidRPr="008C7660">
              <w:rPr>
                <w:sz w:val="18"/>
                <w:szCs w:val="18"/>
              </w:rPr>
              <w:t>Moderate</w:t>
            </w:r>
          </w:p>
        </w:tc>
        <w:tc>
          <w:tcPr>
            <w:tcW w:w="1503" w:type="dxa"/>
          </w:tcPr>
          <w:p w14:paraId="1C0777A9" w14:textId="116B7401" w:rsidR="004E330B" w:rsidRPr="008C7660" w:rsidRDefault="00B174D6" w:rsidP="00026D9D">
            <w:pPr>
              <w:rPr>
                <w:sz w:val="18"/>
                <w:szCs w:val="18"/>
              </w:rPr>
            </w:pPr>
            <w:r w:rsidRPr="008C7660">
              <w:rPr>
                <w:sz w:val="18"/>
                <w:szCs w:val="18"/>
              </w:rPr>
              <w:t>Decently fast</w:t>
            </w:r>
          </w:p>
        </w:tc>
        <w:tc>
          <w:tcPr>
            <w:tcW w:w="1503" w:type="dxa"/>
          </w:tcPr>
          <w:p w14:paraId="658645EA" w14:textId="38FBD7A7" w:rsidR="004E330B" w:rsidRPr="008C7660" w:rsidRDefault="000E321F" w:rsidP="00026D9D">
            <w:pPr>
              <w:rPr>
                <w:sz w:val="18"/>
                <w:szCs w:val="18"/>
              </w:rPr>
            </w:pPr>
            <w:r w:rsidRPr="008C7660">
              <w:rPr>
                <w:sz w:val="18"/>
                <w:szCs w:val="18"/>
              </w:rPr>
              <w:t>Standard prototypes</w:t>
            </w:r>
          </w:p>
        </w:tc>
      </w:tr>
    </w:tbl>
    <w:p w14:paraId="31476086" w14:textId="4BB1917D" w:rsidR="004B3C95" w:rsidRPr="004B6D8C" w:rsidRDefault="00D2398D" w:rsidP="00026D9D">
      <w:pPr>
        <w:rPr>
          <w:b/>
          <w:bCs/>
        </w:rPr>
      </w:pPr>
      <w:r>
        <w:rPr>
          <w:b/>
          <w:bCs/>
        </w:rPr>
        <w:br/>
      </w:r>
      <w:r w:rsidR="00791B2E" w:rsidRPr="004B6D8C">
        <w:rPr>
          <w:b/>
          <w:bCs/>
        </w:rPr>
        <w:t>Login:</w:t>
      </w:r>
    </w:p>
    <w:p w14:paraId="7875147A" w14:textId="3315AAC7" w:rsidR="00791B2E" w:rsidRDefault="00791B2E" w:rsidP="00026D9D">
      <w:r w:rsidRPr="00791B2E">
        <w:drawing>
          <wp:inline distT="0" distB="0" distL="0" distR="0" wp14:anchorId="614569EF" wp14:editId="25DE4C7E">
            <wp:extent cx="3437629" cy="2277533"/>
            <wp:effectExtent l="0" t="0" r="0" b="8890"/>
            <wp:docPr id="7047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8058" name=""/>
                    <pic:cNvPicPr/>
                  </pic:nvPicPr>
                  <pic:blipFill>
                    <a:blip r:embed="rId136"/>
                    <a:stretch>
                      <a:fillRect/>
                    </a:stretch>
                  </pic:blipFill>
                  <pic:spPr>
                    <a:xfrm>
                      <a:off x="0" y="0"/>
                      <a:ext cx="3458581" cy="2291415"/>
                    </a:xfrm>
                    <a:prstGeom prst="rect">
                      <a:avLst/>
                    </a:prstGeom>
                  </pic:spPr>
                </pic:pic>
              </a:graphicData>
            </a:graphic>
          </wp:inline>
        </w:drawing>
      </w:r>
    </w:p>
    <w:p w14:paraId="783660EA" w14:textId="6B6AD350" w:rsidR="00791B2E" w:rsidRPr="004B6D8C" w:rsidRDefault="00791B2E" w:rsidP="00026D9D">
      <w:pPr>
        <w:rPr>
          <w:b/>
          <w:bCs/>
        </w:rPr>
      </w:pPr>
      <w:r w:rsidRPr="004B6D8C">
        <w:rPr>
          <w:b/>
          <w:bCs/>
        </w:rPr>
        <w:t>Register:</w:t>
      </w:r>
    </w:p>
    <w:p w14:paraId="497F6089" w14:textId="7627CA85" w:rsidR="00791B2E" w:rsidRDefault="00791B2E" w:rsidP="00026D9D">
      <w:r w:rsidRPr="00791B2E">
        <w:drawing>
          <wp:inline distT="0" distB="0" distL="0" distR="0" wp14:anchorId="6F913BFC" wp14:editId="29B09462">
            <wp:extent cx="3522133" cy="2725302"/>
            <wp:effectExtent l="0" t="0" r="2540" b="0"/>
            <wp:docPr id="1051383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3569" name="Picture 1" descr="A screenshot of a computer program&#10;&#10;AI-generated content may be incorrect."/>
                    <pic:cNvPicPr/>
                  </pic:nvPicPr>
                  <pic:blipFill>
                    <a:blip r:embed="rId137"/>
                    <a:stretch>
                      <a:fillRect/>
                    </a:stretch>
                  </pic:blipFill>
                  <pic:spPr>
                    <a:xfrm>
                      <a:off x="0" y="0"/>
                      <a:ext cx="3539925" cy="2739069"/>
                    </a:xfrm>
                    <a:prstGeom prst="rect">
                      <a:avLst/>
                    </a:prstGeom>
                  </pic:spPr>
                </pic:pic>
              </a:graphicData>
            </a:graphic>
          </wp:inline>
        </w:drawing>
      </w:r>
    </w:p>
    <w:p w14:paraId="108E6313" w14:textId="77777777" w:rsidR="008C7660" w:rsidRDefault="008C7660" w:rsidP="00026D9D"/>
    <w:p w14:paraId="148C79B5" w14:textId="77777777" w:rsidR="00DD705F" w:rsidRDefault="00DD705F" w:rsidP="00026D9D"/>
    <w:p w14:paraId="471D342A" w14:textId="77777777" w:rsidR="00DD705F" w:rsidRDefault="00DD705F" w:rsidP="00026D9D"/>
    <w:p w14:paraId="3D1AF300" w14:textId="16D54AA7" w:rsidR="008C7660" w:rsidRPr="004B6D8C" w:rsidRDefault="008C7660" w:rsidP="00026D9D">
      <w:pPr>
        <w:rPr>
          <w:b/>
          <w:bCs/>
        </w:rPr>
      </w:pPr>
      <w:r w:rsidRPr="004B6D8C">
        <w:rPr>
          <w:b/>
          <w:bCs/>
        </w:rPr>
        <w:t>Token Spend/Earn:</w:t>
      </w:r>
    </w:p>
    <w:p w14:paraId="2E47F46C" w14:textId="15D0C4BC" w:rsidR="008C7660" w:rsidRDefault="008C7660" w:rsidP="00026D9D">
      <w:r w:rsidRPr="008C7660">
        <w:drawing>
          <wp:inline distT="0" distB="0" distL="0" distR="0" wp14:anchorId="05182C47" wp14:editId="4D1652C6">
            <wp:extent cx="4953000" cy="4247310"/>
            <wp:effectExtent l="0" t="0" r="0" b="1270"/>
            <wp:docPr id="1478073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3833" name="Picture 1" descr="A screenshot of a computer program&#10;&#10;AI-generated content may be incorrect."/>
                    <pic:cNvPicPr/>
                  </pic:nvPicPr>
                  <pic:blipFill>
                    <a:blip r:embed="rId138"/>
                    <a:stretch>
                      <a:fillRect/>
                    </a:stretch>
                  </pic:blipFill>
                  <pic:spPr>
                    <a:xfrm>
                      <a:off x="0" y="0"/>
                      <a:ext cx="4959003" cy="4252458"/>
                    </a:xfrm>
                    <a:prstGeom prst="rect">
                      <a:avLst/>
                    </a:prstGeom>
                  </pic:spPr>
                </pic:pic>
              </a:graphicData>
            </a:graphic>
          </wp:inline>
        </w:drawing>
      </w:r>
    </w:p>
    <w:p w14:paraId="0C493B9A" w14:textId="3A843CF8" w:rsidR="004B6D8C" w:rsidRPr="004B6D8C" w:rsidRDefault="004B6D8C" w:rsidP="00026D9D">
      <w:pPr>
        <w:rPr>
          <w:b/>
          <w:bCs/>
        </w:rPr>
      </w:pPr>
      <w:r w:rsidRPr="004B6D8C">
        <w:rPr>
          <w:b/>
          <w:bCs/>
        </w:rPr>
        <w:t>Product Get/Add:</w:t>
      </w:r>
    </w:p>
    <w:p w14:paraId="3EE715C1" w14:textId="1834BEDB" w:rsidR="004B6D8C" w:rsidRDefault="004B6D8C" w:rsidP="00026D9D">
      <w:r w:rsidRPr="004B6D8C">
        <w:drawing>
          <wp:inline distT="0" distB="0" distL="0" distR="0" wp14:anchorId="3A8A8B43" wp14:editId="554FE19F">
            <wp:extent cx="4978400" cy="3130115"/>
            <wp:effectExtent l="0" t="0" r="0" b="0"/>
            <wp:docPr id="14969112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11249" name="Picture 1" descr="A screenshot of a computer program&#10;&#10;AI-generated content may be incorrect."/>
                    <pic:cNvPicPr/>
                  </pic:nvPicPr>
                  <pic:blipFill>
                    <a:blip r:embed="rId139"/>
                    <a:stretch>
                      <a:fillRect/>
                    </a:stretch>
                  </pic:blipFill>
                  <pic:spPr>
                    <a:xfrm>
                      <a:off x="0" y="0"/>
                      <a:ext cx="4980896" cy="3131684"/>
                    </a:xfrm>
                    <a:prstGeom prst="rect">
                      <a:avLst/>
                    </a:prstGeom>
                  </pic:spPr>
                </pic:pic>
              </a:graphicData>
            </a:graphic>
          </wp:inline>
        </w:drawing>
      </w:r>
    </w:p>
    <w:p w14:paraId="523A43A1" w14:textId="24CC5652" w:rsidR="003D0EBD" w:rsidRDefault="00A12E2E" w:rsidP="008C1642">
      <w:pPr>
        <w:pStyle w:val="Heading3"/>
      </w:pPr>
      <w:r>
        <w:t>Conclusion:</w:t>
      </w:r>
    </w:p>
    <w:p w14:paraId="6D68D8A9" w14:textId="1CA0B89D" w:rsidR="00A12E2E" w:rsidRDefault="00A12E2E" w:rsidP="00026D9D">
      <w:r>
        <w:t>I will be using MERN (MongoDB, Express.js, React, Node.js) for my late-night nosh charity website since I am able to use a comprehensive backend and</w:t>
      </w:r>
      <w:r w:rsidR="00C214EB">
        <w:t xml:space="preserve"> utilize a scalable, user-friendly platform to design secure logins, token transactions and data management.</w:t>
      </w:r>
    </w:p>
    <w:p w14:paraId="24344CBD" w14:textId="77777777" w:rsidR="000E321F" w:rsidRDefault="000E321F" w:rsidP="00026D9D"/>
    <w:p w14:paraId="11BFDD96" w14:textId="71340DF4" w:rsidR="009F2A5F" w:rsidRDefault="00F55DFA" w:rsidP="00CF4601">
      <w:pPr>
        <w:pStyle w:val="Heading3"/>
      </w:pPr>
      <w:r>
        <w:t>Pros and Cons:</w:t>
      </w:r>
    </w:p>
    <w:p w14:paraId="105FDA00" w14:textId="784D1FE6" w:rsidR="00F55DFA" w:rsidRPr="008C53FE" w:rsidRDefault="00F55DFA" w:rsidP="00F55DFA">
      <w:pPr>
        <w:pStyle w:val="ListParagraph"/>
        <w:numPr>
          <w:ilvl w:val="0"/>
          <w:numId w:val="12"/>
        </w:numPr>
        <w:rPr>
          <w:sz w:val="20"/>
          <w:szCs w:val="20"/>
          <w:u w:val="single"/>
        </w:rPr>
      </w:pPr>
      <w:r w:rsidRPr="008C53FE">
        <w:rPr>
          <w:sz w:val="20"/>
          <w:szCs w:val="20"/>
          <w:u w:val="single"/>
        </w:rPr>
        <w:t xml:space="preserve">MEAN (MongoDB, Express.js, </w:t>
      </w:r>
      <w:r w:rsidR="00DC1989" w:rsidRPr="008C53FE">
        <w:rPr>
          <w:sz w:val="20"/>
          <w:szCs w:val="20"/>
          <w:u w:val="single"/>
        </w:rPr>
        <w:t>Angular</w:t>
      </w:r>
      <w:r w:rsidRPr="008C53FE">
        <w:rPr>
          <w:sz w:val="20"/>
          <w:szCs w:val="20"/>
          <w:u w:val="single"/>
        </w:rPr>
        <w:t>, Node.js)</w:t>
      </w:r>
    </w:p>
    <w:p w14:paraId="72914C49" w14:textId="77777777" w:rsidR="009F2A5F" w:rsidRPr="008C53FE" w:rsidRDefault="00210C0C" w:rsidP="00210C0C">
      <w:pPr>
        <w:rPr>
          <w:sz w:val="20"/>
          <w:szCs w:val="20"/>
        </w:rPr>
      </w:pPr>
      <w:r w:rsidRPr="008C53FE">
        <w:rPr>
          <w:b/>
          <w:bCs/>
          <w:sz w:val="20"/>
          <w:szCs w:val="20"/>
        </w:rPr>
        <w:t>Pros</w:t>
      </w:r>
      <w:r w:rsidRPr="008C53FE">
        <w:rPr>
          <w:sz w:val="20"/>
          <w:szCs w:val="20"/>
        </w:rPr>
        <w:t>:</w:t>
      </w:r>
    </w:p>
    <w:p w14:paraId="0DAC80D0" w14:textId="31778D9B" w:rsidR="00210C0C" w:rsidRPr="008C53FE" w:rsidRDefault="0025222C" w:rsidP="00210C0C">
      <w:pPr>
        <w:rPr>
          <w:sz w:val="20"/>
          <w:szCs w:val="20"/>
        </w:rPr>
      </w:pPr>
      <w:r w:rsidRPr="008C53FE">
        <w:rPr>
          <w:sz w:val="20"/>
          <w:szCs w:val="20"/>
        </w:rPr>
        <w:t xml:space="preserve">It uses </w:t>
      </w:r>
      <w:r w:rsidR="00B07377" w:rsidRPr="008C53FE">
        <w:rPr>
          <w:sz w:val="20"/>
          <w:szCs w:val="20"/>
        </w:rPr>
        <w:t>JavaScript</w:t>
      </w:r>
      <w:r w:rsidRPr="008C53FE">
        <w:rPr>
          <w:sz w:val="20"/>
          <w:szCs w:val="20"/>
        </w:rPr>
        <w:t xml:space="preserve"> for both frontend and backend, which makes it more </w:t>
      </w:r>
      <w:r w:rsidR="00952DA7" w:rsidRPr="008C53FE">
        <w:rPr>
          <w:sz w:val="20"/>
          <w:szCs w:val="20"/>
        </w:rPr>
        <w:t>efficient</w:t>
      </w:r>
      <w:r w:rsidR="0084259F" w:rsidRPr="008C53FE">
        <w:rPr>
          <w:sz w:val="20"/>
          <w:szCs w:val="20"/>
        </w:rPr>
        <w:t xml:space="preserve"> and means there</w:t>
      </w:r>
      <w:r w:rsidR="006160C6" w:rsidRPr="008C53FE">
        <w:rPr>
          <w:sz w:val="20"/>
          <w:szCs w:val="20"/>
        </w:rPr>
        <w:t xml:space="preserve"> is no need to switch back and forth between languages</w:t>
      </w:r>
      <w:r w:rsidR="00A03B32" w:rsidRPr="008C53FE">
        <w:rPr>
          <w:sz w:val="20"/>
          <w:szCs w:val="20"/>
        </w:rPr>
        <w:t>.</w:t>
      </w:r>
      <w:r w:rsidR="006160C6" w:rsidRPr="008C53FE">
        <w:rPr>
          <w:sz w:val="20"/>
          <w:szCs w:val="20"/>
        </w:rPr>
        <w:t xml:space="preserve"> Additionally, as it is more community-based than most, it allows developers to refer to plenty of tutorials and documentations.</w:t>
      </w:r>
      <w:r w:rsidR="00A03B32" w:rsidRPr="008C53FE">
        <w:rPr>
          <w:sz w:val="20"/>
          <w:szCs w:val="20"/>
        </w:rPr>
        <w:t xml:space="preserve"> </w:t>
      </w:r>
      <w:r w:rsidR="00916119" w:rsidRPr="008C53FE">
        <w:rPr>
          <w:sz w:val="20"/>
          <w:szCs w:val="20"/>
        </w:rPr>
        <w:t>It is a relatively heavy stack, however that</w:t>
      </w:r>
      <w:r w:rsidR="00605BE3" w:rsidRPr="008C53FE">
        <w:rPr>
          <w:sz w:val="20"/>
          <w:szCs w:val="20"/>
        </w:rPr>
        <w:t xml:space="preserve"> </w:t>
      </w:r>
      <w:r w:rsidR="00916119" w:rsidRPr="008C53FE">
        <w:rPr>
          <w:sz w:val="20"/>
          <w:szCs w:val="20"/>
        </w:rPr>
        <w:t>can be used to advantag</w:t>
      </w:r>
      <w:r w:rsidR="006936FB" w:rsidRPr="008C53FE">
        <w:rPr>
          <w:sz w:val="20"/>
          <w:szCs w:val="20"/>
        </w:rPr>
        <w:t xml:space="preserve">e </w:t>
      </w:r>
      <w:r w:rsidR="00916119" w:rsidRPr="008C53FE">
        <w:rPr>
          <w:sz w:val="20"/>
          <w:szCs w:val="20"/>
        </w:rPr>
        <w:t>for big projects</w:t>
      </w:r>
      <w:r w:rsidR="00925848" w:rsidRPr="008C53FE">
        <w:rPr>
          <w:sz w:val="20"/>
          <w:szCs w:val="20"/>
        </w:rPr>
        <w:t xml:space="preserve">. </w:t>
      </w:r>
      <w:r w:rsidR="00D312EF" w:rsidRPr="008C53FE">
        <w:rPr>
          <w:sz w:val="20"/>
          <w:szCs w:val="20"/>
        </w:rPr>
        <w:t xml:space="preserve">In terms of </w:t>
      </w:r>
      <w:r w:rsidR="00916119" w:rsidRPr="008C53FE">
        <w:rPr>
          <w:sz w:val="20"/>
          <w:szCs w:val="20"/>
        </w:rPr>
        <w:t>organization can be simple with Angular</w:t>
      </w:r>
      <w:r w:rsidR="006936FB" w:rsidRPr="008C53FE">
        <w:rPr>
          <w:sz w:val="20"/>
          <w:szCs w:val="20"/>
        </w:rPr>
        <w:t xml:space="preserve"> so that there’s less chance to mix up any large forms.</w:t>
      </w:r>
      <w:r w:rsidR="00B17212" w:rsidRPr="008C53FE">
        <w:rPr>
          <w:sz w:val="20"/>
          <w:szCs w:val="20"/>
        </w:rPr>
        <w:t xml:space="preserve"> Additionally, the CLI and testing tools (e.g., Karma) were somewhat straightforward</w:t>
      </w:r>
      <w:r w:rsidR="00DB4BCF" w:rsidRPr="008C53FE">
        <w:rPr>
          <w:sz w:val="20"/>
          <w:szCs w:val="20"/>
        </w:rPr>
        <w:t>.</w:t>
      </w:r>
      <w:r w:rsidR="00FE7F97" w:rsidRPr="008C53FE">
        <w:rPr>
          <w:sz w:val="20"/>
          <w:szCs w:val="20"/>
        </w:rPr>
        <w:t xml:space="preserve"> </w:t>
      </w:r>
      <w:r w:rsidR="00DB4BCF" w:rsidRPr="008C53FE">
        <w:rPr>
          <w:sz w:val="20"/>
          <w:szCs w:val="20"/>
        </w:rPr>
        <w:t xml:space="preserve">MongoDB is a flexible </w:t>
      </w:r>
      <w:r w:rsidR="001D3E86" w:rsidRPr="008C53FE">
        <w:rPr>
          <w:sz w:val="20"/>
          <w:szCs w:val="20"/>
        </w:rPr>
        <w:br/>
      </w:r>
      <w:r w:rsidR="00210C0C" w:rsidRPr="008C53FE">
        <w:rPr>
          <w:sz w:val="20"/>
          <w:szCs w:val="20"/>
        </w:rPr>
        <w:br/>
      </w:r>
      <w:r w:rsidR="005A763B" w:rsidRPr="008C53FE">
        <w:rPr>
          <w:b/>
          <w:bCs/>
          <w:sz w:val="20"/>
          <w:szCs w:val="20"/>
        </w:rPr>
        <w:t>Cons</w:t>
      </w:r>
      <w:r w:rsidR="005A763B" w:rsidRPr="008C53FE">
        <w:rPr>
          <w:sz w:val="20"/>
          <w:szCs w:val="20"/>
        </w:rPr>
        <w:t>:</w:t>
      </w:r>
    </w:p>
    <w:p w14:paraId="0C8E4520" w14:textId="21DCF758" w:rsidR="000E321F" w:rsidRDefault="00D312EF" w:rsidP="00210C0C">
      <w:pPr>
        <w:rPr>
          <w:sz w:val="20"/>
          <w:szCs w:val="20"/>
        </w:rPr>
      </w:pPr>
      <w:r w:rsidRPr="008C53FE">
        <w:rPr>
          <w:sz w:val="20"/>
          <w:szCs w:val="20"/>
        </w:rPr>
        <w:t>Despite the fact that there is a lot of resources, t</w:t>
      </w:r>
      <w:r w:rsidR="00DC1989" w:rsidRPr="008C53FE">
        <w:rPr>
          <w:sz w:val="20"/>
          <w:szCs w:val="20"/>
        </w:rPr>
        <w:t>here is a lot to integrate with Angular</w:t>
      </w:r>
      <w:r w:rsidR="006846B3" w:rsidRPr="008C53FE">
        <w:rPr>
          <w:sz w:val="20"/>
          <w:szCs w:val="20"/>
        </w:rPr>
        <w:t>, which means it takes a few longer to learn and understand its structure</w:t>
      </w:r>
      <w:r w:rsidRPr="008C53FE">
        <w:rPr>
          <w:sz w:val="20"/>
          <w:szCs w:val="20"/>
        </w:rPr>
        <w:t xml:space="preserve">. Additionally, </w:t>
      </w:r>
      <w:r w:rsidR="00077340" w:rsidRPr="008C53FE">
        <w:rPr>
          <w:sz w:val="20"/>
          <w:szCs w:val="20"/>
        </w:rPr>
        <w:t>while</w:t>
      </w:r>
      <w:r w:rsidR="00925848" w:rsidRPr="008C53FE">
        <w:rPr>
          <w:sz w:val="20"/>
          <w:szCs w:val="20"/>
        </w:rPr>
        <w:t xml:space="preserve"> organization is well-applied, </w:t>
      </w:r>
      <w:r w:rsidR="00077340" w:rsidRPr="008C53FE">
        <w:rPr>
          <w:sz w:val="20"/>
          <w:szCs w:val="20"/>
        </w:rPr>
        <w:t xml:space="preserve">it </w:t>
      </w:r>
      <w:r w:rsidR="00925848" w:rsidRPr="008C53FE">
        <w:rPr>
          <w:sz w:val="20"/>
          <w:szCs w:val="20"/>
        </w:rPr>
        <w:t xml:space="preserve">can be confusing to find files when </w:t>
      </w:r>
      <w:r w:rsidR="0025222C" w:rsidRPr="008C53FE">
        <w:rPr>
          <w:sz w:val="20"/>
          <w:szCs w:val="20"/>
        </w:rPr>
        <w:t xml:space="preserve">needed immediately </w:t>
      </w:r>
      <w:r w:rsidR="00077340" w:rsidRPr="008C53FE">
        <w:rPr>
          <w:sz w:val="20"/>
          <w:szCs w:val="20"/>
        </w:rPr>
        <w:t xml:space="preserve">as there is a lot to work with </w:t>
      </w:r>
      <w:r w:rsidR="0025222C" w:rsidRPr="008C53FE">
        <w:rPr>
          <w:sz w:val="20"/>
          <w:szCs w:val="20"/>
        </w:rPr>
        <w:t>(unless you know the system very well)</w:t>
      </w:r>
      <w:r w:rsidR="006846B3" w:rsidRPr="008C53FE">
        <w:rPr>
          <w:sz w:val="20"/>
          <w:szCs w:val="20"/>
        </w:rPr>
        <w:t xml:space="preserve">. </w:t>
      </w:r>
      <w:r w:rsidR="00077340" w:rsidRPr="008C53FE">
        <w:rPr>
          <w:sz w:val="20"/>
          <w:szCs w:val="20"/>
        </w:rPr>
        <w:br/>
      </w:r>
      <w:r w:rsidR="006846B3" w:rsidRPr="008C53FE">
        <w:rPr>
          <w:sz w:val="20"/>
          <w:szCs w:val="20"/>
        </w:rPr>
        <w:t>It is a steep learning curve when debugging</w:t>
      </w:r>
      <w:r w:rsidR="00077340" w:rsidRPr="008C53FE">
        <w:rPr>
          <w:sz w:val="20"/>
          <w:szCs w:val="20"/>
        </w:rPr>
        <w:t xml:space="preserve"> and s</w:t>
      </w:r>
      <w:r w:rsidR="00605BE3" w:rsidRPr="008C53FE">
        <w:rPr>
          <w:sz w:val="20"/>
          <w:szCs w:val="20"/>
        </w:rPr>
        <w:t xml:space="preserve">ome of the routing configs were confusing to configure, which meant that it was certainly a learning-curve designing separate role-based dashboards and ensuring users were sent to the correct one. </w:t>
      </w:r>
      <w:r w:rsidR="00721AE3" w:rsidRPr="008C53FE">
        <w:rPr>
          <w:sz w:val="20"/>
          <w:szCs w:val="20"/>
        </w:rPr>
        <w:br/>
        <w:t>Additionally, this had to be created using a significantly more amount of code than in comparison with the other stacks, which dragged out the time it took to create</w:t>
      </w:r>
      <w:r w:rsidR="00B967A3" w:rsidRPr="008C53FE">
        <w:rPr>
          <w:sz w:val="20"/>
          <w:szCs w:val="20"/>
        </w:rPr>
        <w:t>.</w:t>
      </w:r>
      <w:r w:rsidR="00B967A3" w:rsidRPr="008C53FE">
        <w:rPr>
          <w:sz w:val="20"/>
          <w:szCs w:val="20"/>
        </w:rPr>
        <w:br/>
        <w:t>Overall</w:t>
      </w:r>
      <w:r w:rsidR="00010545" w:rsidRPr="008C53FE">
        <w:rPr>
          <w:sz w:val="20"/>
          <w:szCs w:val="20"/>
        </w:rPr>
        <w:t>, the final app seemed relatively heavy to work with.</w:t>
      </w:r>
    </w:p>
    <w:p w14:paraId="3FA29E81" w14:textId="77777777" w:rsidR="000E321F" w:rsidRPr="008C53FE" w:rsidRDefault="000E321F" w:rsidP="00210C0C">
      <w:pPr>
        <w:rPr>
          <w:sz w:val="20"/>
          <w:szCs w:val="20"/>
        </w:rPr>
      </w:pPr>
    </w:p>
    <w:p w14:paraId="5C1EBA7A" w14:textId="300A2258" w:rsidR="00B35332" w:rsidRPr="008C53FE" w:rsidRDefault="00ED6490" w:rsidP="00ED6490">
      <w:pPr>
        <w:pStyle w:val="ListParagraph"/>
        <w:numPr>
          <w:ilvl w:val="0"/>
          <w:numId w:val="12"/>
        </w:numPr>
        <w:rPr>
          <w:sz w:val="20"/>
          <w:szCs w:val="20"/>
          <w:u w:val="single"/>
        </w:rPr>
      </w:pPr>
      <w:r w:rsidRPr="008C53FE">
        <w:rPr>
          <w:sz w:val="20"/>
          <w:szCs w:val="20"/>
          <w:u w:val="single"/>
        </w:rPr>
        <w:lastRenderedPageBreak/>
        <w:t>MERN (MongoDB, Express.js, React, Node.js)</w:t>
      </w:r>
    </w:p>
    <w:p w14:paraId="5E5F97E7" w14:textId="7F5246BD" w:rsidR="00ED6490" w:rsidRPr="008C53FE" w:rsidRDefault="00ED6490" w:rsidP="00ED6490">
      <w:pPr>
        <w:rPr>
          <w:sz w:val="20"/>
          <w:szCs w:val="20"/>
        </w:rPr>
      </w:pPr>
      <w:r w:rsidRPr="008C53FE">
        <w:rPr>
          <w:b/>
          <w:bCs/>
          <w:sz w:val="20"/>
          <w:szCs w:val="20"/>
        </w:rPr>
        <w:t>Pros</w:t>
      </w:r>
      <w:r w:rsidRPr="008C53FE">
        <w:rPr>
          <w:sz w:val="20"/>
          <w:szCs w:val="20"/>
        </w:rPr>
        <w:t>:</w:t>
      </w:r>
    </w:p>
    <w:p w14:paraId="32BE63C7" w14:textId="5F316B3B" w:rsidR="002F48B5" w:rsidRPr="008C53FE" w:rsidRDefault="00E55E3A" w:rsidP="00ED6490">
      <w:pPr>
        <w:rPr>
          <w:sz w:val="20"/>
          <w:szCs w:val="20"/>
        </w:rPr>
      </w:pPr>
      <w:r w:rsidRPr="008C53FE">
        <w:rPr>
          <w:sz w:val="20"/>
          <w:szCs w:val="20"/>
        </w:rPr>
        <w:t>Like MEAN, this stack also has a huge community and library</w:t>
      </w:r>
      <w:r w:rsidR="00326D56" w:rsidRPr="008C53FE">
        <w:rPr>
          <w:sz w:val="20"/>
          <w:szCs w:val="20"/>
        </w:rPr>
        <w:t xml:space="preserve"> selection</w:t>
      </w:r>
      <w:r w:rsidR="00791D47" w:rsidRPr="008C53FE">
        <w:rPr>
          <w:sz w:val="20"/>
          <w:szCs w:val="20"/>
        </w:rPr>
        <w:t xml:space="preserve"> and </w:t>
      </w:r>
      <w:r w:rsidR="00025353" w:rsidRPr="008C53FE">
        <w:rPr>
          <w:sz w:val="20"/>
          <w:szCs w:val="20"/>
        </w:rPr>
        <w:t>relatively popular in the IT industry</w:t>
      </w:r>
      <w:r w:rsidR="00326D56" w:rsidRPr="008C53FE">
        <w:rPr>
          <w:sz w:val="20"/>
          <w:szCs w:val="20"/>
        </w:rPr>
        <w:t xml:space="preserve">, so looking into details about fixing bugs or creating more features. </w:t>
      </w:r>
      <w:r w:rsidR="003D2D76" w:rsidRPr="008C53FE">
        <w:rPr>
          <w:sz w:val="20"/>
          <w:szCs w:val="20"/>
        </w:rPr>
        <w:t>React is a lot more component-driven</w:t>
      </w:r>
      <w:r w:rsidR="00092B1F" w:rsidRPr="008C53FE">
        <w:rPr>
          <w:sz w:val="20"/>
          <w:szCs w:val="20"/>
        </w:rPr>
        <w:t xml:space="preserve"> and flexible, which makes it</w:t>
      </w:r>
      <w:r w:rsidR="00E90F89" w:rsidRPr="008C53FE">
        <w:rPr>
          <w:sz w:val="20"/>
          <w:szCs w:val="20"/>
        </w:rPr>
        <w:t xml:space="preserve"> easy to build UI dashboards and reuse the code within them</w:t>
      </w:r>
      <w:r w:rsidR="00791D47" w:rsidRPr="008C53FE">
        <w:rPr>
          <w:sz w:val="20"/>
          <w:szCs w:val="20"/>
        </w:rPr>
        <w:t>.</w:t>
      </w:r>
      <w:r w:rsidR="00791D47" w:rsidRPr="008C53FE">
        <w:rPr>
          <w:sz w:val="20"/>
          <w:szCs w:val="20"/>
        </w:rPr>
        <w:br/>
        <w:t xml:space="preserve">It is straightforward to integrate with JWT authentication, localStorage and role-based UI rendering. </w:t>
      </w:r>
      <w:r w:rsidR="00704A57">
        <w:rPr>
          <w:sz w:val="20"/>
          <w:szCs w:val="20"/>
        </w:rPr>
        <w:br/>
        <w:t xml:space="preserve">Additionally, “because the MERN stack only uses one language, it becomes more cost-effective to hire JavaScript experts than different specialist for different technologies” </w:t>
      </w:r>
      <w:r w:rsidR="00704A57">
        <w:rPr>
          <w:sz w:val="20"/>
          <w:szCs w:val="20"/>
        </w:rPr>
        <w:fldChar w:fldCharType="begin"/>
      </w:r>
      <w:r w:rsidR="00704A57">
        <w:rPr>
          <w:sz w:val="20"/>
          <w:szCs w:val="20"/>
        </w:rPr>
        <w:instrText xml:space="preserve"> ADDIN ZOTERO_ITEM CSL_CITATION {"citationID":"S7PiJvYN","properties":{"formattedCitation":"(Laxaar, 2023)","plainCitation":"(Laxaar, 2023)","noteIndex":0},"citationItems":[{"id":205,"uris":["http://zotero.org/users/local/RMxTFugL/items/PIRCJV7H"],"itemData":{"id":205,"type":"post-weblog","abstract":"Introduction","container-title":"Medium","language":"en","title":"Pros and Cons of using MERN Stack in your project","URL":"https://medium.com/@laxaar/pros-and-cons-of-using-mern-stack-in-your-project-e9eae7886a1","author":[{"family":"Laxaar","given":""}],"accessed":{"date-parts":[["2025",9,21]]},"issued":{"date-parts":[["2023",1,16]]}}}],"schema":"https://github.com/citation-style-language/schema/raw/master/csl-citation.json"} </w:instrText>
      </w:r>
      <w:r w:rsidR="00704A57">
        <w:rPr>
          <w:sz w:val="20"/>
          <w:szCs w:val="20"/>
        </w:rPr>
        <w:fldChar w:fldCharType="separate"/>
      </w:r>
      <w:r w:rsidR="00704A57" w:rsidRPr="00704A57">
        <w:rPr>
          <w:sz w:val="20"/>
        </w:rPr>
        <w:t>(Laxaar, 2023)</w:t>
      </w:r>
      <w:r w:rsidR="00704A57">
        <w:rPr>
          <w:sz w:val="20"/>
          <w:szCs w:val="20"/>
        </w:rPr>
        <w:fldChar w:fldCharType="end"/>
      </w:r>
    </w:p>
    <w:p w14:paraId="0795D336" w14:textId="66B486B8" w:rsidR="00ED6490" w:rsidRPr="008C53FE" w:rsidRDefault="00ED6490" w:rsidP="00ED6490">
      <w:pPr>
        <w:rPr>
          <w:sz w:val="20"/>
          <w:szCs w:val="20"/>
        </w:rPr>
      </w:pPr>
      <w:r w:rsidRPr="008C53FE">
        <w:rPr>
          <w:b/>
          <w:bCs/>
          <w:sz w:val="20"/>
          <w:szCs w:val="20"/>
        </w:rPr>
        <w:t>Cons</w:t>
      </w:r>
      <w:r w:rsidRPr="008C53FE">
        <w:rPr>
          <w:sz w:val="20"/>
          <w:szCs w:val="20"/>
        </w:rPr>
        <w:t>:</w:t>
      </w:r>
    </w:p>
    <w:p w14:paraId="6563911D" w14:textId="6F5D88FD" w:rsidR="00025353" w:rsidRPr="008C53FE" w:rsidRDefault="00025353" w:rsidP="00ED6490">
      <w:pPr>
        <w:rPr>
          <w:sz w:val="20"/>
          <w:szCs w:val="20"/>
        </w:rPr>
      </w:pPr>
      <w:r w:rsidRPr="008C53FE">
        <w:rPr>
          <w:sz w:val="20"/>
          <w:szCs w:val="20"/>
        </w:rPr>
        <w:t>There is a lot of manual wiring so bugs can be made quite easy by the developer (a personal slip-up that</w:t>
      </w:r>
      <w:r w:rsidR="003200AC" w:rsidRPr="008C53FE">
        <w:rPr>
          <w:sz w:val="20"/>
          <w:szCs w:val="20"/>
        </w:rPr>
        <w:t xml:space="preserve"> had to get fixed was resetting token balances on re-login as it didn’t update and reflect the changes in the database). </w:t>
      </w:r>
      <w:r w:rsidR="009C31C0" w:rsidRPr="008C53FE">
        <w:rPr>
          <w:sz w:val="20"/>
          <w:szCs w:val="20"/>
        </w:rPr>
        <w:t>Authentication required extra libraries (react-router, jwt-decode)</w:t>
      </w:r>
      <w:r w:rsidR="00031184" w:rsidRPr="008C53FE">
        <w:rPr>
          <w:sz w:val="20"/>
          <w:szCs w:val="20"/>
        </w:rPr>
        <w:t xml:space="preserve">. </w:t>
      </w:r>
      <w:r w:rsidR="00031184" w:rsidRPr="008C53FE">
        <w:rPr>
          <w:sz w:val="20"/>
          <w:szCs w:val="20"/>
        </w:rPr>
        <w:t>Integration with Tailwind meant extra configuration and some bugs came in place with it, so it slightly slowed down development.</w:t>
      </w:r>
      <w:r w:rsidR="00933B89">
        <w:rPr>
          <w:sz w:val="20"/>
          <w:szCs w:val="20"/>
        </w:rPr>
        <w:br/>
      </w:r>
      <w:r w:rsidR="00CF7E36">
        <w:rPr>
          <w:sz w:val="20"/>
          <w:szCs w:val="20"/>
        </w:rPr>
        <w:t xml:space="preserve">According to some sources, doing a large project with many developers can be difficult using MERN – “MERN stack best serves Single-page applications” </w:t>
      </w:r>
      <w:r w:rsidR="00CF7E36">
        <w:rPr>
          <w:sz w:val="20"/>
          <w:szCs w:val="20"/>
        </w:rPr>
        <w:fldChar w:fldCharType="begin"/>
      </w:r>
      <w:r w:rsidR="00CF7E36">
        <w:rPr>
          <w:sz w:val="20"/>
          <w:szCs w:val="20"/>
        </w:rPr>
        <w:instrText xml:space="preserve"> ADDIN ZOTERO_ITEM CSL_CITATION {"citationID":"vdpFrXFE","properties":{"formattedCitation":"(Laxaar, 2023)","plainCitation":"(Laxaar, 2023)","noteIndex":0},"citationItems":[{"id":205,"uris":["http://zotero.org/users/local/RMxTFugL/items/PIRCJV7H"],"itemData":{"id":205,"type":"post-weblog","abstract":"Introduction","container-title":"Medium","language":"en","title":"Pros and Cons of using MERN Stack in your project","URL":"https://medium.com/@laxaar/pros-and-cons-of-using-mern-stack-in-your-project-e9eae7886a1","author":[{"family":"Laxaar","given":""}],"accessed":{"date-parts":[["2025",9,21]]},"issued":{"date-parts":[["2023",1,16]]}}}],"schema":"https://github.com/citation-style-language/schema/raw/master/csl-citation.json"} </w:instrText>
      </w:r>
      <w:r w:rsidR="00CF7E36">
        <w:rPr>
          <w:sz w:val="20"/>
          <w:szCs w:val="20"/>
        </w:rPr>
        <w:fldChar w:fldCharType="separate"/>
      </w:r>
      <w:r w:rsidR="00CF7E36" w:rsidRPr="00CF7E36">
        <w:rPr>
          <w:sz w:val="20"/>
        </w:rPr>
        <w:t>(Laxaar, 2023)</w:t>
      </w:r>
      <w:r w:rsidR="00CF7E36">
        <w:rPr>
          <w:sz w:val="20"/>
          <w:szCs w:val="20"/>
        </w:rPr>
        <w:fldChar w:fldCharType="end"/>
      </w:r>
      <w:r w:rsidR="009303AE">
        <w:rPr>
          <w:sz w:val="20"/>
          <w:szCs w:val="20"/>
        </w:rPr>
        <w:t xml:space="preserve"> </w:t>
      </w:r>
    </w:p>
    <w:p w14:paraId="1D2D74CD" w14:textId="77777777" w:rsidR="00506712" w:rsidRDefault="00506712" w:rsidP="00ED6490">
      <w:pPr>
        <w:rPr>
          <w:sz w:val="20"/>
          <w:szCs w:val="20"/>
          <w:u w:val="single"/>
        </w:rPr>
      </w:pPr>
    </w:p>
    <w:p w14:paraId="4D91A744" w14:textId="77777777" w:rsidR="00DD705F" w:rsidRDefault="00DD705F" w:rsidP="00ED6490">
      <w:pPr>
        <w:rPr>
          <w:sz w:val="20"/>
          <w:szCs w:val="20"/>
          <w:u w:val="single"/>
        </w:rPr>
      </w:pPr>
    </w:p>
    <w:p w14:paraId="67867CF3" w14:textId="77777777" w:rsidR="00DD705F" w:rsidRDefault="00DD705F" w:rsidP="00ED6490">
      <w:pPr>
        <w:rPr>
          <w:sz w:val="20"/>
          <w:szCs w:val="20"/>
          <w:u w:val="single"/>
        </w:rPr>
      </w:pPr>
    </w:p>
    <w:p w14:paraId="65151F55" w14:textId="77777777" w:rsidR="00DD705F" w:rsidRPr="008C53FE" w:rsidRDefault="00DD705F" w:rsidP="00ED6490">
      <w:pPr>
        <w:rPr>
          <w:sz w:val="20"/>
          <w:szCs w:val="20"/>
          <w:u w:val="single"/>
        </w:rPr>
      </w:pPr>
    </w:p>
    <w:p w14:paraId="280015C7" w14:textId="10F42300" w:rsidR="00D83FA5" w:rsidRPr="008C53FE" w:rsidRDefault="00D83FA5" w:rsidP="00D83FA5">
      <w:pPr>
        <w:pStyle w:val="ListParagraph"/>
        <w:numPr>
          <w:ilvl w:val="0"/>
          <w:numId w:val="12"/>
        </w:numPr>
        <w:rPr>
          <w:sz w:val="20"/>
          <w:szCs w:val="20"/>
          <w:u w:val="single"/>
        </w:rPr>
      </w:pPr>
      <w:r w:rsidRPr="008C53FE">
        <w:rPr>
          <w:sz w:val="20"/>
          <w:szCs w:val="20"/>
          <w:u w:val="single"/>
        </w:rPr>
        <w:t>MEVN (MongoDB, Express.js, Vue, Node.js)</w:t>
      </w:r>
    </w:p>
    <w:p w14:paraId="7D78491B" w14:textId="30D552B2" w:rsidR="00D83FA5" w:rsidRPr="008C53FE" w:rsidRDefault="00D83FA5" w:rsidP="00D83FA5">
      <w:pPr>
        <w:rPr>
          <w:sz w:val="20"/>
          <w:szCs w:val="20"/>
        </w:rPr>
      </w:pPr>
      <w:r w:rsidRPr="008C53FE">
        <w:rPr>
          <w:b/>
          <w:bCs/>
          <w:sz w:val="20"/>
          <w:szCs w:val="20"/>
        </w:rPr>
        <w:t>Pros</w:t>
      </w:r>
      <w:r w:rsidRPr="008C53FE">
        <w:rPr>
          <w:sz w:val="20"/>
          <w:szCs w:val="20"/>
        </w:rPr>
        <w:t>:</w:t>
      </w:r>
    </w:p>
    <w:p w14:paraId="75A5CDD4" w14:textId="3AAE25F2" w:rsidR="001D3E86" w:rsidRPr="008C53FE" w:rsidRDefault="00940EB5" w:rsidP="00D83FA5">
      <w:pPr>
        <w:rPr>
          <w:sz w:val="20"/>
          <w:szCs w:val="20"/>
        </w:rPr>
      </w:pPr>
      <w:r w:rsidRPr="008C53FE">
        <w:rPr>
          <w:sz w:val="20"/>
          <w:szCs w:val="20"/>
        </w:rPr>
        <w:t>MEVN has a strong ecosystem, which allows scalable development. It uses much smaller and cleaner code in comparison to Angular</w:t>
      </w:r>
      <w:r w:rsidR="001833AB" w:rsidRPr="008C53FE">
        <w:rPr>
          <w:sz w:val="20"/>
          <w:szCs w:val="20"/>
        </w:rPr>
        <w:t xml:space="preserve">, however also uses JavaScript throughout the entire application, which allowed code reusability. </w:t>
      </w:r>
      <w:r w:rsidR="003C1241">
        <w:rPr>
          <w:sz w:val="20"/>
          <w:szCs w:val="20"/>
        </w:rPr>
        <w:br/>
        <w:t xml:space="preserve">It has a very flexible component-based architecture, which allows users to “integrate it into existing projects or use it as a progressive framework” </w:t>
      </w:r>
      <w:r w:rsidR="003C1241">
        <w:rPr>
          <w:sz w:val="20"/>
          <w:szCs w:val="20"/>
        </w:rPr>
        <w:fldChar w:fldCharType="begin"/>
      </w:r>
      <w:r w:rsidR="003C1241">
        <w:rPr>
          <w:sz w:val="20"/>
          <w:szCs w:val="20"/>
        </w:rPr>
        <w:instrText xml:space="preserve"> ADDIN ZOTERO_ITEM CSL_CITATION {"citationID":"7oeQPIt3","properties":{"formattedCitation":"(Rubenghosh, 2024)","plainCitation":"(Rubenghosh, 2024)","noteIndex":0},"citationItems":[{"id":217,"uris":["http://zotero.org/users/local/RMxTFugL/items/YYSJRQLL"],"itemData":{"id":217,"type":"post-weblog","abstract":"The MERN stack, consisting of MongoDB, Express.js, React, and Node.js, has long been one of the best stacks for web development due to its…","container-title":"Medium","language":"en","title":"Exploring the Best Stacks for Web Development","URL":"https://medium.com/@rubenghosh968/exploring-the-best-stacks-for-web-development-b9b837e7962e","author":[{"family":"Rubenghosh","given":""}],"accessed":{"date-parts":[["2025",9,21]]},"issued":{"date-parts":[["2024",6,22]]}}}],"schema":"https://github.com/citation-style-language/schema/raw/master/csl-citation.json"} </w:instrText>
      </w:r>
      <w:r w:rsidR="003C1241">
        <w:rPr>
          <w:sz w:val="20"/>
          <w:szCs w:val="20"/>
        </w:rPr>
        <w:fldChar w:fldCharType="separate"/>
      </w:r>
      <w:r w:rsidR="003C1241" w:rsidRPr="003C1241">
        <w:rPr>
          <w:sz w:val="20"/>
        </w:rPr>
        <w:t>(Rubenghosh, 2024)</w:t>
      </w:r>
      <w:r w:rsidR="003C1241">
        <w:rPr>
          <w:sz w:val="20"/>
          <w:szCs w:val="20"/>
        </w:rPr>
        <w:fldChar w:fldCharType="end"/>
      </w:r>
    </w:p>
    <w:p w14:paraId="5622BC2B" w14:textId="1504D681" w:rsidR="00D83FA5" w:rsidRPr="008C53FE" w:rsidRDefault="00D83FA5" w:rsidP="00D83FA5">
      <w:pPr>
        <w:rPr>
          <w:sz w:val="20"/>
          <w:szCs w:val="20"/>
        </w:rPr>
      </w:pPr>
      <w:r w:rsidRPr="008C53FE">
        <w:rPr>
          <w:b/>
          <w:bCs/>
          <w:sz w:val="20"/>
          <w:szCs w:val="20"/>
        </w:rPr>
        <w:t>Cons</w:t>
      </w:r>
      <w:r w:rsidRPr="008C53FE">
        <w:rPr>
          <w:sz w:val="20"/>
          <w:szCs w:val="20"/>
        </w:rPr>
        <w:t>:</w:t>
      </w:r>
    </w:p>
    <w:p w14:paraId="1D8989B8" w14:textId="5D023B2F" w:rsidR="00765E59" w:rsidRPr="008C53FE" w:rsidRDefault="00ED3758" w:rsidP="00D83FA5">
      <w:pPr>
        <w:rPr>
          <w:sz w:val="20"/>
          <w:szCs w:val="20"/>
        </w:rPr>
      </w:pPr>
      <w:r w:rsidRPr="008C53FE">
        <w:rPr>
          <w:sz w:val="20"/>
          <w:szCs w:val="20"/>
        </w:rPr>
        <w:t>Newly developing a website using this was hard to get the hang of and s</w:t>
      </w:r>
      <w:r w:rsidR="004916D4" w:rsidRPr="008C53FE">
        <w:rPr>
          <w:sz w:val="20"/>
          <w:szCs w:val="20"/>
        </w:rPr>
        <w:t>ome confusion happened between Vue CLI and Vite</w:t>
      </w:r>
      <w:r w:rsidRPr="008C53FE">
        <w:rPr>
          <w:sz w:val="20"/>
          <w:szCs w:val="20"/>
        </w:rPr>
        <w:t>,</w:t>
      </w:r>
      <w:r w:rsidR="004916D4" w:rsidRPr="008C53FE">
        <w:rPr>
          <w:sz w:val="20"/>
          <w:szCs w:val="20"/>
        </w:rPr>
        <w:t xml:space="preserve"> which caused a few build errors (“Cannot use import outside module). Additionally, tailwind/PostCSS integration provided error (“It looks like you’re trying to use tailwindcss directly as PostCSS plugin”)</w:t>
      </w:r>
      <w:r w:rsidR="004916D4" w:rsidRPr="008C53FE">
        <w:rPr>
          <w:sz w:val="20"/>
          <w:szCs w:val="20"/>
        </w:rPr>
        <w:br/>
      </w:r>
      <w:r w:rsidR="00217D7B" w:rsidRPr="008C53FE">
        <w:rPr>
          <w:sz w:val="20"/>
          <w:szCs w:val="20"/>
        </w:rPr>
        <w:t>It doesn’t allow single-word component names (e.g., “Login.vue”), so a few flags were raised</w:t>
      </w:r>
      <w:r w:rsidR="009F79F6" w:rsidRPr="008C53FE">
        <w:rPr>
          <w:sz w:val="20"/>
          <w:szCs w:val="20"/>
        </w:rPr>
        <w:t xml:space="preserve"> because of it.</w:t>
      </w:r>
      <w:r w:rsidRPr="008C53FE">
        <w:rPr>
          <w:sz w:val="20"/>
          <w:szCs w:val="20"/>
        </w:rPr>
        <w:br/>
      </w:r>
      <w:r w:rsidR="00CD42E7" w:rsidRPr="008C53FE">
        <w:rPr>
          <w:sz w:val="20"/>
          <w:szCs w:val="20"/>
        </w:rPr>
        <w:t>The community for Vue is a lot smaller and d</w:t>
      </w:r>
      <w:r w:rsidRPr="008C53FE">
        <w:rPr>
          <w:sz w:val="20"/>
          <w:szCs w:val="20"/>
        </w:rPr>
        <w:t>espite this stack evolving quick, there aren’t a lot of libraries that have been standing for a long time with set knowledge, in comparison to more established tech stacks with more maturely-bound libraries.</w:t>
      </w:r>
    </w:p>
    <w:p w14:paraId="1A6AFD53" w14:textId="77777777" w:rsidR="00765E59" w:rsidRPr="008C53FE" w:rsidRDefault="00765E59" w:rsidP="00D83FA5">
      <w:pPr>
        <w:rPr>
          <w:sz w:val="20"/>
          <w:szCs w:val="20"/>
        </w:rPr>
      </w:pPr>
    </w:p>
    <w:p w14:paraId="2D1424B9" w14:textId="71A6C7E8" w:rsidR="00765E59" w:rsidRPr="008C53FE" w:rsidRDefault="00A65C3C" w:rsidP="00765E59">
      <w:pPr>
        <w:pStyle w:val="ListParagraph"/>
        <w:numPr>
          <w:ilvl w:val="0"/>
          <w:numId w:val="12"/>
        </w:numPr>
        <w:rPr>
          <w:sz w:val="20"/>
          <w:szCs w:val="20"/>
          <w:u w:val="single"/>
        </w:rPr>
      </w:pPr>
      <w:r w:rsidRPr="008C53FE">
        <w:rPr>
          <w:sz w:val="20"/>
          <w:szCs w:val="20"/>
          <w:u w:val="single"/>
        </w:rPr>
        <w:t>Gradio (Python, FastAPI backend, SQLite, Gradio UI)</w:t>
      </w:r>
    </w:p>
    <w:p w14:paraId="663E52EF" w14:textId="4BBE11B6" w:rsidR="00A65C3C" w:rsidRPr="008C53FE" w:rsidRDefault="00A65C3C" w:rsidP="00A65C3C">
      <w:pPr>
        <w:rPr>
          <w:sz w:val="20"/>
          <w:szCs w:val="20"/>
        </w:rPr>
      </w:pPr>
      <w:r w:rsidRPr="008C53FE">
        <w:rPr>
          <w:b/>
          <w:bCs/>
          <w:sz w:val="20"/>
          <w:szCs w:val="20"/>
        </w:rPr>
        <w:t>Pros</w:t>
      </w:r>
      <w:r w:rsidRPr="008C53FE">
        <w:rPr>
          <w:sz w:val="20"/>
          <w:szCs w:val="20"/>
        </w:rPr>
        <w:t>:</w:t>
      </w:r>
    </w:p>
    <w:p w14:paraId="095AE8B1" w14:textId="3E169666" w:rsidR="001D3E86" w:rsidRPr="008C53FE" w:rsidRDefault="00A65C3C" w:rsidP="00A65C3C">
      <w:pPr>
        <w:rPr>
          <w:sz w:val="20"/>
          <w:szCs w:val="20"/>
        </w:rPr>
      </w:pPr>
      <w:r w:rsidRPr="008C53FE">
        <w:rPr>
          <w:sz w:val="20"/>
          <w:szCs w:val="20"/>
        </w:rPr>
        <w:t>It is very quick to setup and doesn’t take up a lot of space as only a few files are used for the entire stack, which made designing a breeze. It also</w:t>
      </w:r>
      <w:r w:rsidR="00664D26" w:rsidRPr="008C53FE">
        <w:rPr>
          <w:sz w:val="20"/>
          <w:szCs w:val="20"/>
        </w:rPr>
        <w:t xml:space="preserve"> has support for machine learning, so scaling the application to include analytics wouldn’t be too hard to integrate.</w:t>
      </w:r>
      <w:r w:rsidR="002C0AAF" w:rsidRPr="008C53FE">
        <w:rPr>
          <w:sz w:val="20"/>
          <w:szCs w:val="20"/>
        </w:rPr>
        <w:t xml:space="preserve"> There’s also no need for frontend frameworks like React or Vue for this stack, so it saves a decent amount of time developing. Additionally, it has built-in widgets (buttons, tabs etc.) which means theres a vast reduction in HTML/CSS coding. </w:t>
      </w:r>
      <w:r w:rsidR="00774229" w:rsidRPr="008C53FE">
        <w:rPr>
          <w:sz w:val="20"/>
          <w:szCs w:val="20"/>
        </w:rPr>
        <w:br/>
        <w:t>It is much quicker to run, in comparison to the other stacks. With the other stacks, two separate terminals needed to be made for each end (frontend and backend). For this, only ‘python app.py’ needs to b</w:t>
      </w:r>
      <w:r w:rsidR="007A2273" w:rsidRPr="008C53FE">
        <w:rPr>
          <w:sz w:val="20"/>
          <w:szCs w:val="20"/>
        </w:rPr>
        <w:t xml:space="preserve">e run to </w:t>
      </w:r>
      <w:r w:rsidR="007F65DE" w:rsidRPr="008C53FE">
        <w:rPr>
          <w:sz w:val="20"/>
          <w:szCs w:val="20"/>
        </w:rPr>
        <w:t>get everything going.</w:t>
      </w:r>
    </w:p>
    <w:p w14:paraId="4B212891" w14:textId="5E0BE4F1" w:rsidR="002C0AAF" w:rsidRPr="008C53FE" w:rsidRDefault="002C0AAF" w:rsidP="00A65C3C">
      <w:pPr>
        <w:rPr>
          <w:sz w:val="20"/>
          <w:szCs w:val="20"/>
        </w:rPr>
      </w:pPr>
      <w:r w:rsidRPr="008C53FE">
        <w:rPr>
          <w:b/>
          <w:bCs/>
          <w:sz w:val="20"/>
          <w:szCs w:val="20"/>
        </w:rPr>
        <w:t>Cons</w:t>
      </w:r>
      <w:r w:rsidRPr="008C53FE">
        <w:rPr>
          <w:sz w:val="20"/>
          <w:szCs w:val="20"/>
        </w:rPr>
        <w:t>:</w:t>
      </w:r>
    </w:p>
    <w:p w14:paraId="761895C7" w14:textId="7585B42B" w:rsidR="00BF25A7" w:rsidRPr="008C53FE" w:rsidRDefault="005071E3" w:rsidP="00D83FA5">
      <w:pPr>
        <w:rPr>
          <w:sz w:val="20"/>
          <w:szCs w:val="20"/>
        </w:rPr>
      </w:pPr>
      <w:r w:rsidRPr="008C53FE">
        <w:rPr>
          <w:sz w:val="20"/>
          <w:szCs w:val="20"/>
        </w:rPr>
        <w:t>While Gradio is v</w:t>
      </w:r>
      <w:r w:rsidR="002C0AAF" w:rsidRPr="008C53FE">
        <w:rPr>
          <w:sz w:val="20"/>
          <w:szCs w:val="20"/>
        </w:rPr>
        <w:t>ery lightweight</w:t>
      </w:r>
      <w:r w:rsidRPr="008C53FE">
        <w:rPr>
          <w:sz w:val="20"/>
          <w:szCs w:val="20"/>
        </w:rPr>
        <w:t xml:space="preserve"> and is good for quick prototyping, it </w:t>
      </w:r>
      <w:r w:rsidR="002C0AAF" w:rsidRPr="008C53FE">
        <w:rPr>
          <w:sz w:val="20"/>
          <w:szCs w:val="20"/>
        </w:rPr>
        <w:t>might not look suitable for a large, complex application</w:t>
      </w:r>
      <w:r w:rsidRPr="008C53FE">
        <w:rPr>
          <w:sz w:val="20"/>
          <w:szCs w:val="20"/>
        </w:rPr>
        <w:t xml:space="preserve"> that requires full production</w:t>
      </w:r>
      <w:r w:rsidR="002C0AAF" w:rsidRPr="008C53FE">
        <w:rPr>
          <w:sz w:val="20"/>
          <w:szCs w:val="20"/>
        </w:rPr>
        <w:t>. Additionally, despite UI controllers being built-in and are simple, they are relatively limited</w:t>
      </w:r>
      <w:r w:rsidR="000722E2" w:rsidRPr="008C53FE">
        <w:rPr>
          <w:sz w:val="20"/>
          <w:szCs w:val="20"/>
        </w:rPr>
        <w:t xml:space="preserve">; while tabs could be created, they couldn’t auto-redirect the user to a page </w:t>
      </w:r>
      <w:r w:rsidR="000722E2" w:rsidRPr="008C53FE">
        <w:rPr>
          <w:sz w:val="20"/>
          <w:szCs w:val="20"/>
        </w:rPr>
        <w:lastRenderedPageBreak/>
        <w:t>after logging in without having to add some extra code.</w:t>
      </w:r>
      <w:r w:rsidR="00217A24" w:rsidRPr="008C53FE">
        <w:rPr>
          <w:sz w:val="20"/>
          <w:szCs w:val="20"/>
        </w:rPr>
        <w:t xml:space="preserve"> Role-based dashboards weren’t super simple and had to workaround routing by ‘hiding/showing’ tabs instead.</w:t>
      </w:r>
      <w:r w:rsidR="008C53FE" w:rsidRPr="008C53FE">
        <w:rPr>
          <w:sz w:val="20"/>
          <w:szCs w:val="20"/>
        </w:rPr>
        <w:br/>
      </w:r>
    </w:p>
    <w:p w14:paraId="576ECDA3" w14:textId="777BF011" w:rsidR="001D3E86" w:rsidRPr="008C53FE" w:rsidRDefault="001D3E86" w:rsidP="001D3E86">
      <w:pPr>
        <w:pStyle w:val="ListParagraph"/>
        <w:numPr>
          <w:ilvl w:val="0"/>
          <w:numId w:val="12"/>
        </w:numPr>
        <w:rPr>
          <w:sz w:val="20"/>
          <w:szCs w:val="20"/>
        </w:rPr>
      </w:pPr>
      <w:r w:rsidRPr="008C53FE">
        <w:rPr>
          <w:sz w:val="20"/>
          <w:szCs w:val="20"/>
        </w:rPr>
        <w:t xml:space="preserve">(Python + FastAPI + HTML + </w:t>
      </w:r>
      <w:r w:rsidR="004F4EA1" w:rsidRPr="008C53FE">
        <w:rPr>
          <w:sz w:val="20"/>
          <w:szCs w:val="20"/>
        </w:rPr>
        <w:t>SQLite)</w:t>
      </w:r>
    </w:p>
    <w:p w14:paraId="40F88E5D" w14:textId="2B633C13" w:rsidR="002654F8" w:rsidRPr="008C53FE" w:rsidRDefault="002654F8" w:rsidP="002654F8">
      <w:pPr>
        <w:rPr>
          <w:sz w:val="20"/>
          <w:szCs w:val="20"/>
        </w:rPr>
      </w:pPr>
      <w:r w:rsidRPr="008C53FE">
        <w:rPr>
          <w:b/>
          <w:bCs/>
          <w:sz w:val="20"/>
          <w:szCs w:val="20"/>
        </w:rPr>
        <w:t>Pros</w:t>
      </w:r>
      <w:r w:rsidRPr="008C53FE">
        <w:rPr>
          <w:sz w:val="20"/>
          <w:szCs w:val="20"/>
        </w:rPr>
        <w:t>:</w:t>
      </w:r>
    </w:p>
    <w:p w14:paraId="598552F7" w14:textId="38E7784F" w:rsidR="008E61B1" w:rsidRPr="008C53FE" w:rsidRDefault="00377906" w:rsidP="002654F8">
      <w:pPr>
        <w:rPr>
          <w:sz w:val="20"/>
          <w:szCs w:val="20"/>
        </w:rPr>
      </w:pPr>
      <w:r w:rsidRPr="008C53FE">
        <w:rPr>
          <w:sz w:val="20"/>
          <w:szCs w:val="20"/>
        </w:rPr>
        <w:t>This stack is lightweight and very fast and s</w:t>
      </w:r>
      <w:r w:rsidR="008E61B1" w:rsidRPr="008C53FE">
        <w:rPr>
          <w:sz w:val="20"/>
          <w:szCs w:val="20"/>
        </w:rPr>
        <w:t>ince HTML is used, it allows developers to skip using heavy JavaScript frameworks, which reduces the time to develop the application. Additi</w:t>
      </w:r>
      <w:r w:rsidR="00B86071" w:rsidRPr="008C53FE">
        <w:rPr>
          <w:sz w:val="20"/>
          <w:szCs w:val="20"/>
        </w:rPr>
        <w:t>onally,</w:t>
      </w:r>
      <w:r w:rsidRPr="008C53FE">
        <w:rPr>
          <w:sz w:val="20"/>
          <w:szCs w:val="20"/>
        </w:rPr>
        <w:t xml:space="preserve"> it has a clear separation of concerns (backend = FastAPI, frontend = HTML)</w:t>
      </w:r>
      <w:r w:rsidR="00610F97" w:rsidRPr="008C53FE">
        <w:rPr>
          <w:sz w:val="20"/>
          <w:szCs w:val="20"/>
        </w:rPr>
        <w:t xml:space="preserve">, which means organizations showcase as the design as decoupled yet integrated. </w:t>
      </w:r>
    </w:p>
    <w:p w14:paraId="3AB94BE9" w14:textId="4831656B" w:rsidR="002654F8" w:rsidRPr="008C53FE" w:rsidRDefault="002654F8" w:rsidP="002654F8">
      <w:pPr>
        <w:rPr>
          <w:sz w:val="20"/>
          <w:szCs w:val="20"/>
        </w:rPr>
      </w:pPr>
      <w:r w:rsidRPr="008C53FE">
        <w:rPr>
          <w:b/>
          <w:bCs/>
          <w:sz w:val="20"/>
          <w:szCs w:val="20"/>
        </w:rPr>
        <w:t>Cons</w:t>
      </w:r>
      <w:r w:rsidRPr="008C53FE">
        <w:rPr>
          <w:sz w:val="20"/>
          <w:szCs w:val="20"/>
        </w:rPr>
        <w:t>:</w:t>
      </w:r>
    </w:p>
    <w:p w14:paraId="795BEEFC" w14:textId="76F8CD25" w:rsidR="00B84C2C" w:rsidRDefault="00B86071" w:rsidP="00AC2C64">
      <w:pPr>
        <w:pBdr>
          <w:bottom w:val="single" w:sz="6" w:space="1" w:color="auto"/>
        </w:pBdr>
        <w:rPr>
          <w:sz w:val="20"/>
          <w:szCs w:val="20"/>
        </w:rPr>
      </w:pPr>
      <w:r w:rsidRPr="008C53FE">
        <w:rPr>
          <w:sz w:val="20"/>
          <w:szCs w:val="20"/>
        </w:rPr>
        <w:t>This stack has a small community so attempting to look into details about it are difficult, in comparison to React or Angular.</w:t>
      </w:r>
      <w:r w:rsidR="00610F97" w:rsidRPr="008C53FE">
        <w:rPr>
          <w:sz w:val="20"/>
          <w:szCs w:val="20"/>
        </w:rPr>
        <w:br/>
        <w:t>As well as this</w:t>
      </w:r>
      <w:r w:rsidR="00D93E8B" w:rsidRPr="008C53FE">
        <w:rPr>
          <w:sz w:val="20"/>
          <w:szCs w:val="20"/>
        </w:rPr>
        <w:t>, pydantic settings had flagged validation errors (“Extra inputs not permitted) when trying to configure JWT expiry.</w:t>
      </w:r>
    </w:p>
    <w:p w14:paraId="13923179" w14:textId="77777777" w:rsidR="007F377E" w:rsidRPr="00AC2C64" w:rsidRDefault="007F377E" w:rsidP="00AC2C64">
      <w:pPr>
        <w:pBdr>
          <w:bottom w:val="single" w:sz="6" w:space="1" w:color="auto"/>
        </w:pBdr>
        <w:rPr>
          <w:sz w:val="20"/>
          <w:szCs w:val="20"/>
        </w:rPr>
      </w:pPr>
    </w:p>
    <w:p w14:paraId="278F40E4" w14:textId="3DE445F0" w:rsidR="00E12ECB" w:rsidRDefault="00B84C2C" w:rsidP="00B84C2C">
      <w:pPr>
        <w:pStyle w:val="Heading3"/>
      </w:pPr>
      <w:r>
        <w:t>Consider how the chosen framework will be used to develop the website:</w:t>
      </w:r>
    </w:p>
    <w:p w14:paraId="048A5F09" w14:textId="7E9F1EF4" w:rsidR="00A029F4" w:rsidRDefault="00A029F4" w:rsidP="002654F8">
      <w:r>
        <w:t xml:space="preserve">For the development of my website, the MERN stack has been selected as my recommended framework. MERN is a </w:t>
      </w:r>
      <w:r w:rsidR="005E63A3">
        <w:t>full stack</w:t>
      </w:r>
      <w:r>
        <w:t xml:space="preserve"> JavaScript environment, so the same language is used across the frontend, backend etc. This structured consistency simplifies the development process and reduces context switching between different technologies.</w:t>
      </w:r>
    </w:p>
    <w:p w14:paraId="16FB790A" w14:textId="0D45EB5E" w:rsidR="00A029F4" w:rsidRDefault="00A029F4" w:rsidP="002654F8">
      <w:r>
        <w:t>In the front</w:t>
      </w:r>
      <w:r w:rsidR="0003525A">
        <w:t xml:space="preserve">end, React is used to build reusable components like login/registration forms, donor dashboard and beneficiary dashboard (as well as an admin dashboard). React hooks used as state management will </w:t>
      </w:r>
      <w:r w:rsidR="00F260F4">
        <w:t>help enable a user interface which updates responsively and dynamically when users either register themselves, create products, view token balance or purchase products.</w:t>
      </w:r>
      <w:r w:rsidR="00F260F4">
        <w:br/>
        <w:t>The routing will be done using React Router, which ensures navigation is efficient between different sections of the website.</w:t>
      </w:r>
      <w:r w:rsidR="00F260F4">
        <w:br/>
        <w:t>The frontend will be using emerging technologies as well to enhance the functionality and efficiency of the design.</w:t>
      </w:r>
    </w:p>
    <w:p w14:paraId="4CDB16A4" w14:textId="57E830AF" w:rsidR="00F260F4" w:rsidRDefault="00F260F4" w:rsidP="002654F8">
      <w:r>
        <w:t xml:space="preserve">In the backend, Express will be used as the RESTful API layer, handling requests like user authentication, product creation and product purchasing (as well as token deduction logic). Authentication will </w:t>
      </w:r>
      <w:r w:rsidR="00B84C2C">
        <w:t>have developed</w:t>
      </w:r>
      <w:r w:rsidR="005E63A3">
        <w:t xml:space="preserve"> </w:t>
      </w:r>
      <w:r>
        <w:t>using JWT (JSON Web Tokens), with hashed passwords being stored using bcrypt.</w:t>
      </w:r>
      <w:r>
        <w:br/>
        <w:t xml:space="preserve">Middleware will be acquired to encourage validation for protected routes using tokens, making sure that authenticated users can be sent to their corresponding dashboards or to perform certain transactions (donors </w:t>
      </w:r>
      <w:r w:rsidR="00294722">
        <w:t>can only use the donor-dashboard and create products, whereas beneficiaries can only view and purchase products that have been</w:t>
      </w:r>
      <w:r w:rsidR="005E63A3">
        <w:t xml:space="preserve"> created by the donors)</w:t>
      </w:r>
    </w:p>
    <w:p w14:paraId="1AAC305C" w14:textId="670195F8" w:rsidR="005E63A3" w:rsidRDefault="005E63A3" w:rsidP="002654F8">
      <w:r>
        <w:t xml:space="preserve">The database layer will be done using MongoDB, </w:t>
      </w:r>
      <w:r w:rsidR="001A5AE1">
        <w:t>referenced through the Mongoose library</w:t>
      </w:r>
      <w:r w:rsidR="00784996">
        <w:t>. MongoDB is very easy to setup, and its document-oriented model is suited to store user data (name, emails, password, roles, token balances) and product data (</w:t>
      </w:r>
      <w:r w:rsidR="00075930">
        <w:t>name, description, cost, ownership).</w:t>
      </w:r>
      <w:r w:rsidR="00075930">
        <w:br/>
        <w:t>Donors will have products linked to their user ID, whereas beneficiaries will have token balances deducted as they purchase items.</w:t>
      </w:r>
    </w:p>
    <w:p w14:paraId="21CCF6D0" w14:textId="0A51D749" w:rsidR="00075930" w:rsidRDefault="00075930" w:rsidP="002654F8">
      <w:r>
        <w:t>Node.js will be used to provide the runtime environment for the backend component, which will offer asyn</w:t>
      </w:r>
      <w:r w:rsidR="00E12ECB">
        <w:t>c event-driven performance which scales under certain requests. Its ecosystem (npm) will also allow the stack to utilize packages such as bcrypt, JWT and CORS.</w:t>
      </w:r>
    </w:p>
    <w:p w14:paraId="218FB858" w14:textId="77777777" w:rsidR="008C53FE" w:rsidRDefault="008C53FE" w:rsidP="002654F8"/>
    <w:p w14:paraId="787A736C" w14:textId="77777777" w:rsidR="007F377E" w:rsidRDefault="007F377E" w:rsidP="002654F8"/>
    <w:p w14:paraId="6C004521" w14:textId="77777777" w:rsidR="00AC2C64" w:rsidRDefault="00B54C61" w:rsidP="002654F8">
      <w:r>
        <w:t xml:space="preserve">During this comparative process, I did find Gradio as a rapid prototyping tool and found it enjoyable due to its development speed and simplicity. Gradio let me build functional interfaces in less lines than the rest – the ability to link python functions straight to UI components reduced frontend complexity, which made it great to create a quick prototype concept. </w:t>
      </w:r>
    </w:p>
    <w:p w14:paraId="6A1CA769" w14:textId="49F58BC8" w:rsidR="00AC2C64" w:rsidRDefault="00B54C61" w:rsidP="002654F8">
      <w:r>
        <w:t xml:space="preserve">However, despite these advantages I chose not to </w:t>
      </w:r>
      <w:r w:rsidR="00FC62C6">
        <w:t xml:space="preserve">utilize it for my project as it doesn’t seem suitable for a final implementation </w:t>
      </w:r>
      <w:r w:rsidR="008D2EEC">
        <w:t>of</w:t>
      </w:r>
      <w:r w:rsidR="00FC62C6">
        <w:t xml:space="preserve"> the website. Gradio is designed for machine learning model demos and prototypes rather than fully production ready web apps. </w:t>
      </w:r>
      <w:r w:rsidR="00DE6DA1">
        <w:t>The customization seemed less flexible needed. Gradio’s auto-generated UI doesn’t seem to provide the level of scalability I would want for further development in what features I would require.</w:t>
      </w:r>
      <w:r w:rsidR="00DE6DA1">
        <w:br/>
        <w:t xml:space="preserve">Unlike MERN, which supports frontend libraries, large-scale database integrations, Gradio is better suited to quick proof-of-concepts rather than a more robust application. </w:t>
      </w:r>
    </w:p>
    <w:p w14:paraId="5DA18F92" w14:textId="42D5BBE0" w:rsidR="006E1A4F" w:rsidRDefault="00104DF2" w:rsidP="002654F8">
      <w:r>
        <w:t>So,</w:t>
      </w:r>
      <w:r w:rsidR="00AC2C64">
        <w:t xml:space="preserve"> while I enjoyed Gradio for this milestone for quick prototyping, I won’t use it for the final website design.</w:t>
      </w:r>
    </w:p>
    <w:p w14:paraId="2759D12C" w14:textId="77777777" w:rsidR="00DD705F" w:rsidRDefault="00DD705F" w:rsidP="002654F8"/>
    <w:p w14:paraId="659C4D59" w14:textId="4B646B60" w:rsidR="00D9638F" w:rsidRDefault="00D9638F" w:rsidP="00D9638F">
      <w:pPr>
        <w:pStyle w:val="Heading1"/>
      </w:pPr>
      <w:r>
        <w:t>Develop</w:t>
      </w:r>
      <w:r w:rsidR="003F4DE9">
        <w:t>ment</w:t>
      </w:r>
      <w:r w:rsidR="002F2ED0">
        <w:t xml:space="preserve"> (Milestone 3)</w:t>
      </w:r>
      <w:r>
        <w:t>:</w:t>
      </w:r>
      <w:bookmarkEnd w:id="9"/>
    </w:p>
    <w:p w14:paraId="16D8C291" w14:textId="47393E83" w:rsidR="00D9638F" w:rsidRPr="00D9638F" w:rsidRDefault="00D9638F" w:rsidP="00D9638F">
      <w:r>
        <w:t>[]</w:t>
      </w:r>
    </w:p>
    <w:p w14:paraId="1022C0A0" w14:textId="71ACF405" w:rsidR="00D9638F" w:rsidRDefault="00D9638F" w:rsidP="00D9638F">
      <w:pPr>
        <w:pStyle w:val="Heading1"/>
      </w:pPr>
      <w:bookmarkStart w:id="10" w:name="_Toc207637612"/>
      <w:r>
        <w:t>Summary and Conclusion:</w:t>
      </w:r>
      <w:bookmarkEnd w:id="10"/>
    </w:p>
    <w:p w14:paraId="707FC77F" w14:textId="59256E0B" w:rsidR="00D9638F" w:rsidRDefault="00D9638F" w:rsidP="00D9638F">
      <w:r>
        <w:t>[]</w:t>
      </w:r>
    </w:p>
    <w:p w14:paraId="4D4B31B8" w14:textId="00CD5405" w:rsidR="00D9638F" w:rsidRDefault="00D9638F" w:rsidP="00D9638F">
      <w:pPr>
        <w:pStyle w:val="Heading1"/>
      </w:pPr>
      <w:bookmarkStart w:id="11" w:name="_Toc207637613"/>
      <w:r>
        <w:t>References:</w:t>
      </w:r>
      <w:bookmarkEnd w:id="11"/>
    </w:p>
    <w:p w14:paraId="1D7E3C09" w14:textId="77777777" w:rsidR="00BE4AB5" w:rsidRPr="00BE4AB5" w:rsidRDefault="00B94548" w:rsidP="00BE4AB5">
      <w:pPr>
        <w:pStyle w:val="Bibliography"/>
      </w:pPr>
      <w:r>
        <w:fldChar w:fldCharType="begin"/>
      </w:r>
      <w:r>
        <w:instrText xml:space="preserve"> ADDIN ZOTERO_BIBL {"uncited":[],"omitted":[],"custom":[]} CSL_BIBLIOGRAPHY </w:instrText>
      </w:r>
      <w:r>
        <w:fldChar w:fldCharType="separate"/>
      </w:r>
      <w:r w:rsidR="00BE4AB5" w:rsidRPr="00BE4AB5">
        <w:t xml:space="preserve">Ahmed, S. (2024, May 7). FastAPI — Advantages and Disadvantages. </w:t>
      </w:r>
      <w:r w:rsidR="00BE4AB5" w:rsidRPr="00BE4AB5">
        <w:rPr>
          <w:i/>
          <w:iCs/>
        </w:rPr>
        <w:t>Medium</w:t>
      </w:r>
      <w:r w:rsidR="00BE4AB5" w:rsidRPr="00BE4AB5">
        <w:t>. https://medium.com/@shariq.ahmed525/fastapi-advantages-and-disadvantages-fe1e5190317d</w:t>
      </w:r>
    </w:p>
    <w:p w14:paraId="0ED1E051" w14:textId="77777777" w:rsidR="00BE4AB5" w:rsidRPr="00BE4AB5" w:rsidRDefault="00BE4AB5" w:rsidP="00BE4AB5">
      <w:pPr>
        <w:pStyle w:val="Bibliography"/>
      </w:pPr>
      <w:r w:rsidRPr="00BE4AB5">
        <w:rPr>
          <w:i/>
          <w:iCs/>
        </w:rPr>
        <w:t>Are Progressive Web Apps (PWA) the Future of Web Applications?</w:t>
      </w:r>
      <w:r w:rsidRPr="00BE4AB5">
        <w:t xml:space="preserve"> (n.d.). BrowserStack. Retrieved September 21, 2025, from https://browserstack.wpengine.com/guide/future-of-progressive-web-apps/</w:t>
      </w:r>
    </w:p>
    <w:p w14:paraId="24973C00" w14:textId="77777777" w:rsidR="00BE4AB5" w:rsidRPr="00BE4AB5" w:rsidRDefault="00BE4AB5" w:rsidP="00BE4AB5">
      <w:pPr>
        <w:pStyle w:val="Bibliography"/>
      </w:pPr>
      <w:r w:rsidRPr="00BE4AB5">
        <w:rPr>
          <w:i/>
          <w:iCs/>
        </w:rPr>
        <w:t>First Steps—FastAPI</w:t>
      </w:r>
      <w:r w:rsidRPr="00BE4AB5">
        <w:t>. (n.d.). Retrieved September 21, 2025, from https://fastapi.tiangolo.com/tutorial/first-steps/</w:t>
      </w:r>
    </w:p>
    <w:p w14:paraId="58E584CB" w14:textId="77777777" w:rsidR="00BE4AB5" w:rsidRPr="00BE4AB5" w:rsidRDefault="00BE4AB5" w:rsidP="00BE4AB5">
      <w:pPr>
        <w:pStyle w:val="Bibliography"/>
      </w:pPr>
      <w:r w:rsidRPr="00BE4AB5">
        <w:rPr>
          <w:i/>
          <w:iCs/>
        </w:rPr>
        <w:t>Foodbank New Zealand | Home</w:t>
      </w:r>
      <w:r w:rsidRPr="00BE4AB5">
        <w:t>. (n.d.). Foodbank. Retrieved September 1, 2025, from https://www.foodbank.co.nz</w:t>
      </w:r>
    </w:p>
    <w:p w14:paraId="782453CF" w14:textId="77777777" w:rsidR="00BE4AB5" w:rsidRPr="00BE4AB5" w:rsidRDefault="00BE4AB5" w:rsidP="00BE4AB5">
      <w:pPr>
        <w:pStyle w:val="Bibliography"/>
      </w:pPr>
      <w:r w:rsidRPr="00BE4AB5">
        <w:rPr>
          <w:i/>
          <w:iCs/>
        </w:rPr>
        <w:t>Foodprint</w:t>
      </w:r>
      <w:r w:rsidRPr="00BE4AB5">
        <w:t>. (n.d.). Retrieved September 1, 2025, from https://foodprint.app/</w:t>
      </w:r>
    </w:p>
    <w:p w14:paraId="24B013E7" w14:textId="77777777" w:rsidR="00BE4AB5" w:rsidRPr="00BE4AB5" w:rsidRDefault="00BE4AB5" w:rsidP="00BE4AB5">
      <w:pPr>
        <w:pStyle w:val="Bibliography"/>
      </w:pPr>
      <w:r w:rsidRPr="00BE4AB5">
        <w:t xml:space="preserve">Ginani, A. (2024, September 18). 5 Deadly Mistakes in MEAN Stack Development: Don’t try them. </w:t>
      </w:r>
      <w:r w:rsidRPr="00BE4AB5">
        <w:rPr>
          <w:i/>
          <w:iCs/>
        </w:rPr>
        <w:t>Medium</w:t>
      </w:r>
      <w:r w:rsidRPr="00BE4AB5">
        <w:t>. https://medium.com/@elijah_williams_agc/5-deadly-mistakes-in-mean-stack-development-dont-try-them-bb399630d93d</w:t>
      </w:r>
    </w:p>
    <w:p w14:paraId="11F84762" w14:textId="77777777" w:rsidR="00BE4AB5" w:rsidRPr="00BE4AB5" w:rsidRDefault="00BE4AB5" w:rsidP="00BE4AB5">
      <w:pPr>
        <w:pStyle w:val="Bibliography"/>
      </w:pPr>
      <w:r w:rsidRPr="00BE4AB5">
        <w:rPr>
          <w:i/>
          <w:iCs/>
        </w:rPr>
        <w:t>Gooey Biscoff Brownies</w:t>
      </w:r>
      <w:r w:rsidRPr="00BE4AB5">
        <w:t>. (n.d.). Pinterest. Retrieved September 1, 2025, from https://nz.pinterest.com/pin/103512491431847265/</w:t>
      </w:r>
    </w:p>
    <w:p w14:paraId="7CD7327F" w14:textId="77777777" w:rsidR="00BE4AB5" w:rsidRPr="00BE4AB5" w:rsidRDefault="00BE4AB5" w:rsidP="00BE4AB5">
      <w:pPr>
        <w:pStyle w:val="Bibliography"/>
      </w:pPr>
      <w:r w:rsidRPr="00BE4AB5">
        <w:t xml:space="preserve">Graph, R. (2025, July 29). Gradio: A Comprehensive Overview. </w:t>
      </w:r>
      <w:r w:rsidRPr="00BE4AB5">
        <w:rPr>
          <w:i/>
          <w:iCs/>
        </w:rPr>
        <w:t>Medium</w:t>
      </w:r>
      <w:r w:rsidRPr="00BE4AB5">
        <w:t>. https://medium.com/@researchgraph/gradio-a-comprehensive-overview-7f9f50e7f977</w:t>
      </w:r>
    </w:p>
    <w:p w14:paraId="66B91F4E" w14:textId="77777777" w:rsidR="00BE4AB5" w:rsidRPr="00BE4AB5" w:rsidRDefault="00BE4AB5" w:rsidP="00BE4AB5">
      <w:pPr>
        <w:pStyle w:val="Bibliography"/>
      </w:pPr>
      <w:r w:rsidRPr="00BE4AB5">
        <w:rPr>
          <w:i/>
          <w:iCs/>
        </w:rPr>
        <w:t>Introduction to Gradio: How to Build Interactive Apps | UI Bakery Blog</w:t>
      </w:r>
      <w:r w:rsidRPr="00BE4AB5">
        <w:t>. (n.d.). Retrieved September 21, 2025, from https://uibakery.io/blog/introduction-to-gradio</w:t>
      </w:r>
    </w:p>
    <w:p w14:paraId="66F2E633" w14:textId="7AA9103E" w:rsidR="00BE4AB5" w:rsidRPr="00BE4AB5" w:rsidRDefault="001568AF" w:rsidP="00BE4AB5">
      <w:pPr>
        <w:pStyle w:val="Bibliography"/>
      </w:pPr>
      <w:r w:rsidRPr="00BE4AB5">
        <w:rPr>
          <w:i/>
          <w:iCs/>
        </w:rPr>
        <w:t>Kiwi Harvest</w:t>
      </w:r>
      <w:r w:rsidR="00BE4AB5" w:rsidRPr="00BE4AB5">
        <w:t>. (n.d.). KiwiHarvest. Retrieved September 1, 2025, from https://www.kiwiharvest.org.nz</w:t>
      </w:r>
    </w:p>
    <w:p w14:paraId="0F761DD4" w14:textId="77777777" w:rsidR="00BE4AB5" w:rsidRPr="00BE4AB5" w:rsidRDefault="00BE4AB5" w:rsidP="00BE4AB5">
      <w:pPr>
        <w:pStyle w:val="Bibliography"/>
      </w:pPr>
      <w:r w:rsidRPr="00BE4AB5">
        <w:t xml:space="preserve">Laxaar. (2023, January 16). Pros and Cons of using MERN Stack in your project. </w:t>
      </w:r>
      <w:r w:rsidRPr="00BE4AB5">
        <w:rPr>
          <w:i/>
          <w:iCs/>
        </w:rPr>
        <w:t>Medium</w:t>
      </w:r>
      <w:r w:rsidRPr="00BE4AB5">
        <w:t>. https://medium.com/@laxaar/pros-and-cons-of-using-mern-stack-in-your-project-e9eae7886a1</w:t>
      </w:r>
    </w:p>
    <w:p w14:paraId="416305B0" w14:textId="77777777" w:rsidR="00BE4AB5" w:rsidRPr="00BE4AB5" w:rsidRDefault="00BE4AB5" w:rsidP="00BE4AB5">
      <w:pPr>
        <w:pStyle w:val="Bibliography"/>
      </w:pPr>
      <w:r w:rsidRPr="00BE4AB5">
        <w:t xml:space="preserve">MSEdgeTeam. (n.d.). </w:t>
      </w:r>
      <w:r w:rsidRPr="00BE4AB5">
        <w:rPr>
          <w:i/>
          <w:iCs/>
        </w:rPr>
        <w:t>Synchronize and update a PWA in the background—Microsoft Edge Developer documentation</w:t>
      </w:r>
      <w:r w:rsidRPr="00BE4AB5">
        <w:t>. Retrieved September 21, 2025, from https://learn.microsoft.com/en-us/microsoft-edge/progressive-web-apps/how-to/background-syncs</w:t>
      </w:r>
    </w:p>
    <w:p w14:paraId="0EDE0935" w14:textId="77777777" w:rsidR="00BE4AB5" w:rsidRPr="00BE4AB5" w:rsidRDefault="00BE4AB5" w:rsidP="00BE4AB5">
      <w:pPr>
        <w:pStyle w:val="Bibliography"/>
      </w:pPr>
      <w:r w:rsidRPr="00BE4AB5">
        <w:rPr>
          <w:i/>
          <w:iCs/>
        </w:rPr>
        <w:t>My Journey with MERN Stack – Lessons Learned and Challenges Overcome</w:t>
      </w:r>
      <w:r w:rsidRPr="00BE4AB5">
        <w:t>. (2024, December 24). DEV Community. https://dev.to/rayan2228/my-journey-with-mern-stack-lessons-learned-and-challenges-overcome-o6b</w:t>
      </w:r>
    </w:p>
    <w:p w14:paraId="7713E8AD" w14:textId="77777777" w:rsidR="00BE4AB5" w:rsidRPr="00BE4AB5" w:rsidRDefault="00BE4AB5" w:rsidP="00BE4AB5">
      <w:pPr>
        <w:pStyle w:val="Bibliography"/>
      </w:pPr>
      <w:r w:rsidRPr="00BE4AB5">
        <w:rPr>
          <w:i/>
          <w:iCs/>
        </w:rPr>
        <w:t>Olio—Your Local Sharing App</w:t>
      </w:r>
      <w:r w:rsidRPr="00BE4AB5">
        <w:t>. (n.d.). Olio | At Home. Retrieved September 1, 2025, from https://olioapp.com/en/</w:t>
      </w:r>
    </w:p>
    <w:p w14:paraId="51D23E6A" w14:textId="77777777" w:rsidR="00BE4AB5" w:rsidRPr="00BE4AB5" w:rsidRDefault="00BE4AB5" w:rsidP="00BE4AB5">
      <w:pPr>
        <w:pStyle w:val="Bibliography"/>
      </w:pPr>
      <w:r w:rsidRPr="00BE4AB5">
        <w:rPr>
          <w:i/>
          <w:iCs/>
        </w:rPr>
        <w:t>Peri chicken Caesar wrap</w:t>
      </w:r>
      <w:r w:rsidRPr="00BE4AB5">
        <w:t>. (n.d.). Pinterest. Retrieved September 1, 2025, from https://nz.pinterest.com/pin/1125968699452208/</w:t>
      </w:r>
    </w:p>
    <w:p w14:paraId="09B1553B" w14:textId="77777777" w:rsidR="00BE4AB5" w:rsidRPr="00BE4AB5" w:rsidRDefault="00BE4AB5" w:rsidP="00BE4AB5">
      <w:pPr>
        <w:pStyle w:val="Bibliography"/>
      </w:pPr>
      <w:r w:rsidRPr="00BE4AB5">
        <w:rPr>
          <w:i/>
          <w:iCs/>
        </w:rPr>
        <w:t>Pin on Food</w:t>
      </w:r>
      <w:r w:rsidRPr="00BE4AB5">
        <w:t>. (n.d.). Pinterest. Retrieved September 1, 2025, from https://nz.pinterest.com/pin/56928382798545230/</w:t>
      </w:r>
    </w:p>
    <w:p w14:paraId="731F8169" w14:textId="77777777" w:rsidR="00BE4AB5" w:rsidRPr="00BE4AB5" w:rsidRDefault="00BE4AB5" w:rsidP="00BE4AB5">
      <w:pPr>
        <w:pStyle w:val="Bibliography"/>
      </w:pPr>
      <w:r w:rsidRPr="00BE4AB5">
        <w:rPr>
          <w:i/>
          <w:iCs/>
        </w:rPr>
        <w:t>Progressive web apps | MDN</w:t>
      </w:r>
      <w:r w:rsidRPr="00BE4AB5">
        <w:t>. (2025, August 25). MDN Web Docs. https://developer.mozilla.org/en-US/docs/Web/Progressive_web_apps</w:t>
      </w:r>
    </w:p>
    <w:p w14:paraId="1AB49634" w14:textId="77777777" w:rsidR="00BE4AB5" w:rsidRPr="00BE4AB5" w:rsidRDefault="00BE4AB5" w:rsidP="00BE4AB5">
      <w:pPr>
        <w:pStyle w:val="Bibliography"/>
      </w:pPr>
      <w:r w:rsidRPr="00BE4AB5">
        <w:rPr>
          <w:i/>
          <w:iCs/>
        </w:rPr>
        <w:t>React vs. Angular? How to Choose Between MEAN and MERN Stacks</w:t>
      </w:r>
      <w:r w:rsidRPr="00BE4AB5">
        <w:t>. (n.d.). Retrieved September 21, 2025, from https://www.oracle.com/nz/database/mean-mern/</w:t>
      </w:r>
    </w:p>
    <w:p w14:paraId="1CF30283" w14:textId="77777777" w:rsidR="00BE4AB5" w:rsidRPr="00BE4AB5" w:rsidRDefault="00BE4AB5" w:rsidP="00BE4AB5">
      <w:pPr>
        <w:pStyle w:val="Bibliography"/>
      </w:pPr>
      <w:r w:rsidRPr="00BE4AB5">
        <w:rPr>
          <w:i/>
          <w:iCs/>
        </w:rPr>
        <w:t>Request Body—FastAPI</w:t>
      </w:r>
      <w:r w:rsidRPr="00BE4AB5">
        <w:t>. (n.d.). Retrieved September 21, 2025, from https://fastapi.tiangolo.com/tutorial/body/</w:t>
      </w:r>
    </w:p>
    <w:p w14:paraId="31B42937" w14:textId="77777777" w:rsidR="00BE4AB5" w:rsidRPr="00BE4AB5" w:rsidRDefault="00BE4AB5" w:rsidP="00BE4AB5">
      <w:pPr>
        <w:pStyle w:val="Bibliography"/>
      </w:pPr>
      <w:r w:rsidRPr="00BE4AB5">
        <w:t xml:space="preserve">Rubenghosh. (2024, June 22). Exploring the Best Stacks for Web Development. </w:t>
      </w:r>
      <w:r w:rsidRPr="00BE4AB5">
        <w:rPr>
          <w:i/>
          <w:iCs/>
        </w:rPr>
        <w:t>Medium</w:t>
      </w:r>
      <w:r w:rsidRPr="00BE4AB5">
        <w:t>. https://medium.com/@rubenghosh968/exploring-the-best-stacks-for-web-development-b9b837e7962e</w:t>
      </w:r>
    </w:p>
    <w:p w14:paraId="679E03B6" w14:textId="77777777" w:rsidR="00BE4AB5" w:rsidRPr="00BE4AB5" w:rsidRDefault="00BE4AB5" w:rsidP="00BE4AB5">
      <w:pPr>
        <w:pStyle w:val="Bibliography"/>
      </w:pPr>
      <w:r w:rsidRPr="00BE4AB5">
        <w:rPr>
          <w:i/>
          <w:iCs/>
        </w:rPr>
        <w:t>Save Good Food From Going To Waste | Too Good To Go</w:t>
      </w:r>
      <w:r w:rsidRPr="00BE4AB5">
        <w:t>. (n.d.). Retrieved September 1, 2025, from https://www.toogoodtogo.com/en-us</w:t>
      </w:r>
    </w:p>
    <w:p w14:paraId="34014A10" w14:textId="77777777" w:rsidR="00BE4AB5" w:rsidRPr="00BE4AB5" w:rsidRDefault="00BE4AB5" w:rsidP="00BE4AB5">
      <w:pPr>
        <w:pStyle w:val="Bibliography"/>
      </w:pPr>
      <w:r w:rsidRPr="00BE4AB5">
        <w:rPr>
          <w:i/>
          <w:iCs/>
        </w:rPr>
        <w:t>Service workers</w:t>
      </w:r>
      <w:r w:rsidRPr="00BE4AB5">
        <w:t>. (n.d.). Web.Dev. Retrieved September 21, 2025, from https://web.dev/learn/pwa/service-workers</w:t>
      </w:r>
    </w:p>
    <w:p w14:paraId="308325B3" w14:textId="77777777" w:rsidR="00BE4AB5" w:rsidRPr="00BE4AB5" w:rsidRDefault="00BE4AB5" w:rsidP="00BE4AB5">
      <w:pPr>
        <w:pStyle w:val="Bibliography"/>
      </w:pPr>
      <w:r w:rsidRPr="00BE4AB5">
        <w:rPr>
          <w:i/>
          <w:iCs/>
        </w:rPr>
        <w:t>Strawberry jam donut</w:t>
      </w:r>
      <w:r w:rsidRPr="00BE4AB5">
        <w:t>. (n.d.). Pinterest. Retrieved September 1, 2025, from https://nz.pinterest.com/pin/127860076916362530/</w:t>
      </w:r>
    </w:p>
    <w:p w14:paraId="324A0E5B" w14:textId="77777777" w:rsidR="00BE4AB5" w:rsidRPr="00BE4AB5" w:rsidRDefault="00BE4AB5" w:rsidP="00BE4AB5">
      <w:pPr>
        <w:pStyle w:val="Bibliography"/>
      </w:pPr>
      <w:r w:rsidRPr="00BE4AB5">
        <w:t xml:space="preserve">What is a CDN (Content Delivery Network)? | mlytics. (2020, April 28). </w:t>
      </w:r>
      <w:r w:rsidRPr="00BE4AB5">
        <w:rPr>
          <w:i/>
          <w:iCs/>
        </w:rPr>
        <w:t>Mlytics Learning Center</w:t>
      </w:r>
      <w:r w:rsidRPr="00BE4AB5">
        <w:t>. https://learning.mlytics.com/cdn/what-is-a-cdn-content-delivery-network/</w:t>
      </w:r>
    </w:p>
    <w:p w14:paraId="5E159A17" w14:textId="77777777" w:rsidR="00BE4AB5" w:rsidRPr="00BE4AB5" w:rsidRDefault="00BE4AB5" w:rsidP="00BE4AB5">
      <w:pPr>
        <w:pStyle w:val="Bibliography"/>
      </w:pPr>
      <w:r w:rsidRPr="00BE4AB5">
        <w:rPr>
          <w:i/>
          <w:iCs/>
        </w:rPr>
        <w:t>What is a framework? Types and benefits</w:t>
      </w:r>
      <w:r w:rsidRPr="00BE4AB5">
        <w:t>. (2025, January 28). Kontent.Ai. https://kontent.ai/blog/what-is-framework/</w:t>
      </w:r>
    </w:p>
    <w:p w14:paraId="7DC546CF" w14:textId="77777777" w:rsidR="00BE4AB5" w:rsidRPr="00BE4AB5" w:rsidRDefault="00BE4AB5" w:rsidP="00BE4AB5">
      <w:pPr>
        <w:pStyle w:val="Bibliography"/>
      </w:pPr>
      <w:r w:rsidRPr="00BE4AB5">
        <w:rPr>
          <w:i/>
          <w:iCs/>
        </w:rPr>
        <w:t>What Is The MEAN Stack? Introduction &amp; Examples</w:t>
      </w:r>
      <w:r w:rsidRPr="00BE4AB5">
        <w:t>. (n.d.). MongoDB. Retrieved September 21, 2025, from https://www.mongodb.com/resources/languages/mean-stack</w:t>
      </w:r>
    </w:p>
    <w:p w14:paraId="295AEC93" w14:textId="1F8CDDA3" w:rsidR="005C49CC" w:rsidRPr="005C49CC" w:rsidRDefault="00B94548" w:rsidP="005C49CC">
      <w:r>
        <w:fldChar w:fldCharType="end"/>
      </w:r>
    </w:p>
    <w:p w14:paraId="5BB9505E" w14:textId="2B42D070" w:rsidR="00A23D6E" w:rsidRPr="00CE6E2A" w:rsidRDefault="00CD10A1" w:rsidP="008D1CC5">
      <w:pPr>
        <w:rPr>
          <w:sz w:val="20"/>
          <w:szCs w:val="20"/>
        </w:rPr>
      </w:pPr>
      <w:r>
        <w:rPr>
          <w:sz w:val="20"/>
          <w:szCs w:val="20"/>
        </w:rPr>
        <w:fldChar w:fldCharType="begin"/>
      </w:r>
      <w:r>
        <w:rPr>
          <w:sz w:val="20"/>
          <w:szCs w:val="20"/>
        </w:rPr>
        <w:instrText xml:space="preserve"> ADDIN ZOTERO_ITEM CSL_CITATION {"citationID":"2nB5GIvv","properties":{"formattedCitation":"({\\i{}Gooey Biscoff Brownies}, n.d.; {\\i{}Peri Chicken Caesar Wrap}, n.d.; {\\i{}Pin on Food}, n.d.; {\\i{}Strawberry Jam Donut}, n.d.)","plainCitation":"(Gooey Biscoff Brownies, n.d.; Peri Chicken Caesar Wrap, n.d.; Pin on Food, n.d.; Strawberry Jam Donut, n.d.)","noteIndex":0},"citationItems":[{"id":160,"uris":["http://zotero.org/users/local/RMxTFugL/items/R9LP4K7W"],"itemData":{"id":160,"type":"webpage","container-title":"Pinterest","language":"en","title":"Gooey Biscoff Brownies","URL":"https://nz.pinterest.com/pin/103512491431847265/","accessed":{"date-parts":[["2025",9,1]]}}},{"id":164,"uris":["http://zotero.org/users/local/RMxTFugL/items/F5ETI83L"],"itemData":{"id":164,"type":"webpage","container-title":"Pinterest","language":"en","title":"Peri chicken Caesar wrap","URL":"https://nz.pinterest.com/pin/1125968699452208/","accessed":{"date-parts":[["2025",9,1]]}},"label":"page"},{"id":158,"uris":["http://zotero.org/users/local/RMxTFugL/items/3V5W2MJZ"],"itemData":{"id":158,"type":"webpage","container-title":"Pinterest","language":"en","title":"Pin on Food","URL":"https://nz.pinterest.com/pin/56928382798545230/","accessed":{"date-parts":[["2025",9,1]]}},"label":"page"},{"id":162,"uris":["http://zotero.org/users/local/RMxTFugL/items/WMJUBQU7"],"itemData":{"id":162,"type":"webpage","container-title":"Pinterest","language":"en","title":"Strawberry jam donut","URL":"https://nz.pinterest.com/pin/127860076916362530/","accessed":{"date-parts":[["2025",9,1]]}},"label":"page"}],"schema":"https://github.com/citation-style-language/schema/raw/master/csl-citation.json"} </w:instrText>
      </w:r>
      <w:r>
        <w:rPr>
          <w:sz w:val="20"/>
          <w:szCs w:val="20"/>
        </w:rPr>
        <w:fldChar w:fldCharType="separate"/>
      </w:r>
      <w:r w:rsidRPr="00CD10A1">
        <w:rPr>
          <w:rFonts w:cs="Times New Roman"/>
          <w:kern w:val="0"/>
          <w:sz w:val="20"/>
        </w:rPr>
        <w:t>(</w:t>
      </w:r>
      <w:r w:rsidRPr="00CD10A1">
        <w:rPr>
          <w:rFonts w:cs="Times New Roman"/>
          <w:i/>
          <w:iCs/>
          <w:kern w:val="0"/>
          <w:sz w:val="20"/>
        </w:rPr>
        <w:t>Gooey Biscoff Brownies</w:t>
      </w:r>
      <w:r w:rsidRPr="00CD10A1">
        <w:rPr>
          <w:rFonts w:cs="Times New Roman"/>
          <w:kern w:val="0"/>
          <w:sz w:val="20"/>
        </w:rPr>
        <w:t xml:space="preserve">, n.d.; </w:t>
      </w:r>
      <w:r w:rsidRPr="00CD10A1">
        <w:rPr>
          <w:rFonts w:cs="Times New Roman"/>
          <w:i/>
          <w:iCs/>
          <w:kern w:val="0"/>
          <w:sz w:val="20"/>
        </w:rPr>
        <w:t>Peri Chicken Caesar Wrap</w:t>
      </w:r>
      <w:r w:rsidRPr="00CD10A1">
        <w:rPr>
          <w:rFonts w:cs="Times New Roman"/>
          <w:kern w:val="0"/>
          <w:sz w:val="20"/>
        </w:rPr>
        <w:t xml:space="preserve">, n.d.; </w:t>
      </w:r>
      <w:r w:rsidRPr="00CD10A1">
        <w:rPr>
          <w:rFonts w:cs="Times New Roman"/>
          <w:i/>
          <w:iCs/>
          <w:kern w:val="0"/>
          <w:sz w:val="20"/>
        </w:rPr>
        <w:t>Pin on Food</w:t>
      </w:r>
      <w:r w:rsidRPr="00CD10A1">
        <w:rPr>
          <w:rFonts w:cs="Times New Roman"/>
          <w:kern w:val="0"/>
          <w:sz w:val="20"/>
        </w:rPr>
        <w:t xml:space="preserve">, n.d.; </w:t>
      </w:r>
      <w:r w:rsidRPr="00CD10A1">
        <w:rPr>
          <w:rFonts w:cs="Times New Roman"/>
          <w:i/>
          <w:iCs/>
          <w:kern w:val="0"/>
          <w:sz w:val="20"/>
        </w:rPr>
        <w:t>Strawberry Jam Donut</w:t>
      </w:r>
      <w:r w:rsidRPr="00CD10A1">
        <w:rPr>
          <w:rFonts w:cs="Times New Roman"/>
          <w:kern w:val="0"/>
          <w:sz w:val="20"/>
        </w:rPr>
        <w:t>, n.d.)</w:t>
      </w:r>
      <w:r>
        <w:rPr>
          <w:sz w:val="20"/>
          <w:szCs w:val="20"/>
        </w:rPr>
        <w:fldChar w:fldCharType="end"/>
      </w:r>
    </w:p>
    <w:sectPr w:rsidR="00A23D6E" w:rsidRPr="00CE6E2A" w:rsidSect="00F457B8">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8DE"/>
    <w:multiLevelType w:val="hybridMultilevel"/>
    <w:tmpl w:val="D44C237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1784AE2"/>
    <w:multiLevelType w:val="hybridMultilevel"/>
    <w:tmpl w:val="11044A9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D7103CC"/>
    <w:multiLevelType w:val="hybridMultilevel"/>
    <w:tmpl w:val="FDC4109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4600CF8"/>
    <w:multiLevelType w:val="hybridMultilevel"/>
    <w:tmpl w:val="DE50688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B6E21FC"/>
    <w:multiLevelType w:val="hybridMultilevel"/>
    <w:tmpl w:val="524CB628"/>
    <w:lvl w:ilvl="0" w:tplc="47DEA2DC">
      <w:start w:val="10"/>
      <w:numFmt w:val="bullet"/>
      <w:lvlText w:val="-"/>
      <w:lvlJc w:val="left"/>
      <w:pPr>
        <w:ind w:left="720" w:hanging="360"/>
      </w:pPr>
      <w:rPr>
        <w:rFonts w:ascii="Bell MT" w:eastAsiaTheme="minorHAnsi" w:hAnsi="Bell MT"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E7E198D"/>
    <w:multiLevelType w:val="hybridMultilevel"/>
    <w:tmpl w:val="90465D4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19D6F3F"/>
    <w:multiLevelType w:val="hybridMultilevel"/>
    <w:tmpl w:val="57DC2E64"/>
    <w:lvl w:ilvl="0" w:tplc="810C4FCA">
      <w:start w:val="1"/>
      <w:numFmt w:val="bullet"/>
      <w:lvlText w:val="-"/>
      <w:lvlJc w:val="left"/>
      <w:pPr>
        <w:ind w:left="720" w:hanging="360"/>
      </w:pPr>
      <w:rPr>
        <w:rFonts w:ascii="Bell MT" w:eastAsiaTheme="minorHAnsi" w:hAnsi="Bell MT"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FE7133B"/>
    <w:multiLevelType w:val="hybridMultilevel"/>
    <w:tmpl w:val="FE52469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56C176E0"/>
    <w:multiLevelType w:val="hybridMultilevel"/>
    <w:tmpl w:val="60FC10B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61A07D7D"/>
    <w:multiLevelType w:val="hybridMultilevel"/>
    <w:tmpl w:val="78F2626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63CB2355"/>
    <w:multiLevelType w:val="hybridMultilevel"/>
    <w:tmpl w:val="551EC23E"/>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36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735F4C03"/>
    <w:multiLevelType w:val="hybridMultilevel"/>
    <w:tmpl w:val="37DC748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7CB86232"/>
    <w:multiLevelType w:val="hybridMultilevel"/>
    <w:tmpl w:val="FDD69C0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7FC27B19"/>
    <w:multiLevelType w:val="hybridMultilevel"/>
    <w:tmpl w:val="9D9E25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47509506">
    <w:abstractNumId w:val="13"/>
  </w:num>
  <w:num w:numId="2" w16cid:durableId="211623630">
    <w:abstractNumId w:val="2"/>
  </w:num>
  <w:num w:numId="3" w16cid:durableId="1702166898">
    <w:abstractNumId w:val="4"/>
  </w:num>
  <w:num w:numId="4" w16cid:durableId="1485464829">
    <w:abstractNumId w:val="12"/>
  </w:num>
  <w:num w:numId="5" w16cid:durableId="1906837358">
    <w:abstractNumId w:val="5"/>
  </w:num>
  <w:num w:numId="6" w16cid:durableId="1531072396">
    <w:abstractNumId w:val="7"/>
  </w:num>
  <w:num w:numId="7" w16cid:durableId="1525286155">
    <w:abstractNumId w:val="10"/>
  </w:num>
  <w:num w:numId="8" w16cid:durableId="1985960627">
    <w:abstractNumId w:val="9"/>
  </w:num>
  <w:num w:numId="9" w16cid:durableId="1700013893">
    <w:abstractNumId w:val="6"/>
  </w:num>
  <w:num w:numId="10" w16cid:durableId="1811557988">
    <w:abstractNumId w:val="0"/>
  </w:num>
  <w:num w:numId="11" w16cid:durableId="1794404977">
    <w:abstractNumId w:val="8"/>
  </w:num>
  <w:num w:numId="12" w16cid:durableId="1874538374">
    <w:abstractNumId w:val="3"/>
  </w:num>
  <w:num w:numId="13" w16cid:durableId="1338926413">
    <w:abstractNumId w:val="1"/>
  </w:num>
  <w:num w:numId="14" w16cid:durableId="99960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C5"/>
    <w:rsid w:val="00000065"/>
    <w:rsid w:val="000029F2"/>
    <w:rsid w:val="000037F6"/>
    <w:rsid w:val="00004D5A"/>
    <w:rsid w:val="00007A34"/>
    <w:rsid w:val="00007EDB"/>
    <w:rsid w:val="00010545"/>
    <w:rsid w:val="0001137B"/>
    <w:rsid w:val="000168B8"/>
    <w:rsid w:val="00017E49"/>
    <w:rsid w:val="00021890"/>
    <w:rsid w:val="00023961"/>
    <w:rsid w:val="00023BC4"/>
    <w:rsid w:val="00025353"/>
    <w:rsid w:val="00026D9D"/>
    <w:rsid w:val="00031184"/>
    <w:rsid w:val="00032116"/>
    <w:rsid w:val="0003525A"/>
    <w:rsid w:val="00037D15"/>
    <w:rsid w:val="0004014C"/>
    <w:rsid w:val="00040243"/>
    <w:rsid w:val="00040DE8"/>
    <w:rsid w:val="000436C4"/>
    <w:rsid w:val="0004521C"/>
    <w:rsid w:val="000530D4"/>
    <w:rsid w:val="000549D3"/>
    <w:rsid w:val="00054A9A"/>
    <w:rsid w:val="00060AD8"/>
    <w:rsid w:val="00062ABF"/>
    <w:rsid w:val="00063361"/>
    <w:rsid w:val="00063CF7"/>
    <w:rsid w:val="00064D5E"/>
    <w:rsid w:val="00066777"/>
    <w:rsid w:val="00067B27"/>
    <w:rsid w:val="000722E2"/>
    <w:rsid w:val="00073896"/>
    <w:rsid w:val="00073A72"/>
    <w:rsid w:val="00073F7D"/>
    <w:rsid w:val="00075930"/>
    <w:rsid w:val="00077340"/>
    <w:rsid w:val="00082320"/>
    <w:rsid w:val="0008270C"/>
    <w:rsid w:val="00084E87"/>
    <w:rsid w:val="00087853"/>
    <w:rsid w:val="00090101"/>
    <w:rsid w:val="00090D3E"/>
    <w:rsid w:val="00092B1F"/>
    <w:rsid w:val="00092B97"/>
    <w:rsid w:val="00092F3D"/>
    <w:rsid w:val="00095777"/>
    <w:rsid w:val="000A37A1"/>
    <w:rsid w:val="000A4281"/>
    <w:rsid w:val="000A6FA7"/>
    <w:rsid w:val="000B13A2"/>
    <w:rsid w:val="000C0130"/>
    <w:rsid w:val="000D0006"/>
    <w:rsid w:val="000D1442"/>
    <w:rsid w:val="000D1D12"/>
    <w:rsid w:val="000D2B7D"/>
    <w:rsid w:val="000D407E"/>
    <w:rsid w:val="000D4A90"/>
    <w:rsid w:val="000E0E27"/>
    <w:rsid w:val="000E1934"/>
    <w:rsid w:val="000E2235"/>
    <w:rsid w:val="000E321F"/>
    <w:rsid w:val="000E3B96"/>
    <w:rsid w:val="000E4C7D"/>
    <w:rsid w:val="000E6E3B"/>
    <w:rsid w:val="000E7285"/>
    <w:rsid w:val="000F0A37"/>
    <w:rsid w:val="000F4F90"/>
    <w:rsid w:val="000F7117"/>
    <w:rsid w:val="00104DF2"/>
    <w:rsid w:val="00106504"/>
    <w:rsid w:val="0010788B"/>
    <w:rsid w:val="00112219"/>
    <w:rsid w:val="00117FD7"/>
    <w:rsid w:val="00124ABC"/>
    <w:rsid w:val="0012572E"/>
    <w:rsid w:val="00127237"/>
    <w:rsid w:val="001273AD"/>
    <w:rsid w:val="00132526"/>
    <w:rsid w:val="00137308"/>
    <w:rsid w:val="00141086"/>
    <w:rsid w:val="00144328"/>
    <w:rsid w:val="00145A3F"/>
    <w:rsid w:val="00145EFD"/>
    <w:rsid w:val="00146DA7"/>
    <w:rsid w:val="00147A12"/>
    <w:rsid w:val="0015597A"/>
    <w:rsid w:val="001568AF"/>
    <w:rsid w:val="00162CB5"/>
    <w:rsid w:val="00165B5D"/>
    <w:rsid w:val="00167075"/>
    <w:rsid w:val="00173CA6"/>
    <w:rsid w:val="00176E04"/>
    <w:rsid w:val="001771A1"/>
    <w:rsid w:val="00177420"/>
    <w:rsid w:val="0017778D"/>
    <w:rsid w:val="001807B5"/>
    <w:rsid w:val="00180AA4"/>
    <w:rsid w:val="00183075"/>
    <w:rsid w:val="0018329D"/>
    <w:rsid w:val="001833AB"/>
    <w:rsid w:val="00184BC3"/>
    <w:rsid w:val="00185E1E"/>
    <w:rsid w:val="00191277"/>
    <w:rsid w:val="001920E0"/>
    <w:rsid w:val="00193CA8"/>
    <w:rsid w:val="001A0B04"/>
    <w:rsid w:val="001A2126"/>
    <w:rsid w:val="001A45DB"/>
    <w:rsid w:val="001A5AE1"/>
    <w:rsid w:val="001B2507"/>
    <w:rsid w:val="001B7034"/>
    <w:rsid w:val="001B7A76"/>
    <w:rsid w:val="001C000D"/>
    <w:rsid w:val="001C4414"/>
    <w:rsid w:val="001C50D4"/>
    <w:rsid w:val="001C5C70"/>
    <w:rsid w:val="001C64C3"/>
    <w:rsid w:val="001C7E64"/>
    <w:rsid w:val="001C7F59"/>
    <w:rsid w:val="001D0D8A"/>
    <w:rsid w:val="001D3E86"/>
    <w:rsid w:val="001D5400"/>
    <w:rsid w:val="001D5DB4"/>
    <w:rsid w:val="001D7C3E"/>
    <w:rsid w:val="001E0868"/>
    <w:rsid w:val="001E0F1E"/>
    <w:rsid w:val="001E1D55"/>
    <w:rsid w:val="001E72ED"/>
    <w:rsid w:val="001F5730"/>
    <w:rsid w:val="001F5EA0"/>
    <w:rsid w:val="002003A5"/>
    <w:rsid w:val="0020105D"/>
    <w:rsid w:val="002011EB"/>
    <w:rsid w:val="00202407"/>
    <w:rsid w:val="00207347"/>
    <w:rsid w:val="00207979"/>
    <w:rsid w:val="00210C0C"/>
    <w:rsid w:val="00211CEA"/>
    <w:rsid w:val="00217A24"/>
    <w:rsid w:val="00217D7B"/>
    <w:rsid w:val="00220C07"/>
    <w:rsid w:val="00220CAD"/>
    <w:rsid w:val="00232099"/>
    <w:rsid w:val="0023296A"/>
    <w:rsid w:val="00236A7C"/>
    <w:rsid w:val="00241F10"/>
    <w:rsid w:val="00242036"/>
    <w:rsid w:val="00245028"/>
    <w:rsid w:val="0024671B"/>
    <w:rsid w:val="00250211"/>
    <w:rsid w:val="0025222C"/>
    <w:rsid w:val="002551CB"/>
    <w:rsid w:val="002654F8"/>
    <w:rsid w:val="00272F03"/>
    <w:rsid w:val="00283F15"/>
    <w:rsid w:val="00286467"/>
    <w:rsid w:val="002879DD"/>
    <w:rsid w:val="00293F29"/>
    <w:rsid w:val="00294722"/>
    <w:rsid w:val="002A1709"/>
    <w:rsid w:val="002A2558"/>
    <w:rsid w:val="002A458A"/>
    <w:rsid w:val="002A64C1"/>
    <w:rsid w:val="002B4ACD"/>
    <w:rsid w:val="002B52D2"/>
    <w:rsid w:val="002C01F3"/>
    <w:rsid w:val="002C0AAF"/>
    <w:rsid w:val="002C1BFE"/>
    <w:rsid w:val="002C37BC"/>
    <w:rsid w:val="002C3C3D"/>
    <w:rsid w:val="002C4EBC"/>
    <w:rsid w:val="002D7430"/>
    <w:rsid w:val="002D7E03"/>
    <w:rsid w:val="002E1F8C"/>
    <w:rsid w:val="002E58A7"/>
    <w:rsid w:val="002E696C"/>
    <w:rsid w:val="002E76DC"/>
    <w:rsid w:val="002F00B2"/>
    <w:rsid w:val="002F0630"/>
    <w:rsid w:val="002F1B3B"/>
    <w:rsid w:val="002F261C"/>
    <w:rsid w:val="002F2ED0"/>
    <w:rsid w:val="002F32D6"/>
    <w:rsid w:val="002F48B5"/>
    <w:rsid w:val="00301F44"/>
    <w:rsid w:val="003034D7"/>
    <w:rsid w:val="00303BE4"/>
    <w:rsid w:val="003101D4"/>
    <w:rsid w:val="00310EC3"/>
    <w:rsid w:val="0031209D"/>
    <w:rsid w:val="003126B7"/>
    <w:rsid w:val="00313F8B"/>
    <w:rsid w:val="003200AC"/>
    <w:rsid w:val="00320441"/>
    <w:rsid w:val="00320DE6"/>
    <w:rsid w:val="00321379"/>
    <w:rsid w:val="00323A9B"/>
    <w:rsid w:val="00325F46"/>
    <w:rsid w:val="00326D56"/>
    <w:rsid w:val="00332E3E"/>
    <w:rsid w:val="00333A7B"/>
    <w:rsid w:val="00335357"/>
    <w:rsid w:val="00337977"/>
    <w:rsid w:val="00337CAE"/>
    <w:rsid w:val="00340CB5"/>
    <w:rsid w:val="0034171B"/>
    <w:rsid w:val="003447C4"/>
    <w:rsid w:val="003459B3"/>
    <w:rsid w:val="003520B8"/>
    <w:rsid w:val="00352744"/>
    <w:rsid w:val="0035406A"/>
    <w:rsid w:val="003546A5"/>
    <w:rsid w:val="003621F7"/>
    <w:rsid w:val="00366562"/>
    <w:rsid w:val="00367DE7"/>
    <w:rsid w:val="00372024"/>
    <w:rsid w:val="003729CF"/>
    <w:rsid w:val="00377906"/>
    <w:rsid w:val="003825E3"/>
    <w:rsid w:val="00384B4B"/>
    <w:rsid w:val="00390E8E"/>
    <w:rsid w:val="0039214E"/>
    <w:rsid w:val="00392741"/>
    <w:rsid w:val="003A17A2"/>
    <w:rsid w:val="003A4CC7"/>
    <w:rsid w:val="003A5E14"/>
    <w:rsid w:val="003A6BE1"/>
    <w:rsid w:val="003A7ECD"/>
    <w:rsid w:val="003B0708"/>
    <w:rsid w:val="003B53EA"/>
    <w:rsid w:val="003B676F"/>
    <w:rsid w:val="003C1241"/>
    <w:rsid w:val="003C2971"/>
    <w:rsid w:val="003C4636"/>
    <w:rsid w:val="003C5CBA"/>
    <w:rsid w:val="003D046D"/>
    <w:rsid w:val="003D0EBD"/>
    <w:rsid w:val="003D2D76"/>
    <w:rsid w:val="003D3DC1"/>
    <w:rsid w:val="003D4956"/>
    <w:rsid w:val="003D574C"/>
    <w:rsid w:val="003D676F"/>
    <w:rsid w:val="003D7A6D"/>
    <w:rsid w:val="003E1286"/>
    <w:rsid w:val="003E20B0"/>
    <w:rsid w:val="003E260A"/>
    <w:rsid w:val="003E3276"/>
    <w:rsid w:val="003E4132"/>
    <w:rsid w:val="003E4242"/>
    <w:rsid w:val="003E4603"/>
    <w:rsid w:val="003E6A01"/>
    <w:rsid w:val="003F4DE9"/>
    <w:rsid w:val="003F5FED"/>
    <w:rsid w:val="003F62BC"/>
    <w:rsid w:val="003F6B0B"/>
    <w:rsid w:val="003F70B4"/>
    <w:rsid w:val="004058CE"/>
    <w:rsid w:val="00406328"/>
    <w:rsid w:val="00410671"/>
    <w:rsid w:val="00412F6C"/>
    <w:rsid w:val="00414590"/>
    <w:rsid w:val="0041522B"/>
    <w:rsid w:val="00417DC3"/>
    <w:rsid w:val="004211B9"/>
    <w:rsid w:val="00425656"/>
    <w:rsid w:val="0042575C"/>
    <w:rsid w:val="00430431"/>
    <w:rsid w:val="00430CC5"/>
    <w:rsid w:val="004464F9"/>
    <w:rsid w:val="00451F00"/>
    <w:rsid w:val="00454E62"/>
    <w:rsid w:val="00460B7F"/>
    <w:rsid w:val="00462289"/>
    <w:rsid w:val="00470903"/>
    <w:rsid w:val="004713DB"/>
    <w:rsid w:val="004714B0"/>
    <w:rsid w:val="004723C4"/>
    <w:rsid w:val="00473264"/>
    <w:rsid w:val="00474761"/>
    <w:rsid w:val="00476C29"/>
    <w:rsid w:val="00477BAF"/>
    <w:rsid w:val="00482178"/>
    <w:rsid w:val="00485CC0"/>
    <w:rsid w:val="00490F7C"/>
    <w:rsid w:val="004916D4"/>
    <w:rsid w:val="00495721"/>
    <w:rsid w:val="004974D5"/>
    <w:rsid w:val="004976B7"/>
    <w:rsid w:val="004A186E"/>
    <w:rsid w:val="004A4299"/>
    <w:rsid w:val="004A560D"/>
    <w:rsid w:val="004A579A"/>
    <w:rsid w:val="004A59ED"/>
    <w:rsid w:val="004B16B9"/>
    <w:rsid w:val="004B21A2"/>
    <w:rsid w:val="004B3C95"/>
    <w:rsid w:val="004B56BA"/>
    <w:rsid w:val="004B6D8C"/>
    <w:rsid w:val="004C0C21"/>
    <w:rsid w:val="004C3AEA"/>
    <w:rsid w:val="004C6802"/>
    <w:rsid w:val="004D4751"/>
    <w:rsid w:val="004D60DE"/>
    <w:rsid w:val="004E330B"/>
    <w:rsid w:val="004E43FD"/>
    <w:rsid w:val="004E4AFA"/>
    <w:rsid w:val="004E534A"/>
    <w:rsid w:val="004F3BCE"/>
    <w:rsid w:val="004F4EA1"/>
    <w:rsid w:val="004F4F83"/>
    <w:rsid w:val="00500771"/>
    <w:rsid w:val="00506712"/>
    <w:rsid w:val="005071E3"/>
    <w:rsid w:val="0051281A"/>
    <w:rsid w:val="00512B48"/>
    <w:rsid w:val="00513209"/>
    <w:rsid w:val="0051622A"/>
    <w:rsid w:val="00520683"/>
    <w:rsid w:val="0052098C"/>
    <w:rsid w:val="00520A52"/>
    <w:rsid w:val="00521D67"/>
    <w:rsid w:val="00523DA1"/>
    <w:rsid w:val="00526368"/>
    <w:rsid w:val="005269CC"/>
    <w:rsid w:val="005353CB"/>
    <w:rsid w:val="00535F34"/>
    <w:rsid w:val="00541A7F"/>
    <w:rsid w:val="00545AC0"/>
    <w:rsid w:val="0054609C"/>
    <w:rsid w:val="005463C8"/>
    <w:rsid w:val="00546ECD"/>
    <w:rsid w:val="00547193"/>
    <w:rsid w:val="005556E9"/>
    <w:rsid w:val="00561630"/>
    <w:rsid w:val="00563B7A"/>
    <w:rsid w:val="0056611D"/>
    <w:rsid w:val="00566DF5"/>
    <w:rsid w:val="00567625"/>
    <w:rsid w:val="00571A3D"/>
    <w:rsid w:val="00572EED"/>
    <w:rsid w:val="005768F9"/>
    <w:rsid w:val="00580ADD"/>
    <w:rsid w:val="0058468E"/>
    <w:rsid w:val="00586D12"/>
    <w:rsid w:val="005900DE"/>
    <w:rsid w:val="005904EB"/>
    <w:rsid w:val="00597D5A"/>
    <w:rsid w:val="005A5F25"/>
    <w:rsid w:val="005A5F77"/>
    <w:rsid w:val="005A6324"/>
    <w:rsid w:val="005A7499"/>
    <w:rsid w:val="005A763B"/>
    <w:rsid w:val="005A7CD8"/>
    <w:rsid w:val="005B1D1F"/>
    <w:rsid w:val="005C1338"/>
    <w:rsid w:val="005C2DA1"/>
    <w:rsid w:val="005C49CC"/>
    <w:rsid w:val="005C4DFA"/>
    <w:rsid w:val="005C578C"/>
    <w:rsid w:val="005C6CA5"/>
    <w:rsid w:val="005C7C89"/>
    <w:rsid w:val="005D281F"/>
    <w:rsid w:val="005D4F17"/>
    <w:rsid w:val="005D658F"/>
    <w:rsid w:val="005D6DA2"/>
    <w:rsid w:val="005E2CD8"/>
    <w:rsid w:val="005E63A3"/>
    <w:rsid w:val="005E6A58"/>
    <w:rsid w:val="005F297F"/>
    <w:rsid w:val="005F445B"/>
    <w:rsid w:val="005F5251"/>
    <w:rsid w:val="00604242"/>
    <w:rsid w:val="00605030"/>
    <w:rsid w:val="0060510E"/>
    <w:rsid w:val="00605813"/>
    <w:rsid w:val="0060587C"/>
    <w:rsid w:val="00605A9B"/>
    <w:rsid w:val="00605BE3"/>
    <w:rsid w:val="00605EC6"/>
    <w:rsid w:val="00610628"/>
    <w:rsid w:val="00610D7E"/>
    <w:rsid w:val="00610F97"/>
    <w:rsid w:val="006160C6"/>
    <w:rsid w:val="0062691B"/>
    <w:rsid w:val="00631C64"/>
    <w:rsid w:val="00631D00"/>
    <w:rsid w:val="00633305"/>
    <w:rsid w:val="00633460"/>
    <w:rsid w:val="00633B18"/>
    <w:rsid w:val="006376FE"/>
    <w:rsid w:val="006377E5"/>
    <w:rsid w:val="0064134D"/>
    <w:rsid w:val="00642395"/>
    <w:rsid w:val="006440FA"/>
    <w:rsid w:val="00646A32"/>
    <w:rsid w:val="006506DC"/>
    <w:rsid w:val="00652986"/>
    <w:rsid w:val="00652CD3"/>
    <w:rsid w:val="00653435"/>
    <w:rsid w:val="006540C6"/>
    <w:rsid w:val="00654603"/>
    <w:rsid w:val="006573FF"/>
    <w:rsid w:val="00660AA1"/>
    <w:rsid w:val="00664D26"/>
    <w:rsid w:val="006652BC"/>
    <w:rsid w:val="0067073A"/>
    <w:rsid w:val="006822F8"/>
    <w:rsid w:val="006846B3"/>
    <w:rsid w:val="0068495D"/>
    <w:rsid w:val="006919B8"/>
    <w:rsid w:val="006930F3"/>
    <w:rsid w:val="006936FB"/>
    <w:rsid w:val="006A1380"/>
    <w:rsid w:val="006A1A28"/>
    <w:rsid w:val="006A1E36"/>
    <w:rsid w:val="006A2F86"/>
    <w:rsid w:val="006A44A9"/>
    <w:rsid w:val="006A637D"/>
    <w:rsid w:val="006A672B"/>
    <w:rsid w:val="006A6979"/>
    <w:rsid w:val="006A6AC0"/>
    <w:rsid w:val="006B2EC8"/>
    <w:rsid w:val="006B4905"/>
    <w:rsid w:val="006C2F1A"/>
    <w:rsid w:val="006C3D69"/>
    <w:rsid w:val="006C43DC"/>
    <w:rsid w:val="006C4A0E"/>
    <w:rsid w:val="006C7DC1"/>
    <w:rsid w:val="006D12D0"/>
    <w:rsid w:val="006D39C5"/>
    <w:rsid w:val="006E1A4F"/>
    <w:rsid w:val="006E1ABD"/>
    <w:rsid w:val="006E3D83"/>
    <w:rsid w:val="006F5E5E"/>
    <w:rsid w:val="006F785B"/>
    <w:rsid w:val="007007A9"/>
    <w:rsid w:val="00701203"/>
    <w:rsid w:val="00701367"/>
    <w:rsid w:val="00702085"/>
    <w:rsid w:val="0070237A"/>
    <w:rsid w:val="00703660"/>
    <w:rsid w:val="00704A57"/>
    <w:rsid w:val="00711038"/>
    <w:rsid w:val="00711ABD"/>
    <w:rsid w:val="00712F01"/>
    <w:rsid w:val="0071334F"/>
    <w:rsid w:val="007143AC"/>
    <w:rsid w:val="0071472B"/>
    <w:rsid w:val="00721864"/>
    <w:rsid w:val="00721AE3"/>
    <w:rsid w:val="007313D6"/>
    <w:rsid w:val="007339F0"/>
    <w:rsid w:val="00734F80"/>
    <w:rsid w:val="007372B2"/>
    <w:rsid w:val="00746DD2"/>
    <w:rsid w:val="007557B5"/>
    <w:rsid w:val="00755E24"/>
    <w:rsid w:val="0075683C"/>
    <w:rsid w:val="00756FBD"/>
    <w:rsid w:val="0076450A"/>
    <w:rsid w:val="00765E59"/>
    <w:rsid w:val="007700F7"/>
    <w:rsid w:val="00774229"/>
    <w:rsid w:val="00774C10"/>
    <w:rsid w:val="00774F5B"/>
    <w:rsid w:val="00783FAD"/>
    <w:rsid w:val="00784996"/>
    <w:rsid w:val="00785B03"/>
    <w:rsid w:val="00786B74"/>
    <w:rsid w:val="00790600"/>
    <w:rsid w:val="00791B2E"/>
    <w:rsid w:val="00791BA9"/>
    <w:rsid w:val="00791D47"/>
    <w:rsid w:val="00794016"/>
    <w:rsid w:val="007A2273"/>
    <w:rsid w:val="007A2297"/>
    <w:rsid w:val="007A2781"/>
    <w:rsid w:val="007A5DA1"/>
    <w:rsid w:val="007B12B6"/>
    <w:rsid w:val="007B2563"/>
    <w:rsid w:val="007B2632"/>
    <w:rsid w:val="007B34D6"/>
    <w:rsid w:val="007B402C"/>
    <w:rsid w:val="007B5E63"/>
    <w:rsid w:val="007C6FD9"/>
    <w:rsid w:val="007C78A8"/>
    <w:rsid w:val="007D3645"/>
    <w:rsid w:val="007D42F8"/>
    <w:rsid w:val="007D5012"/>
    <w:rsid w:val="007D76A8"/>
    <w:rsid w:val="007E23A4"/>
    <w:rsid w:val="007E29D8"/>
    <w:rsid w:val="007E2EE6"/>
    <w:rsid w:val="007E5E27"/>
    <w:rsid w:val="007F13AA"/>
    <w:rsid w:val="007F377E"/>
    <w:rsid w:val="007F65DE"/>
    <w:rsid w:val="0080527A"/>
    <w:rsid w:val="008113A9"/>
    <w:rsid w:val="00812CBD"/>
    <w:rsid w:val="00813CBF"/>
    <w:rsid w:val="00814B50"/>
    <w:rsid w:val="00823065"/>
    <w:rsid w:val="008256F9"/>
    <w:rsid w:val="0082647D"/>
    <w:rsid w:val="00827C6C"/>
    <w:rsid w:val="00830BCD"/>
    <w:rsid w:val="00834AD6"/>
    <w:rsid w:val="00840FDA"/>
    <w:rsid w:val="00841D69"/>
    <w:rsid w:val="0084259F"/>
    <w:rsid w:val="0084372D"/>
    <w:rsid w:val="00846DC1"/>
    <w:rsid w:val="00851BE8"/>
    <w:rsid w:val="00854F3B"/>
    <w:rsid w:val="00855713"/>
    <w:rsid w:val="0085592F"/>
    <w:rsid w:val="00856BD3"/>
    <w:rsid w:val="00857278"/>
    <w:rsid w:val="00857863"/>
    <w:rsid w:val="008619FB"/>
    <w:rsid w:val="00863EC7"/>
    <w:rsid w:val="00864002"/>
    <w:rsid w:val="008640E1"/>
    <w:rsid w:val="00865501"/>
    <w:rsid w:val="008712FB"/>
    <w:rsid w:val="00876B9D"/>
    <w:rsid w:val="00877BEB"/>
    <w:rsid w:val="00883C1E"/>
    <w:rsid w:val="00885183"/>
    <w:rsid w:val="00886460"/>
    <w:rsid w:val="00886CD2"/>
    <w:rsid w:val="00887A67"/>
    <w:rsid w:val="00887D26"/>
    <w:rsid w:val="0089016B"/>
    <w:rsid w:val="00892303"/>
    <w:rsid w:val="008929ED"/>
    <w:rsid w:val="00893B35"/>
    <w:rsid w:val="008945A3"/>
    <w:rsid w:val="008A2015"/>
    <w:rsid w:val="008B10E6"/>
    <w:rsid w:val="008C1642"/>
    <w:rsid w:val="008C1738"/>
    <w:rsid w:val="008C4F71"/>
    <w:rsid w:val="008C53FE"/>
    <w:rsid w:val="008C7567"/>
    <w:rsid w:val="008C7660"/>
    <w:rsid w:val="008D1CC5"/>
    <w:rsid w:val="008D2EEC"/>
    <w:rsid w:val="008D55B6"/>
    <w:rsid w:val="008D6A04"/>
    <w:rsid w:val="008D7354"/>
    <w:rsid w:val="008D7BED"/>
    <w:rsid w:val="008E1A3F"/>
    <w:rsid w:val="008E23EE"/>
    <w:rsid w:val="008E61B1"/>
    <w:rsid w:val="008F1EDD"/>
    <w:rsid w:val="008F4D61"/>
    <w:rsid w:val="008F6261"/>
    <w:rsid w:val="008F68AA"/>
    <w:rsid w:val="00902C36"/>
    <w:rsid w:val="00907477"/>
    <w:rsid w:val="00911213"/>
    <w:rsid w:val="009123A0"/>
    <w:rsid w:val="009134BF"/>
    <w:rsid w:val="00914BD0"/>
    <w:rsid w:val="00914BEB"/>
    <w:rsid w:val="00915495"/>
    <w:rsid w:val="00916119"/>
    <w:rsid w:val="00916A62"/>
    <w:rsid w:val="00916F15"/>
    <w:rsid w:val="00923318"/>
    <w:rsid w:val="00923D46"/>
    <w:rsid w:val="00925848"/>
    <w:rsid w:val="009303AE"/>
    <w:rsid w:val="00931C3C"/>
    <w:rsid w:val="00932D1F"/>
    <w:rsid w:val="00933B89"/>
    <w:rsid w:val="00940AB0"/>
    <w:rsid w:val="00940EB5"/>
    <w:rsid w:val="00947FD0"/>
    <w:rsid w:val="00952DA7"/>
    <w:rsid w:val="009538A6"/>
    <w:rsid w:val="00956B15"/>
    <w:rsid w:val="009604A6"/>
    <w:rsid w:val="00960606"/>
    <w:rsid w:val="0096066B"/>
    <w:rsid w:val="0096527E"/>
    <w:rsid w:val="00966839"/>
    <w:rsid w:val="00970557"/>
    <w:rsid w:val="00972413"/>
    <w:rsid w:val="00972D21"/>
    <w:rsid w:val="00972E5E"/>
    <w:rsid w:val="009760A6"/>
    <w:rsid w:val="009801B8"/>
    <w:rsid w:val="0098178B"/>
    <w:rsid w:val="00991C08"/>
    <w:rsid w:val="00992FAA"/>
    <w:rsid w:val="00993AF8"/>
    <w:rsid w:val="009955A4"/>
    <w:rsid w:val="009A5118"/>
    <w:rsid w:val="009A617C"/>
    <w:rsid w:val="009B21E0"/>
    <w:rsid w:val="009B76DB"/>
    <w:rsid w:val="009C05F0"/>
    <w:rsid w:val="009C31C0"/>
    <w:rsid w:val="009C55D7"/>
    <w:rsid w:val="009C61B6"/>
    <w:rsid w:val="009C641D"/>
    <w:rsid w:val="009D187C"/>
    <w:rsid w:val="009D3765"/>
    <w:rsid w:val="009D47E8"/>
    <w:rsid w:val="009D4BE9"/>
    <w:rsid w:val="009E1589"/>
    <w:rsid w:val="009E2EA0"/>
    <w:rsid w:val="009E5029"/>
    <w:rsid w:val="009E606B"/>
    <w:rsid w:val="009F10A2"/>
    <w:rsid w:val="009F2A5F"/>
    <w:rsid w:val="009F34B5"/>
    <w:rsid w:val="009F4368"/>
    <w:rsid w:val="009F5F1A"/>
    <w:rsid w:val="009F79F6"/>
    <w:rsid w:val="00A029F4"/>
    <w:rsid w:val="00A02D0C"/>
    <w:rsid w:val="00A03B32"/>
    <w:rsid w:val="00A03F71"/>
    <w:rsid w:val="00A0497A"/>
    <w:rsid w:val="00A051DD"/>
    <w:rsid w:val="00A06AC0"/>
    <w:rsid w:val="00A06CE1"/>
    <w:rsid w:val="00A112BC"/>
    <w:rsid w:val="00A12E2E"/>
    <w:rsid w:val="00A169A8"/>
    <w:rsid w:val="00A22A85"/>
    <w:rsid w:val="00A22CE8"/>
    <w:rsid w:val="00A22D3C"/>
    <w:rsid w:val="00A23D6E"/>
    <w:rsid w:val="00A24DD8"/>
    <w:rsid w:val="00A27C62"/>
    <w:rsid w:val="00A325D4"/>
    <w:rsid w:val="00A411D0"/>
    <w:rsid w:val="00A41AA7"/>
    <w:rsid w:val="00A530DD"/>
    <w:rsid w:val="00A539D4"/>
    <w:rsid w:val="00A543CE"/>
    <w:rsid w:val="00A57F2E"/>
    <w:rsid w:val="00A61DD8"/>
    <w:rsid w:val="00A63239"/>
    <w:rsid w:val="00A64E26"/>
    <w:rsid w:val="00A656A7"/>
    <w:rsid w:val="00A65C3C"/>
    <w:rsid w:val="00A65F04"/>
    <w:rsid w:val="00A67B7E"/>
    <w:rsid w:val="00A70506"/>
    <w:rsid w:val="00A725B1"/>
    <w:rsid w:val="00A72AA8"/>
    <w:rsid w:val="00A734F2"/>
    <w:rsid w:val="00A75DE3"/>
    <w:rsid w:val="00A774E5"/>
    <w:rsid w:val="00A873AC"/>
    <w:rsid w:val="00A87492"/>
    <w:rsid w:val="00A90165"/>
    <w:rsid w:val="00A91664"/>
    <w:rsid w:val="00A94C7A"/>
    <w:rsid w:val="00AA1FA8"/>
    <w:rsid w:val="00AA22C6"/>
    <w:rsid w:val="00AA33E4"/>
    <w:rsid w:val="00AA3CC1"/>
    <w:rsid w:val="00AA795F"/>
    <w:rsid w:val="00AB0E27"/>
    <w:rsid w:val="00AB1C20"/>
    <w:rsid w:val="00AB2056"/>
    <w:rsid w:val="00AB4DDF"/>
    <w:rsid w:val="00AC2C64"/>
    <w:rsid w:val="00AC343B"/>
    <w:rsid w:val="00AC52AE"/>
    <w:rsid w:val="00AC5E82"/>
    <w:rsid w:val="00AD609C"/>
    <w:rsid w:val="00AE093F"/>
    <w:rsid w:val="00AE680C"/>
    <w:rsid w:val="00AF4E06"/>
    <w:rsid w:val="00AF5101"/>
    <w:rsid w:val="00AF6A65"/>
    <w:rsid w:val="00B07377"/>
    <w:rsid w:val="00B120FA"/>
    <w:rsid w:val="00B17212"/>
    <w:rsid w:val="00B174D6"/>
    <w:rsid w:val="00B22625"/>
    <w:rsid w:val="00B24E46"/>
    <w:rsid w:val="00B26A91"/>
    <w:rsid w:val="00B272F6"/>
    <w:rsid w:val="00B319A6"/>
    <w:rsid w:val="00B31A12"/>
    <w:rsid w:val="00B32DAD"/>
    <w:rsid w:val="00B34441"/>
    <w:rsid w:val="00B349CB"/>
    <w:rsid w:val="00B34FD9"/>
    <w:rsid w:val="00B35332"/>
    <w:rsid w:val="00B367C0"/>
    <w:rsid w:val="00B3723E"/>
    <w:rsid w:val="00B43210"/>
    <w:rsid w:val="00B44B2B"/>
    <w:rsid w:val="00B47452"/>
    <w:rsid w:val="00B54173"/>
    <w:rsid w:val="00B54C61"/>
    <w:rsid w:val="00B60004"/>
    <w:rsid w:val="00B6640B"/>
    <w:rsid w:val="00B669C6"/>
    <w:rsid w:val="00B704D3"/>
    <w:rsid w:val="00B73DB1"/>
    <w:rsid w:val="00B74212"/>
    <w:rsid w:val="00B76F4A"/>
    <w:rsid w:val="00B84C2C"/>
    <w:rsid w:val="00B86071"/>
    <w:rsid w:val="00B92961"/>
    <w:rsid w:val="00B944B2"/>
    <w:rsid w:val="00B94548"/>
    <w:rsid w:val="00B967A3"/>
    <w:rsid w:val="00BA2249"/>
    <w:rsid w:val="00BA3E92"/>
    <w:rsid w:val="00BA5FFF"/>
    <w:rsid w:val="00BA6DF9"/>
    <w:rsid w:val="00BA6FDD"/>
    <w:rsid w:val="00BB1390"/>
    <w:rsid w:val="00BB1F31"/>
    <w:rsid w:val="00BB2757"/>
    <w:rsid w:val="00BB7D90"/>
    <w:rsid w:val="00BC0FC7"/>
    <w:rsid w:val="00BC291E"/>
    <w:rsid w:val="00BC371F"/>
    <w:rsid w:val="00BC4047"/>
    <w:rsid w:val="00BC56AA"/>
    <w:rsid w:val="00BC67D0"/>
    <w:rsid w:val="00BC738D"/>
    <w:rsid w:val="00BC791F"/>
    <w:rsid w:val="00BD0A9B"/>
    <w:rsid w:val="00BD4B18"/>
    <w:rsid w:val="00BD5085"/>
    <w:rsid w:val="00BD681A"/>
    <w:rsid w:val="00BD7561"/>
    <w:rsid w:val="00BE2160"/>
    <w:rsid w:val="00BE4AB5"/>
    <w:rsid w:val="00BE4C04"/>
    <w:rsid w:val="00BE5D91"/>
    <w:rsid w:val="00BE6179"/>
    <w:rsid w:val="00BF04A7"/>
    <w:rsid w:val="00BF25A7"/>
    <w:rsid w:val="00BF38BF"/>
    <w:rsid w:val="00C00615"/>
    <w:rsid w:val="00C02740"/>
    <w:rsid w:val="00C06250"/>
    <w:rsid w:val="00C074E4"/>
    <w:rsid w:val="00C1097C"/>
    <w:rsid w:val="00C12A20"/>
    <w:rsid w:val="00C146D5"/>
    <w:rsid w:val="00C16162"/>
    <w:rsid w:val="00C2082F"/>
    <w:rsid w:val="00C212D3"/>
    <w:rsid w:val="00C214EB"/>
    <w:rsid w:val="00C21B85"/>
    <w:rsid w:val="00C232FA"/>
    <w:rsid w:val="00C2517C"/>
    <w:rsid w:val="00C30FD4"/>
    <w:rsid w:val="00C316CC"/>
    <w:rsid w:val="00C346C2"/>
    <w:rsid w:val="00C346F7"/>
    <w:rsid w:val="00C369C2"/>
    <w:rsid w:val="00C400A0"/>
    <w:rsid w:val="00C41EAA"/>
    <w:rsid w:val="00C433E3"/>
    <w:rsid w:val="00C44FBE"/>
    <w:rsid w:val="00C51721"/>
    <w:rsid w:val="00C606D9"/>
    <w:rsid w:val="00C7200C"/>
    <w:rsid w:val="00C761E9"/>
    <w:rsid w:val="00C776F4"/>
    <w:rsid w:val="00C8357A"/>
    <w:rsid w:val="00C83ED0"/>
    <w:rsid w:val="00C91B3E"/>
    <w:rsid w:val="00C95322"/>
    <w:rsid w:val="00C971BE"/>
    <w:rsid w:val="00CA20D1"/>
    <w:rsid w:val="00CA2481"/>
    <w:rsid w:val="00CA3C5A"/>
    <w:rsid w:val="00CA6429"/>
    <w:rsid w:val="00CB1280"/>
    <w:rsid w:val="00CB20A5"/>
    <w:rsid w:val="00CB238F"/>
    <w:rsid w:val="00CB61F1"/>
    <w:rsid w:val="00CB6C08"/>
    <w:rsid w:val="00CB6CF3"/>
    <w:rsid w:val="00CD10A1"/>
    <w:rsid w:val="00CD42E7"/>
    <w:rsid w:val="00CD791E"/>
    <w:rsid w:val="00CE3019"/>
    <w:rsid w:val="00CE44CA"/>
    <w:rsid w:val="00CE48C9"/>
    <w:rsid w:val="00CE5149"/>
    <w:rsid w:val="00CE6E2A"/>
    <w:rsid w:val="00CF0351"/>
    <w:rsid w:val="00CF10BD"/>
    <w:rsid w:val="00CF4601"/>
    <w:rsid w:val="00CF7E36"/>
    <w:rsid w:val="00D00FC6"/>
    <w:rsid w:val="00D01D8E"/>
    <w:rsid w:val="00D1413D"/>
    <w:rsid w:val="00D15CD6"/>
    <w:rsid w:val="00D179CC"/>
    <w:rsid w:val="00D2398D"/>
    <w:rsid w:val="00D26715"/>
    <w:rsid w:val="00D26F27"/>
    <w:rsid w:val="00D31066"/>
    <w:rsid w:val="00D312EF"/>
    <w:rsid w:val="00D31602"/>
    <w:rsid w:val="00D36EB0"/>
    <w:rsid w:val="00D373F7"/>
    <w:rsid w:val="00D40860"/>
    <w:rsid w:val="00D40DBA"/>
    <w:rsid w:val="00D4264A"/>
    <w:rsid w:val="00D42B3A"/>
    <w:rsid w:val="00D43D7B"/>
    <w:rsid w:val="00D47071"/>
    <w:rsid w:val="00D50C0F"/>
    <w:rsid w:val="00D62E1A"/>
    <w:rsid w:val="00D66AF5"/>
    <w:rsid w:val="00D66F51"/>
    <w:rsid w:val="00D7138C"/>
    <w:rsid w:val="00D73458"/>
    <w:rsid w:val="00D7598A"/>
    <w:rsid w:val="00D76338"/>
    <w:rsid w:val="00D810C2"/>
    <w:rsid w:val="00D83FA5"/>
    <w:rsid w:val="00D845E0"/>
    <w:rsid w:val="00D85005"/>
    <w:rsid w:val="00D93E8B"/>
    <w:rsid w:val="00D9638F"/>
    <w:rsid w:val="00D96ECB"/>
    <w:rsid w:val="00D96EF2"/>
    <w:rsid w:val="00DA0DA1"/>
    <w:rsid w:val="00DA193E"/>
    <w:rsid w:val="00DA4039"/>
    <w:rsid w:val="00DA5427"/>
    <w:rsid w:val="00DA5645"/>
    <w:rsid w:val="00DA7C7E"/>
    <w:rsid w:val="00DB19E4"/>
    <w:rsid w:val="00DB3875"/>
    <w:rsid w:val="00DB4465"/>
    <w:rsid w:val="00DB4BCF"/>
    <w:rsid w:val="00DC0C37"/>
    <w:rsid w:val="00DC0E38"/>
    <w:rsid w:val="00DC1989"/>
    <w:rsid w:val="00DC6279"/>
    <w:rsid w:val="00DC6EDD"/>
    <w:rsid w:val="00DD1D11"/>
    <w:rsid w:val="00DD2BA6"/>
    <w:rsid w:val="00DD300A"/>
    <w:rsid w:val="00DD4701"/>
    <w:rsid w:val="00DD49D9"/>
    <w:rsid w:val="00DD4A03"/>
    <w:rsid w:val="00DD5DED"/>
    <w:rsid w:val="00DD705F"/>
    <w:rsid w:val="00DD7A6E"/>
    <w:rsid w:val="00DE6DA1"/>
    <w:rsid w:val="00DE7C46"/>
    <w:rsid w:val="00DF0FA3"/>
    <w:rsid w:val="00DF176F"/>
    <w:rsid w:val="00DF273A"/>
    <w:rsid w:val="00DF35E5"/>
    <w:rsid w:val="00DF5D85"/>
    <w:rsid w:val="00DF688C"/>
    <w:rsid w:val="00E00423"/>
    <w:rsid w:val="00E03C2B"/>
    <w:rsid w:val="00E04179"/>
    <w:rsid w:val="00E06DF8"/>
    <w:rsid w:val="00E10D88"/>
    <w:rsid w:val="00E12ECB"/>
    <w:rsid w:val="00E149CA"/>
    <w:rsid w:val="00E15430"/>
    <w:rsid w:val="00E15696"/>
    <w:rsid w:val="00E160FA"/>
    <w:rsid w:val="00E165F5"/>
    <w:rsid w:val="00E2445E"/>
    <w:rsid w:val="00E254AC"/>
    <w:rsid w:val="00E27442"/>
    <w:rsid w:val="00E4032E"/>
    <w:rsid w:val="00E410A6"/>
    <w:rsid w:val="00E41AEE"/>
    <w:rsid w:val="00E4210F"/>
    <w:rsid w:val="00E511B1"/>
    <w:rsid w:val="00E55E3A"/>
    <w:rsid w:val="00E5636F"/>
    <w:rsid w:val="00E60C07"/>
    <w:rsid w:val="00E66195"/>
    <w:rsid w:val="00E6726D"/>
    <w:rsid w:val="00E703C7"/>
    <w:rsid w:val="00E706B9"/>
    <w:rsid w:val="00E71363"/>
    <w:rsid w:val="00E7343F"/>
    <w:rsid w:val="00E73D92"/>
    <w:rsid w:val="00E75B93"/>
    <w:rsid w:val="00E773E6"/>
    <w:rsid w:val="00E825A2"/>
    <w:rsid w:val="00E82E2F"/>
    <w:rsid w:val="00E849B9"/>
    <w:rsid w:val="00E84D58"/>
    <w:rsid w:val="00E8541B"/>
    <w:rsid w:val="00E85BD4"/>
    <w:rsid w:val="00E868E8"/>
    <w:rsid w:val="00E90F89"/>
    <w:rsid w:val="00E924DD"/>
    <w:rsid w:val="00EA205D"/>
    <w:rsid w:val="00EA2092"/>
    <w:rsid w:val="00EA26C7"/>
    <w:rsid w:val="00EA301C"/>
    <w:rsid w:val="00EA4181"/>
    <w:rsid w:val="00EB015C"/>
    <w:rsid w:val="00EB0CF8"/>
    <w:rsid w:val="00EB3CA2"/>
    <w:rsid w:val="00EB6749"/>
    <w:rsid w:val="00EB77C4"/>
    <w:rsid w:val="00EC16B3"/>
    <w:rsid w:val="00EC1A34"/>
    <w:rsid w:val="00EC4C4F"/>
    <w:rsid w:val="00EC5D91"/>
    <w:rsid w:val="00EC7113"/>
    <w:rsid w:val="00EC746C"/>
    <w:rsid w:val="00ED0640"/>
    <w:rsid w:val="00ED25CB"/>
    <w:rsid w:val="00ED2A83"/>
    <w:rsid w:val="00ED3758"/>
    <w:rsid w:val="00ED6490"/>
    <w:rsid w:val="00EE36D8"/>
    <w:rsid w:val="00EE4DEE"/>
    <w:rsid w:val="00EE5A26"/>
    <w:rsid w:val="00EE618B"/>
    <w:rsid w:val="00EF14E1"/>
    <w:rsid w:val="00EF17C3"/>
    <w:rsid w:val="00EF32D2"/>
    <w:rsid w:val="00F00734"/>
    <w:rsid w:val="00F03BD2"/>
    <w:rsid w:val="00F06F7D"/>
    <w:rsid w:val="00F13339"/>
    <w:rsid w:val="00F1672C"/>
    <w:rsid w:val="00F25964"/>
    <w:rsid w:val="00F25E09"/>
    <w:rsid w:val="00F260F4"/>
    <w:rsid w:val="00F30DF6"/>
    <w:rsid w:val="00F344C8"/>
    <w:rsid w:val="00F37679"/>
    <w:rsid w:val="00F379C9"/>
    <w:rsid w:val="00F40C5F"/>
    <w:rsid w:val="00F40F75"/>
    <w:rsid w:val="00F429BA"/>
    <w:rsid w:val="00F457B8"/>
    <w:rsid w:val="00F47B82"/>
    <w:rsid w:val="00F516BD"/>
    <w:rsid w:val="00F5471A"/>
    <w:rsid w:val="00F553F0"/>
    <w:rsid w:val="00F55DFA"/>
    <w:rsid w:val="00F56529"/>
    <w:rsid w:val="00F61DFC"/>
    <w:rsid w:val="00F630E0"/>
    <w:rsid w:val="00F6527A"/>
    <w:rsid w:val="00F67500"/>
    <w:rsid w:val="00F70416"/>
    <w:rsid w:val="00F70F38"/>
    <w:rsid w:val="00F73874"/>
    <w:rsid w:val="00F809E2"/>
    <w:rsid w:val="00F80BC6"/>
    <w:rsid w:val="00F8184D"/>
    <w:rsid w:val="00F819AF"/>
    <w:rsid w:val="00F82A02"/>
    <w:rsid w:val="00F848E5"/>
    <w:rsid w:val="00F84B67"/>
    <w:rsid w:val="00F84FE6"/>
    <w:rsid w:val="00F85EF0"/>
    <w:rsid w:val="00FA0541"/>
    <w:rsid w:val="00FA0F81"/>
    <w:rsid w:val="00FA5EC5"/>
    <w:rsid w:val="00FA678D"/>
    <w:rsid w:val="00FA71E4"/>
    <w:rsid w:val="00FB0336"/>
    <w:rsid w:val="00FB0504"/>
    <w:rsid w:val="00FB07BE"/>
    <w:rsid w:val="00FB09DC"/>
    <w:rsid w:val="00FB0A1C"/>
    <w:rsid w:val="00FB2957"/>
    <w:rsid w:val="00FC0623"/>
    <w:rsid w:val="00FC2551"/>
    <w:rsid w:val="00FC287C"/>
    <w:rsid w:val="00FC47B6"/>
    <w:rsid w:val="00FC4BA0"/>
    <w:rsid w:val="00FC62C6"/>
    <w:rsid w:val="00FD0016"/>
    <w:rsid w:val="00FD1AFD"/>
    <w:rsid w:val="00FD22A0"/>
    <w:rsid w:val="00FE1A8A"/>
    <w:rsid w:val="00FE256D"/>
    <w:rsid w:val="00FE2642"/>
    <w:rsid w:val="00FE7F97"/>
    <w:rsid w:val="00FF0384"/>
    <w:rsid w:val="00FF0807"/>
    <w:rsid w:val="00FF0E2A"/>
    <w:rsid w:val="00FF1B4B"/>
    <w:rsid w:val="00FF56D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3795"/>
  <w15:chartTrackingRefBased/>
  <w15:docId w15:val="{F087BD1C-2D8E-4C8C-91AE-A123F521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ll MT" w:eastAsiaTheme="minorHAnsi" w:hAnsi="Bell MT"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73A7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rsid w:val="00073A7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5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A72"/>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rsid w:val="00073A72"/>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F45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5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B8"/>
    <w:rPr>
      <w:rFonts w:eastAsiaTheme="majorEastAsia" w:cstheme="majorBidi"/>
      <w:color w:val="272727" w:themeColor="text1" w:themeTint="D8"/>
    </w:rPr>
  </w:style>
  <w:style w:type="paragraph" w:styleId="Title">
    <w:name w:val="Title"/>
    <w:basedOn w:val="Normal"/>
    <w:next w:val="Normal"/>
    <w:link w:val="TitleChar"/>
    <w:uiPriority w:val="10"/>
    <w:qFormat/>
    <w:rsid w:val="00F45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B8"/>
    <w:pPr>
      <w:spacing w:before="160"/>
      <w:jc w:val="center"/>
    </w:pPr>
    <w:rPr>
      <w:i/>
      <w:iCs/>
      <w:color w:val="404040" w:themeColor="text1" w:themeTint="BF"/>
    </w:rPr>
  </w:style>
  <w:style w:type="character" w:customStyle="1" w:styleId="QuoteChar">
    <w:name w:val="Quote Char"/>
    <w:basedOn w:val="DefaultParagraphFont"/>
    <w:link w:val="Quote"/>
    <w:uiPriority w:val="29"/>
    <w:rsid w:val="00F457B8"/>
    <w:rPr>
      <w:i/>
      <w:iCs/>
      <w:color w:val="404040" w:themeColor="text1" w:themeTint="BF"/>
    </w:rPr>
  </w:style>
  <w:style w:type="paragraph" w:styleId="ListParagraph">
    <w:name w:val="List Paragraph"/>
    <w:basedOn w:val="Normal"/>
    <w:uiPriority w:val="34"/>
    <w:qFormat/>
    <w:rsid w:val="00F457B8"/>
    <w:pPr>
      <w:ind w:left="720"/>
      <w:contextualSpacing/>
    </w:pPr>
  </w:style>
  <w:style w:type="character" w:styleId="IntenseEmphasis">
    <w:name w:val="Intense Emphasis"/>
    <w:basedOn w:val="DefaultParagraphFont"/>
    <w:uiPriority w:val="21"/>
    <w:qFormat/>
    <w:rsid w:val="00F457B8"/>
    <w:rPr>
      <w:i/>
      <w:iCs/>
      <w:color w:val="0F4761" w:themeColor="accent1" w:themeShade="BF"/>
    </w:rPr>
  </w:style>
  <w:style w:type="paragraph" w:styleId="IntenseQuote">
    <w:name w:val="Intense Quote"/>
    <w:basedOn w:val="Normal"/>
    <w:next w:val="Normal"/>
    <w:link w:val="IntenseQuoteChar"/>
    <w:uiPriority w:val="30"/>
    <w:qFormat/>
    <w:rsid w:val="00F45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7B8"/>
    <w:rPr>
      <w:i/>
      <w:iCs/>
      <w:color w:val="0F4761" w:themeColor="accent1" w:themeShade="BF"/>
    </w:rPr>
  </w:style>
  <w:style w:type="character" w:styleId="IntenseReference">
    <w:name w:val="Intense Reference"/>
    <w:basedOn w:val="DefaultParagraphFont"/>
    <w:uiPriority w:val="32"/>
    <w:qFormat/>
    <w:rsid w:val="00F457B8"/>
    <w:rPr>
      <w:b/>
      <w:bCs/>
      <w:smallCaps/>
      <w:color w:val="0F4761" w:themeColor="accent1" w:themeShade="BF"/>
      <w:spacing w:val="5"/>
    </w:rPr>
  </w:style>
  <w:style w:type="paragraph" w:styleId="NoSpacing">
    <w:name w:val="No Spacing"/>
    <w:link w:val="NoSpacingChar"/>
    <w:uiPriority w:val="1"/>
    <w:qFormat/>
    <w:rsid w:val="00F457B8"/>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F457B8"/>
    <w:rPr>
      <w:rFonts w:eastAsiaTheme="minorEastAsia"/>
      <w:kern w:val="0"/>
      <w:lang w:val="en-US"/>
    </w:rPr>
  </w:style>
  <w:style w:type="table" w:styleId="TableGrid">
    <w:name w:val="Table Grid"/>
    <w:basedOn w:val="TableNormal"/>
    <w:uiPriority w:val="39"/>
    <w:rsid w:val="00362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6527E"/>
    <w:pPr>
      <w:spacing w:before="240" w:after="0"/>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96527E"/>
    <w:pPr>
      <w:spacing w:after="100"/>
    </w:pPr>
  </w:style>
  <w:style w:type="paragraph" w:styleId="TOC2">
    <w:name w:val="toc 2"/>
    <w:basedOn w:val="Normal"/>
    <w:next w:val="Normal"/>
    <w:autoRedefine/>
    <w:uiPriority w:val="39"/>
    <w:unhideWhenUsed/>
    <w:rsid w:val="0096527E"/>
    <w:pPr>
      <w:spacing w:after="100"/>
      <w:ind w:left="220"/>
    </w:pPr>
  </w:style>
  <w:style w:type="paragraph" w:styleId="TOC3">
    <w:name w:val="toc 3"/>
    <w:basedOn w:val="Normal"/>
    <w:next w:val="Normal"/>
    <w:autoRedefine/>
    <w:uiPriority w:val="39"/>
    <w:unhideWhenUsed/>
    <w:rsid w:val="0096527E"/>
    <w:pPr>
      <w:spacing w:after="100"/>
      <w:ind w:left="440"/>
    </w:pPr>
  </w:style>
  <w:style w:type="character" w:styleId="Hyperlink">
    <w:name w:val="Hyperlink"/>
    <w:basedOn w:val="DefaultParagraphFont"/>
    <w:uiPriority w:val="99"/>
    <w:unhideWhenUsed/>
    <w:rsid w:val="0096527E"/>
    <w:rPr>
      <w:color w:val="467886" w:themeColor="hyperlink"/>
      <w:u w:val="single"/>
    </w:rPr>
  </w:style>
  <w:style w:type="character" w:styleId="UnresolvedMention">
    <w:name w:val="Unresolved Mention"/>
    <w:basedOn w:val="DefaultParagraphFont"/>
    <w:uiPriority w:val="99"/>
    <w:semiHidden/>
    <w:unhideWhenUsed/>
    <w:rsid w:val="005E2CD8"/>
    <w:rPr>
      <w:color w:val="605E5C"/>
      <w:shd w:val="clear" w:color="auto" w:fill="E1DFDD"/>
    </w:rPr>
  </w:style>
  <w:style w:type="paragraph" w:styleId="Caption">
    <w:name w:val="caption"/>
    <w:basedOn w:val="Normal"/>
    <w:next w:val="Normal"/>
    <w:uiPriority w:val="35"/>
    <w:unhideWhenUsed/>
    <w:qFormat/>
    <w:rsid w:val="00FC287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FC287C"/>
    <w:rPr>
      <w:color w:val="96607D" w:themeColor="followedHyperlink"/>
      <w:u w:val="single"/>
    </w:rPr>
  </w:style>
  <w:style w:type="paragraph" w:styleId="Bibliography">
    <w:name w:val="Bibliography"/>
    <w:basedOn w:val="Normal"/>
    <w:next w:val="Normal"/>
    <w:uiPriority w:val="37"/>
    <w:unhideWhenUsed/>
    <w:rsid w:val="00B9454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48.png"/><Relationship Id="rId84" Type="http://schemas.openxmlformats.org/officeDocument/2006/relationships/image" Target="media/image67.png"/><Relationship Id="rId138" Type="http://schemas.openxmlformats.org/officeDocument/2006/relationships/image" Target="media/image121.png"/><Relationship Id="rId107" Type="http://schemas.openxmlformats.org/officeDocument/2006/relationships/image" Target="media/image90.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microsoft.com/office/2007/relationships/hdphoto" Target="media/hdphoto3.wdp"/><Relationship Id="rId58" Type="http://schemas.openxmlformats.org/officeDocument/2006/relationships/image" Target="media/image45.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28" Type="http://schemas.openxmlformats.org/officeDocument/2006/relationships/image" Target="media/image111.png"/><Relationship Id="rId5" Type="http://schemas.openxmlformats.org/officeDocument/2006/relationships/customXml" Target="../customXml/item5.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image" Target="media/image96.png"/><Relationship Id="rId118" Type="http://schemas.openxmlformats.org/officeDocument/2006/relationships/image" Target="media/image101.png"/><Relationship Id="rId134" Type="http://schemas.openxmlformats.org/officeDocument/2006/relationships/image" Target="media/image117.png"/><Relationship Id="rId139" Type="http://schemas.openxmlformats.org/officeDocument/2006/relationships/image" Target="media/image12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microsoft.com/office/2007/relationships/hdphoto" Target="media/hdphoto5.wdp"/><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42.png"/><Relationship Id="rId70" Type="http://schemas.microsoft.com/office/2007/relationships/hdphoto" Target="media/hdphoto8.wdp"/><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5.png"/><Relationship Id="rId60" Type="http://schemas.openxmlformats.org/officeDocument/2006/relationships/image" Target="media/image46.png"/><Relationship Id="rId65" Type="http://schemas.openxmlformats.org/officeDocument/2006/relationships/image" Target="media/image50.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2.png"/><Relationship Id="rId34" Type="http://schemas.openxmlformats.org/officeDocument/2006/relationships/image" Target="media/image25.png"/><Relationship Id="rId50" Type="http://schemas.microsoft.com/office/2007/relationships/hdphoto" Target="media/hdphoto2.wdp"/><Relationship Id="rId55" Type="http://schemas.openxmlformats.org/officeDocument/2006/relationships/image" Target="media/image43.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microsoft.com/office/2007/relationships/hdphoto" Target="media/hdphoto4.wdp"/><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8" Type="http://schemas.openxmlformats.org/officeDocument/2006/relationships/image" Target="media/image1.gif"/><Relationship Id="rId51" Type="http://schemas.openxmlformats.org/officeDocument/2006/relationships/image" Target="media/image40.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microsoft.com/office/2007/relationships/hdphoto" Target="media/hdphoto7.wdp"/><Relationship Id="rId116" Type="http://schemas.openxmlformats.org/officeDocument/2006/relationships/image" Target="media/image99.png"/><Relationship Id="rId137" Type="http://schemas.openxmlformats.org/officeDocument/2006/relationships/image" Target="media/image120.png"/><Relationship Id="rId20" Type="http://schemas.openxmlformats.org/officeDocument/2006/relationships/image" Target="media/image11.png"/><Relationship Id="rId41" Type="http://schemas.openxmlformats.org/officeDocument/2006/relationships/image" Target="media/image32.png"/><Relationship Id="rId62" Type="http://schemas.microsoft.com/office/2007/relationships/hdphoto" Target="media/hdphoto6.wdp"/><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4.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webSettings" Target="webSettings.xml"/><Relationship Id="rId31" Type="http://schemas.openxmlformats.org/officeDocument/2006/relationships/image" Target="media/image22.png"/><Relationship Id="rId52" Type="http://schemas.openxmlformats.org/officeDocument/2006/relationships/image" Target="media/image41.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4" Type="http://schemas.openxmlformats.org/officeDocument/2006/relationships/customXml" Target="../customXml/item4.xml"/><Relationship Id="rId9" Type="http://schemas.openxmlformats.org/officeDocument/2006/relationships/settings" Target="settings.xml"/><Relationship Id="rId26" Type="http://schemas.openxmlformats.org/officeDocument/2006/relationships/image" Target="media/image17.png"/><Relationship Id="rId47" Type="http://schemas.microsoft.com/office/2007/relationships/hdphoto" Target="media/hdphoto1.wdp"/><Relationship Id="rId68" Type="http://schemas.openxmlformats.org/officeDocument/2006/relationships/image" Target="media/image52.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6"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epe\Documents\Custom%20Office%20Template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5E25AA3C7E47EE9C1C8B8CED3451A6"/>
        <w:category>
          <w:name w:val="General"/>
          <w:gallery w:val="placeholder"/>
        </w:category>
        <w:types>
          <w:type w:val="bbPlcHdr"/>
        </w:types>
        <w:behaviors>
          <w:behavior w:val="content"/>
        </w:behaviors>
        <w:guid w:val="{E02C089D-6EF1-49F0-B519-7D84AE0F6387}"/>
      </w:docPartPr>
      <w:docPartBody>
        <w:p w:rsidR="00BF0F3D" w:rsidRDefault="00BF78D9">
          <w:pPr>
            <w:pStyle w:val="D35E25AA3C7E47EE9C1C8B8CED3451A6"/>
          </w:pPr>
          <w:r>
            <w:rPr>
              <w:rFonts w:asciiTheme="majorHAnsi" w:eastAsiaTheme="majorEastAsia" w:hAnsiTheme="majorHAnsi" w:cstheme="majorBidi"/>
              <w:caps/>
              <w:color w:val="156082" w:themeColor="accent1"/>
              <w:sz w:val="80"/>
              <w:szCs w:val="80"/>
            </w:rPr>
            <w:t>[Document title]</w:t>
          </w:r>
        </w:p>
      </w:docPartBody>
    </w:docPart>
    <w:docPart>
      <w:docPartPr>
        <w:name w:val="33454E75F2104D708E7D6B782972C21D"/>
        <w:category>
          <w:name w:val="General"/>
          <w:gallery w:val="placeholder"/>
        </w:category>
        <w:types>
          <w:type w:val="bbPlcHdr"/>
        </w:types>
        <w:behaviors>
          <w:behavior w:val="content"/>
        </w:behaviors>
        <w:guid w:val="{0388057B-BB7A-4905-BF54-F9DC2BE4746F}"/>
      </w:docPartPr>
      <w:docPartBody>
        <w:p w:rsidR="00BF0F3D" w:rsidRDefault="00BF78D9">
          <w:pPr>
            <w:pStyle w:val="33454E75F2104D708E7D6B782972C21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C0"/>
    <w:rsid w:val="000C08C0"/>
    <w:rsid w:val="00346EF9"/>
    <w:rsid w:val="004B49C0"/>
    <w:rsid w:val="004E534A"/>
    <w:rsid w:val="006E3D83"/>
    <w:rsid w:val="00712F01"/>
    <w:rsid w:val="0072379A"/>
    <w:rsid w:val="008A1C97"/>
    <w:rsid w:val="008C1738"/>
    <w:rsid w:val="0097038D"/>
    <w:rsid w:val="00976828"/>
    <w:rsid w:val="00A22A85"/>
    <w:rsid w:val="00B56B6D"/>
    <w:rsid w:val="00BB3264"/>
    <w:rsid w:val="00BF0F3D"/>
    <w:rsid w:val="00BF78D9"/>
    <w:rsid w:val="00C074E4"/>
    <w:rsid w:val="00D179CC"/>
    <w:rsid w:val="00D373F7"/>
    <w:rsid w:val="00D4264A"/>
    <w:rsid w:val="00D65D2C"/>
    <w:rsid w:val="00DD1D11"/>
    <w:rsid w:val="00EC711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5E25AA3C7E47EE9C1C8B8CED3451A6">
    <w:name w:val="D35E25AA3C7E47EE9C1C8B8CED3451A6"/>
  </w:style>
  <w:style w:type="paragraph" w:customStyle="1" w:styleId="33454E75F2104D708E7D6B782972C21D">
    <w:name w:val="33454E75F2104D708E7D6B782972C2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CA995D8456E874DAFF4C4B51FFA6060" ma:contentTypeVersion="15" ma:contentTypeDescription="Create a new document." ma:contentTypeScope="" ma:versionID="6ed7cc876592f396ba610802b000da88">
  <xsd:schema xmlns:xsd="http://www.w3.org/2001/XMLSchema" xmlns:xs="http://www.w3.org/2001/XMLSchema" xmlns:p="http://schemas.microsoft.com/office/2006/metadata/properties" xmlns:ns3="24468064-31e5-4142-94f0-bdbb4414f073" xmlns:ns4="359617bc-da67-42b2-ae6c-a493477ffcbb" targetNamespace="http://schemas.microsoft.com/office/2006/metadata/properties" ma:root="true" ma:fieldsID="a6feaa4b0b1a4d0065fd6435f672e68c" ns3:_="" ns4:_="">
    <xsd:import namespace="24468064-31e5-4142-94f0-bdbb4414f073"/>
    <xsd:import namespace="359617bc-da67-42b2-ae6c-a493477ffcb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68064-31e5-4142-94f0-bdbb4414f0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9617bc-da67-42b2-ae6c-a493477ffcb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24468064-31e5-4142-94f0-bdbb4414f07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D738E7-85BD-40F6-A2FE-76DFB7876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468064-31e5-4142-94f0-bdbb4414f073"/>
    <ds:schemaRef ds:uri="359617bc-da67-42b2-ae6c-a493477ff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39B5E8-1639-4A51-A257-7CE348A135BE}">
  <ds:schemaRefs>
    <ds:schemaRef ds:uri="http://schemas.openxmlformats.org/officeDocument/2006/bibliography"/>
  </ds:schemaRefs>
</ds:datastoreItem>
</file>

<file path=customXml/itemProps4.xml><?xml version="1.0" encoding="utf-8"?>
<ds:datastoreItem xmlns:ds="http://schemas.openxmlformats.org/officeDocument/2006/customXml" ds:itemID="{81407580-09FC-4EC4-8BB9-C28D6A15830E}">
  <ds:schemaRefs>
    <ds:schemaRef ds:uri="http://schemas.microsoft.com/sharepoint/v3/contenttype/forms"/>
  </ds:schemaRefs>
</ds:datastoreItem>
</file>

<file path=customXml/itemProps5.xml><?xml version="1.0" encoding="utf-8"?>
<ds:datastoreItem xmlns:ds="http://schemas.openxmlformats.org/officeDocument/2006/customXml" ds:itemID="{82B0BE72-E65E-4925-BF56-C7FD85790FF4}">
  <ds:schemaRefs>
    <ds:schemaRef ds:uri="http://purl.org/dc/elements/1.1/"/>
    <ds:schemaRef ds:uri="http://purl.org/dc/terms/"/>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http://purl.org/dc/dcmitype/"/>
    <ds:schemaRef ds:uri="http://schemas.microsoft.com/office/infopath/2007/PartnerControls"/>
    <ds:schemaRef ds:uri="359617bc-da67-42b2-ae6c-a493477ffcbb"/>
    <ds:schemaRef ds:uri="24468064-31e5-4142-94f0-bdbb4414f073"/>
  </ds:schemaRefs>
</ds:datastoreItem>
</file>

<file path=docProps/app.xml><?xml version="1.0" encoding="utf-8"?>
<Properties xmlns="http://schemas.openxmlformats.org/officeDocument/2006/extended-properties" xmlns:vt="http://schemas.openxmlformats.org/officeDocument/2006/docPropsVTypes">
  <Template>Assignment Template.dotx</Template>
  <TotalTime>1</TotalTime>
  <Pages>54</Pages>
  <Words>15332</Words>
  <Characters>87396</Characters>
  <Application>Microsoft Office Word</Application>
  <DocSecurity>0</DocSecurity>
  <Lines>728</Lines>
  <Paragraphs>205</Paragraphs>
  <ScaleCrop>false</ScaleCrop>
  <Company/>
  <LinksUpToDate>false</LinksUpToDate>
  <CharactersWithSpaces>102523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WEB701 assignment</dc:title>
  <dc:subject>Emily Vartha</dc:subject>
  <dc:creator>Lee Vartha</dc:creator>
  <cp:keywords/>
  <dc:description/>
  <cp:lastModifiedBy>Emily Vartha</cp:lastModifiedBy>
  <cp:revision>2</cp:revision>
  <dcterms:created xsi:type="dcterms:W3CDTF">2025-09-21T11:25:00Z</dcterms:created>
  <dcterms:modified xsi:type="dcterms:W3CDTF">2025-09-21T11:25:00Z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0x010100ECA995D8456E874DAFF4C4B51FFA6060</vt:lpwstr>
  </property>
  <property fmtid="{D5CDD505-2E9C-101B-9397-08002B2CF9AE}" pid="3" name="ZOTERO_PREF_1">
    <vt:lpwstr>&lt;data data-version="3" zotero-version="6.0.36"&gt;&lt;session id="HRJ6wHf8"/&gt;&lt;style id="http://www.zotero.org/styles/apa" locale="en-US" hasBibliography="1" bibliographyStyleHasBeenSet="1"/&gt;&lt;prefs&gt;&lt;pref name="fieldType" value="Field"/&gt;&lt;/prefs&gt;&lt;/data&gt;</vt:lpwstr>
  </property>
</Properties>
</file>